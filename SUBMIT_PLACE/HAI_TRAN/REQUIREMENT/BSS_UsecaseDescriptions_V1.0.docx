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5B5AA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5B5AA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5B5AA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5B5AA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5B5AA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5B5AA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5B5AAD" w:rsidRDefault="00957D59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5B5AA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1688653"/>
      <w:bookmarkEnd w:id="0"/>
      <w:bookmarkEnd w:id="1"/>
      <w:bookmarkEnd w:id="2"/>
      <w:bookmarkEnd w:id="3"/>
      <w:bookmarkEnd w:id="4"/>
      <w:r w:rsidRPr="005B5AA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5B5AA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5B5AA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C65C91" w:rsidRPr="005B5AAD" w:rsidRDefault="00C65C9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01DED" w:rsidRPr="005B5AAD" w:rsidRDefault="00701DED" w:rsidP="00701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19716B" w:rsidRPr="005B5AAD" w:rsidRDefault="0019716B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B0279" w:rsidRPr="005B5AAD" w:rsidRDefault="007B0279" w:rsidP="007B02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5B5AA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5B5AAD" w:rsidRDefault="00554E70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5B5AA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9D0CB1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5B5AA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5B5AA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5B5AA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1688653" w:history="1">
            <w:r w:rsidR="009D0CB1" w:rsidRPr="00596603">
              <w:rPr>
                <w:rStyle w:val="Hyperlink"/>
                <w:rFonts w:cs="Times New Roman"/>
              </w:rPr>
              <w:t>Revision Table</w:t>
            </w:r>
            <w:r w:rsidR="009D0CB1">
              <w:rPr>
                <w:webHidden/>
              </w:rPr>
              <w:tab/>
            </w:r>
            <w:r w:rsidR="009D0CB1">
              <w:rPr>
                <w:webHidden/>
              </w:rPr>
              <w:fldChar w:fldCharType="begin"/>
            </w:r>
            <w:r w:rsidR="009D0CB1">
              <w:rPr>
                <w:webHidden/>
              </w:rPr>
              <w:instrText xml:space="preserve"> PAGEREF _Toc471688653 \h </w:instrText>
            </w:r>
            <w:r w:rsidR="009D0CB1">
              <w:rPr>
                <w:webHidden/>
              </w:rPr>
            </w:r>
            <w:r w:rsidR="009D0CB1">
              <w:rPr>
                <w:webHidden/>
              </w:rPr>
              <w:fldChar w:fldCharType="separate"/>
            </w:r>
            <w:r w:rsidR="009D0CB1">
              <w:rPr>
                <w:webHidden/>
              </w:rPr>
              <w:t>1</w:t>
            </w:r>
            <w:r w:rsidR="009D0CB1">
              <w:rPr>
                <w:webHidden/>
              </w:rPr>
              <w:fldChar w:fldCharType="end"/>
            </w:r>
          </w:hyperlink>
        </w:p>
        <w:p w:rsidR="009D0CB1" w:rsidRDefault="009D0CB1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1688654" w:history="1">
            <w:r w:rsidRPr="00596603">
              <w:rPr>
                <w:rStyle w:val="Hyperlink"/>
                <w:rFonts w:cs="Times New Roman"/>
              </w:rPr>
              <w:t>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_Toc471688654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55" w:history="1">
            <w:r w:rsidRPr="00596603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56" w:history="1">
            <w:r w:rsidRPr="00596603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1688657" w:history="1">
            <w:r w:rsidRPr="00596603">
              <w:rPr>
                <w:rStyle w:val="Hyperlink"/>
                <w:rFonts w:cs="Times New Roman"/>
              </w:rPr>
              <w:t>II.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_Toc471688657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58" w:history="1">
            <w:r w:rsidRPr="00596603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59" w:history="1">
            <w:r w:rsidRPr="00596603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0" w:history="1">
            <w:r w:rsidRPr="00596603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1" w:history="1">
            <w:r w:rsidRPr="00596603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2" w:history="1">
            <w:r w:rsidRPr="00596603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3" w:history="1">
            <w:r w:rsidRPr="00596603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4" w:history="1">
            <w:r w:rsidRPr="00596603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5" w:history="1">
            <w:r w:rsidRPr="00596603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Forget password(cont.)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6" w:history="1">
            <w:r w:rsidRPr="00596603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7" w:history="1">
            <w:r w:rsidRPr="00596603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68" w:history="1">
            <w:r w:rsidRPr="00596603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69" w:history="1">
            <w:r w:rsidRPr="00596603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70" w:history="1">
            <w:r w:rsidRPr="00596603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71" w:history="1">
            <w:r w:rsidRPr="00596603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72" w:history="1">
            <w:r w:rsidRPr="00596603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3" w:history="1">
            <w:r w:rsidRPr="00596603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4" w:history="1">
            <w:r w:rsidRPr="00596603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5" w:history="1">
            <w:r w:rsidRPr="00596603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6" w:history="1">
            <w:r w:rsidRPr="00596603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7" w:history="1">
            <w:r w:rsidRPr="00596603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Deactivate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8" w:history="1">
            <w:r w:rsidRPr="00596603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79" w:history="1">
            <w:r w:rsidRPr="00596603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80" w:history="1">
            <w:r w:rsidRPr="00596603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81" w:history="1">
            <w:r w:rsidRPr="00596603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Create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82" w:history="1">
            <w:r w:rsidRPr="00596603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3" w:history="1">
            <w:r w:rsidRPr="00596603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4" w:history="1">
            <w:r w:rsidRPr="00596603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Register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5" w:history="1">
            <w:r w:rsidRPr="00596603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6" w:history="1">
            <w:r w:rsidRPr="00596603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7" w:history="1">
            <w:r w:rsidRPr="00596603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8" w:history="1">
            <w:r w:rsidRPr="00596603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89" w:history="1">
            <w:r w:rsidRPr="00596603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noProof/>
              </w:rPr>
              <w:t>Create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90" w:history="1">
            <w:r w:rsidRPr="00596603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1" w:history="1">
            <w:r w:rsidRPr="00596603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2" w:history="1">
            <w:r w:rsidRPr="00596603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3" w:history="1">
            <w:r w:rsidRPr="00596603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4" w:history="1">
            <w:r w:rsidRPr="00596603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5" w:history="1">
            <w:r w:rsidRPr="00596603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96" w:history="1">
            <w:r w:rsidRPr="00596603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7" w:history="1">
            <w:r w:rsidRPr="00596603">
              <w:rPr>
                <w:rStyle w:val="Hyperlink"/>
                <w:rFonts w:cs="Times New Roman"/>
                <w:noProof/>
              </w:rPr>
              <w:t>5.1. 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698" w:history="1">
            <w:r w:rsidRPr="00596603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699" w:history="1">
            <w:r w:rsidRPr="00596603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0" w:history="1">
            <w:r w:rsidRPr="00596603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1" w:history="1">
            <w:r w:rsidRPr="00596603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2" w:history="1">
            <w:r w:rsidRPr="00596603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3" w:history="1">
            <w:r w:rsidRPr="00596603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4" w:history="1">
            <w:r w:rsidRPr="00596603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705" w:history="1">
            <w:r w:rsidRPr="00596603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6" w:history="1">
            <w:r w:rsidRPr="00596603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7" w:history="1">
            <w:r w:rsidRPr="00596603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8" w:history="1">
            <w:r w:rsidRPr="00596603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09" w:history="1">
            <w:r w:rsidRPr="00596603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0" w:history="1">
            <w:r w:rsidRPr="00596603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711" w:history="1">
            <w:r w:rsidRPr="00596603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Manage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2" w:history="1">
            <w:r w:rsidRPr="00596603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3" w:history="1">
            <w:r w:rsidRPr="00596603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4" w:history="1">
            <w:r w:rsidRPr="00596603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Show-hide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5" w:history="1">
            <w:r w:rsidRPr="00596603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6" w:history="1">
            <w:r w:rsidRPr="00596603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1688717" w:history="1">
            <w:r w:rsidRPr="00596603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Arrange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CB1" w:rsidRDefault="009D0CB1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1688718" w:history="1">
            <w:r w:rsidRPr="00596603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596603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_Toc471688718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5B5AA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5B5AA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5B5AAD" w:rsidRDefault="00DF6A47" w:rsidP="00625A6A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  <w:bookmarkStart w:id="8" w:name="_GoBack"/>
      <w:bookmarkEnd w:id="8"/>
    </w:p>
    <w:p w:rsidR="00676FD4" w:rsidRPr="005B5AAD" w:rsidRDefault="00990D25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9" w:name="_Toc465013492"/>
      <w:bookmarkStart w:id="10" w:name="_Toc465013662"/>
      <w:bookmarkStart w:id="11" w:name="_Toc471688654"/>
      <w:r w:rsidRPr="005B5AA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9"/>
      <w:bookmarkEnd w:id="10"/>
      <w:bookmarkEnd w:id="11"/>
    </w:p>
    <w:p w:rsidR="00563885" w:rsidRPr="005B5AA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2" w:name="OLE_LINK7"/>
      <w:bookmarkStart w:id="13" w:name="_Toc465013493"/>
      <w:bookmarkStart w:id="14" w:name="_Toc465013663"/>
      <w:bookmarkStart w:id="15" w:name="_Toc471688655"/>
      <w:r w:rsidRPr="005B5AA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5B5AA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2"/>
      <w:bookmarkEnd w:id="13"/>
      <w:bookmarkEnd w:id="14"/>
      <w:bookmarkEnd w:id="15"/>
    </w:p>
    <w:p w:rsidR="00AE01EF" w:rsidRPr="005B5AA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5B5AA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6" w:name="_Toc465013494"/>
      <w:bookmarkStart w:id="17" w:name="_Toc465013664"/>
      <w:bookmarkStart w:id="18" w:name="_Toc471688656"/>
      <w:r w:rsidRPr="005B5AA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6"/>
      <w:bookmarkEnd w:id="17"/>
      <w:bookmarkEnd w:id="18"/>
    </w:p>
    <w:p w:rsidR="00701DED" w:rsidRPr="005B5AA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5B5AA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5B5AA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5B5AAD" w:rsidRDefault="00950BCB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9" w:name="_Toc471688657"/>
      <w:r w:rsidRPr="005B5AA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5B5AA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9"/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AF73DD" w:rsidRPr="005B5AAD" w:rsidRDefault="00AF73DD" w:rsidP="00AF73DD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20" w:name="_Toc471688658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20"/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1688659"/>
      <w:r w:rsidRPr="005B5AA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5B5AAD" w:rsidTr="00D7319E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5B5AA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5B5AA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168866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5B5AAD" w:rsidTr="00AB3194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5B5AA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168866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5B5AAD" w:rsidTr="00AB3194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5B5AA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5B5AA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5B5AA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168866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5B5AA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5B5AA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168866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5B5AA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168866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5B5AAD" w:rsidTr="00A44A65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5B5AA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5B5AAD" w:rsidRDefault="0095616D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F64CE1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5B5AA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5B5AA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5B5AA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390A6A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168866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F64CE1" w:rsidRPr="005B5AA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5B5AAD" w:rsidTr="00086A31">
        <w:trPr>
          <w:trHeight w:val="52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rPr>
          <w:trHeight w:val="54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5B5AA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5B5AA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5B5AAD" w:rsidRDefault="00DE7DAE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5B5AAD" w:rsidRDefault="003D57C7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5B5AAD" w:rsidRDefault="00533061" w:rsidP="00533061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5B5AA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5B5AA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5B5AA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5B5AAD" w:rsidRDefault="007D21E2" w:rsidP="007D21E2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168866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5B5AAD" w:rsidTr="007D21E2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5B5AAD" w:rsidTr="00F84B64">
        <w:trPr>
          <w:trHeight w:val="52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4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5B5AA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40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168866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5B5AAD" w:rsidTr="00021027">
        <w:trPr>
          <w:trHeight w:val="52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rPr>
          <w:trHeight w:val="54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5B5AA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168866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5B5AAD" w:rsidTr="00950BCB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5B5AAD" w:rsidRDefault="00950BCB" w:rsidP="00B66947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5B5AAD" w:rsidRDefault="0095616D" w:rsidP="00B66947">
            <w:pPr>
              <w:numPr>
                <w:ilvl w:val="0"/>
                <w:numId w:val="34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95616D" w:rsidP="00E91E8A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1" w:name="_Toc471688669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1"/>
    </w:p>
    <w:p w:rsidR="00957D59" w:rsidRPr="005B5AAD" w:rsidRDefault="00957D59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1688670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5B5AA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5B5AA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5B5AA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5551AB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168867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5B5AA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5B5AA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5B5AA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5B5AA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5B5AA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5B5AA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5B5AA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5B5AA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5B5AAD" w:rsidRDefault="00957D59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5551AB" w:rsidRPr="005B5AAD" w:rsidRDefault="00251BFB" w:rsidP="009C3679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168867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5B5AA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7D59" w:rsidRPr="005B5AA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5B5AA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5B5AA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5" w:name="_Toc471688673"/>
      <w:r w:rsidRPr="005B5AAD">
        <w:rPr>
          <w:rFonts w:ascii="Times New Roman" w:hAnsi="Times New Roman" w:cs="Times New Roman"/>
          <w:color w:val="FF3333"/>
          <w:szCs w:val="28"/>
        </w:rPr>
        <w:t>Edit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6" w:name="_gjdgxs" w:colFirst="0" w:colLast="0"/>
            <w:bookmarkEnd w:id="36"/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5B5AA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251BFB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7" w:name="_Toc471688674"/>
      <w:r w:rsidRPr="005B5AAD">
        <w:rPr>
          <w:rFonts w:ascii="Times New Roman" w:hAnsi="Times New Roman" w:cs="Times New Roman"/>
          <w:color w:val="FF3333"/>
          <w:szCs w:val="28"/>
        </w:rPr>
        <w:t>Delete d</w:t>
      </w:r>
      <w:r w:rsidR="0095616D" w:rsidRPr="005B5AAD">
        <w:rPr>
          <w:rFonts w:ascii="Times New Roman" w:hAnsi="Times New Roman" w:cs="Times New Roman"/>
          <w:color w:val="FF3333"/>
          <w:szCs w:val="28"/>
        </w:rPr>
        <w:t>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5B5AA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8" w:name="_Toc471688675"/>
      <w:r w:rsidRPr="005B5AAD">
        <w:rPr>
          <w:rFonts w:ascii="Times New Roman" w:hAnsi="Times New Roman" w:cs="Times New Roman"/>
          <w:color w:val="FF3333"/>
          <w:szCs w:val="28"/>
        </w:rPr>
        <w:t>Transfer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9" w:name="_Toc471688676"/>
      <w:r w:rsidRPr="005B5AAD">
        <w:rPr>
          <w:rFonts w:ascii="Times New Roman" w:hAnsi="Times New Roman" w:cs="Times New Roman"/>
          <w:color w:val="FF3333"/>
          <w:szCs w:val="28"/>
        </w:rPr>
        <w:t>Approve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0" w:name="_Toc471688677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Deactivate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5B5AA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5B5AA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5B5AA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5B5AA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1" w:name="_Toc471688678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Search News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2" w:name="_Toc471688679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Sort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3" w:name="_Toc471688680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Push News</w:t>
      </w:r>
      <w:bookmarkEnd w:id="43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5B5AAD" w:rsidTr="005C2938">
        <w:tc>
          <w:tcPr>
            <w:tcW w:w="2294" w:type="dxa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5B5AA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F6EC1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4" w:name="_Toc471688681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Create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DF6EC1" w:rsidRPr="005B5AAD" w:rsidRDefault="00DF6EC1" w:rsidP="009175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DF6EC1" w:rsidRPr="005B5AAD" w:rsidRDefault="00DF6EC1" w:rsidP="009175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UC-MN-12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news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Content, Editor, Education staff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create news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access website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login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DF6EC1" w:rsidRPr="005B5AAD" w:rsidTr="009175AD">
        <w:trPr>
          <w:trHeight w:val="86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click button “Push”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news” GUI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fill information 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Create news successfully”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DF6EC1" w:rsidRPr="005B5AAD" w:rsidTr="009175AD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Admin Content, Editor, Education staff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(after step 2)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3.System back to current page</w:t>
            </w:r>
          </w:p>
        </w:tc>
      </w:tr>
      <w:tr w:rsidR="00DF6EC1" w:rsidRPr="005B5AAD" w:rsidTr="009175AD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Admin Content, Editor, Education staff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haven’t fill enough field yet (after step 4)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5.The system notifies: “Please input all filed”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6.The system focus into empty field.</w:t>
            </w:r>
          </w:p>
          <w:p w:rsidR="00DF6EC1" w:rsidRPr="005B5AAD" w:rsidRDefault="00DF6EC1" w:rsidP="009175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: System can’t connect to database (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 xml:space="preserve">     6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The system notifies: “System can’t connect to the database, please try again!”.</w:t>
            </w:r>
          </w:p>
          <w:p w:rsidR="00DF6EC1" w:rsidRPr="005B5AAD" w:rsidRDefault="00AF73DD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</w:t>
            </w:r>
            <w:r w:rsidR="00DF6EC1" w:rsidRPr="005B5AAD">
              <w:rPr>
                <w:rFonts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 xml:space="preserve"> can create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news successfully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F6EC1" w:rsidRPr="005B5AAD" w:rsidRDefault="00DF6EC1" w:rsidP="00DF6EC1">
      <w:pPr>
        <w:rPr>
          <w:rFonts w:cs="Times New Roman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AF73D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5" w:name="_Toc471688682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5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1688683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168868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168868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168868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168868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5B5AAD" w:rsidRDefault="003B0823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168868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5B5AAD">
      <w:pPr>
        <w:pStyle w:val="Heading3"/>
        <w:numPr>
          <w:ilvl w:val="1"/>
          <w:numId w:val="78"/>
        </w:numPr>
        <w:rPr>
          <w:color w:val="FF3333"/>
          <w:sz w:val="28"/>
          <w:szCs w:val="28"/>
        </w:rPr>
      </w:pPr>
      <w:bookmarkStart w:id="52" w:name="_Toc471688689"/>
      <w:r w:rsidRPr="005B5AAD">
        <w:rPr>
          <w:color w:val="FF3333"/>
          <w:sz w:val="28"/>
          <w:szCs w:val="28"/>
        </w:rPr>
        <w:lastRenderedPageBreak/>
        <w:t>Create exam</w:t>
      </w:r>
      <w:bookmarkEnd w:id="52"/>
      <w:r w:rsidRPr="005B5AAD">
        <w:rPr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5B5AAD" w:rsidTr="009175AD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5B5AAD" w:rsidTr="009175AD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5B5AAD" w:rsidTr="009175AD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5B5AAD" w:rsidTr="009175AD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5B5AAD" w:rsidTr="009175AD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5B5AAD" w:rsidTr="009175AD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5B5AAD" w:rsidTr="009175AD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5B5AAD" w:rsidTr="009175AD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5B5AAD" w:rsidTr="009175AD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5B5AAD" w:rsidTr="009175AD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5B5AAD" w:rsidTr="009175AD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5B5AAD" w:rsidTr="009175AD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5B5AAD" w:rsidRDefault="005B5AAD" w:rsidP="009175AD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/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3" w:name="_Toc471688690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3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1688691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5B5AA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5B5AA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5B5AA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5B5AA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5B5AA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5B5AAD" w:rsidRDefault="008F0834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5B5AA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5B5AA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168869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5B5AA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5B5AA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5B5AA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5B5AA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5B5AA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5B5AA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5B5AA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5B5AA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B26B5" w:rsidP="00EB26B5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168869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5B5AA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168869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5B5AAD" w:rsidRDefault="003D6D0E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5B5AAD" w:rsidRDefault="003D6D0E" w:rsidP="003D6D0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5B5AA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E350E1">
      <w:pPr>
        <w:pStyle w:val="Heading3"/>
        <w:numPr>
          <w:ilvl w:val="1"/>
          <w:numId w:val="5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168869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5B5AAD" w:rsidRDefault="00407D8B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5B5AA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2"/>
        <w:numPr>
          <w:ilvl w:val="0"/>
          <w:numId w:val="59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9" w:name="_Toc471688696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59"/>
    </w:p>
    <w:p w:rsidR="00E350E1" w:rsidRPr="005B5AA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0" w:name="_Toc471688697"/>
      <w:r w:rsidRPr="005B5AAD">
        <w:rPr>
          <w:rFonts w:ascii="Times New Roman" w:hAnsi="Times New Roman" w:cs="Times New Roman"/>
          <w:color w:val="FF3333"/>
        </w:rPr>
        <w:t xml:space="preserve">5.1. </w:t>
      </w:r>
      <w:r w:rsidRPr="005B5AA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0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5B5AA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5B5AA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5B5AA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5B5AA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5B5AA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FE0BA3" w:rsidP="00FE0BA3">
      <w:pPr>
        <w:pStyle w:val="Heading2"/>
        <w:numPr>
          <w:ilvl w:val="0"/>
          <w:numId w:val="5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1" w:name="_Toc471688698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banner</w:t>
      </w:r>
      <w:bookmarkEnd w:id="61"/>
    </w:p>
    <w:p w:rsidR="00FE0BA3" w:rsidRPr="005B5AAD" w:rsidRDefault="00FE0BA3" w:rsidP="00FE0BA3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2" w:name="_Toc471688699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2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5B5AA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5B5AA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5B5AA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3" w:name="_Toc47168870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3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5B5AA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5B5AA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168870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4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5B5AA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5B5AA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5" w:name="_Toc471688702"/>
      <w:r w:rsidRPr="005B5AAD">
        <w:rPr>
          <w:rFonts w:ascii="Times New Roman" w:hAnsi="Times New Roman" w:cs="Times New Roman"/>
          <w:color w:val="FF3333"/>
        </w:rPr>
        <w:lastRenderedPageBreak/>
        <w:t>Edit banner</w:t>
      </w:r>
      <w:bookmarkEnd w:id="65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5B5AA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168870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7" w:name="_Toc471688704"/>
      <w:r w:rsidRPr="005B5AA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7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5B5AA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5B5AA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5B5AA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93C02" w:rsidP="00D93C02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8" w:name="_Toc471688705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68"/>
      <w:r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5B5AAD" w:rsidRDefault="00D93C02" w:rsidP="00A0488A">
      <w:pPr>
        <w:pStyle w:val="Heading3"/>
        <w:widowControl w:val="0"/>
        <w:numPr>
          <w:ilvl w:val="1"/>
          <w:numId w:val="46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1688706"/>
      <w:r w:rsidRPr="005B5AA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69"/>
      <w:r w:rsidRPr="005B5AA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70" w:name="_Toc471688707"/>
      <w:r w:rsidRPr="005B5AA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5B5AAD" w:rsidRDefault="0095616D" w:rsidP="00B66947">
            <w:pPr>
              <w:numPr>
                <w:ilvl w:val="0"/>
                <w:numId w:val="7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168870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168870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168871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4" w:name="_Toc471688711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4"/>
    </w:p>
    <w:p w:rsidR="00704AE8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1688712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168871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6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5B5AAD" w:rsidTr="00F84B64">
        <w:tc>
          <w:tcPr>
            <w:tcW w:w="8958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view pop-up successfully.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168871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UC-PU-03 : Show-Hide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 show/hide 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168871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168871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168871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0BCB" w:rsidP="005B5AAD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1" w:name="_Toc471688718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1"/>
    </w:p>
    <w:p w:rsidR="00F84B64" w:rsidRPr="005B5AAD" w:rsidRDefault="00F84B64" w:rsidP="00F84B64">
      <w:pPr>
        <w:keepNext/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5B5AAD" w:rsidRDefault="00F84B64" w:rsidP="00F84B6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 w:rsidR="003D6D0E" w:rsidRPr="005B5AAD">
        <w:rPr>
          <w:rFonts w:cs="Times New Roman"/>
          <w:sz w:val="28"/>
          <w:szCs w:val="28"/>
        </w:rPr>
        <w:fldChar w:fldCharType="begin"/>
      </w:r>
      <w:r w:rsidR="003D6D0E" w:rsidRPr="005B5AAD">
        <w:rPr>
          <w:rFonts w:cs="Times New Roman"/>
          <w:sz w:val="28"/>
          <w:szCs w:val="28"/>
        </w:rPr>
        <w:instrText xml:space="preserve"> SEQ Figure \* ARABIC </w:instrText>
      </w:r>
      <w:r w:rsidR="003D6D0E" w:rsidRPr="005B5AAD">
        <w:rPr>
          <w:rFonts w:cs="Times New Roman"/>
          <w:sz w:val="28"/>
          <w:szCs w:val="28"/>
        </w:rPr>
        <w:fldChar w:fldCharType="separate"/>
      </w:r>
      <w:r w:rsidRPr="005B5AAD">
        <w:rPr>
          <w:rFonts w:cs="Times New Roman"/>
          <w:noProof/>
          <w:sz w:val="28"/>
          <w:szCs w:val="28"/>
        </w:rPr>
        <w:t>1</w:t>
      </w:r>
      <w:r w:rsidR="003D6D0E" w:rsidRPr="005B5AAD">
        <w:rPr>
          <w:rFonts w:cs="Times New Roman"/>
          <w:noProof/>
          <w:sz w:val="28"/>
          <w:szCs w:val="28"/>
        </w:rPr>
        <w:fldChar w:fldCharType="end"/>
      </w:r>
      <w:r w:rsidRPr="005B5AAD">
        <w:rPr>
          <w:rFonts w:cs="Times New Roman"/>
          <w:sz w:val="28"/>
          <w:szCs w:val="28"/>
        </w:rPr>
        <w:t>: Change Language</w:t>
      </w: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2: Manage accounts</w:t>
      </w:r>
    </w:p>
    <w:p w:rsidR="00543620" w:rsidRPr="005B5AA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3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banner</w:t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5B5AA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4: Manage category</w:t>
      </w:r>
    </w:p>
    <w:p w:rsidR="00CA327E" w:rsidRDefault="00CA327E" w:rsidP="00CA327E"/>
    <w:p w:rsidR="00CA327E" w:rsidRDefault="00CA327E" w:rsidP="00CA327E"/>
    <w:p w:rsidR="00CA327E" w:rsidRPr="00CA327E" w:rsidRDefault="00CA327E" w:rsidP="00CA327E"/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5: Manage Examination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6: Manage news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7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Pop-ups</w:t>
      </w:r>
    </w:p>
    <w:p w:rsidR="00D33BB4" w:rsidRPr="005B5AA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8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 xml:space="preserve">Manage questions </w:t>
      </w:r>
    </w:p>
    <w:p w:rsidR="004C0F87" w:rsidRDefault="004C0F87" w:rsidP="004C0F87"/>
    <w:p w:rsidR="004C0F87" w:rsidRDefault="004C0F87" w:rsidP="004C0F87"/>
    <w:p w:rsidR="004C0F87" w:rsidRDefault="004C0F87" w:rsidP="004C0F87"/>
    <w:p w:rsidR="004C0F87" w:rsidRDefault="004C0F87" w:rsidP="004C0F87"/>
    <w:p w:rsidR="004C0F87" w:rsidRPr="004C0F87" w:rsidRDefault="004C0F87" w:rsidP="004C0F87"/>
    <w:p w:rsidR="004C0F87" w:rsidRPr="004C0F87" w:rsidRDefault="004C0F87" w:rsidP="004C0F87">
      <w:r>
        <w:rPr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Default="004C0F87" w:rsidP="004C0F87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 w:rsidR="001D4E48">
        <w:rPr>
          <w:rFonts w:cs="Times New Roman"/>
          <w:sz w:val="28"/>
          <w:szCs w:val="28"/>
        </w:rPr>
        <w:t>9</w:t>
      </w:r>
      <w:r w:rsidRPr="005B5AAD">
        <w:rPr>
          <w:rFonts w:cs="Times New Roman"/>
          <w:sz w:val="28"/>
          <w:szCs w:val="28"/>
        </w:rPr>
        <w:t xml:space="preserve">: </w:t>
      </w:r>
      <w:r w:rsidR="001D4E48">
        <w:rPr>
          <w:rFonts w:cs="Times New Roman"/>
          <w:sz w:val="28"/>
          <w:szCs w:val="28"/>
        </w:rPr>
        <w:t>Manage homepage</w:t>
      </w:r>
    </w:p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Pr="001D4E48" w:rsidRDefault="001D4E48" w:rsidP="001D4E48"/>
    <w:p w:rsidR="001D4E48" w:rsidRPr="001D4E48" w:rsidRDefault="001D4E48" w:rsidP="001D4E48"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1D4E48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1D4E48">
        <w:rPr>
          <w:rFonts w:cs="Times New Roman"/>
          <w:i/>
          <w:sz w:val="28"/>
          <w:szCs w:val="28"/>
        </w:rPr>
        <w:t xml:space="preserve">Figure </w:t>
      </w:r>
      <w:r w:rsidRPr="001D4E48">
        <w:rPr>
          <w:rFonts w:cs="Times New Roman"/>
          <w:i/>
          <w:sz w:val="28"/>
          <w:szCs w:val="28"/>
        </w:rPr>
        <w:t>10</w:t>
      </w:r>
      <w:r w:rsidRPr="001D4E48">
        <w:rPr>
          <w:rFonts w:cs="Times New Roman"/>
          <w:i/>
          <w:sz w:val="28"/>
          <w:szCs w:val="28"/>
        </w:rPr>
        <w:t xml:space="preserve">: </w:t>
      </w:r>
      <w:r w:rsidRPr="001D4E48">
        <w:rPr>
          <w:rFonts w:cs="Times New Roman"/>
          <w:i/>
          <w:sz w:val="28"/>
          <w:szCs w:val="28"/>
        </w:rPr>
        <w:t>Manage resource</w:t>
      </w:r>
    </w:p>
    <w:sectPr w:rsidR="00F84B64" w:rsidRPr="001D4E48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CA5" w:rsidRDefault="00003CA5">
      <w:pPr>
        <w:spacing w:before="0" w:after="0" w:line="240" w:lineRule="auto"/>
      </w:pPr>
      <w:r>
        <w:separator/>
      </w:r>
    </w:p>
  </w:endnote>
  <w:endnote w:type="continuationSeparator" w:id="0">
    <w:p w:rsidR="00003CA5" w:rsidRDefault="00003CA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B5AAD" w:rsidRDefault="005B5AA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CB1" w:rsidRPr="009D0CB1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5B5AAD" w:rsidRPr="00F25C85" w:rsidRDefault="005B5AAD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Default="005B5AAD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5AAD" w:rsidRPr="00D567EE" w:rsidRDefault="005B5AAD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5B5AAD" w:rsidRPr="00D567EE" w:rsidRDefault="005B5AAD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CA5" w:rsidRDefault="00003CA5">
      <w:pPr>
        <w:spacing w:before="0" w:after="0" w:line="240" w:lineRule="auto"/>
      </w:pPr>
      <w:r>
        <w:separator/>
      </w:r>
    </w:p>
  </w:footnote>
  <w:footnote w:type="continuationSeparator" w:id="0">
    <w:p w:rsidR="00003CA5" w:rsidRDefault="00003CA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Pr="00D567EE" w:rsidRDefault="005B5AAD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Default="005B5AAD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2FA51EA"/>
    <w:multiLevelType w:val="multilevel"/>
    <w:tmpl w:val="66CAEE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4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BB3370"/>
    <w:multiLevelType w:val="hybridMultilevel"/>
    <w:tmpl w:val="42D20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185826B8"/>
    <w:multiLevelType w:val="multilevel"/>
    <w:tmpl w:val="11461D64"/>
    <w:lvl w:ilvl="0">
      <w:start w:val="1"/>
      <w:numFmt w:val="decimal"/>
      <w:lvlText w:val="%1."/>
      <w:lvlJc w:val="left"/>
      <w:pPr>
        <w:ind w:left="432" w:firstLine="0"/>
      </w:pPr>
      <w:rPr>
        <w:rFonts w:ascii="Calibri" w:eastAsia="Calibri" w:hAnsi="Calibri" w:cs="Calibri"/>
        <w:b/>
        <w:color w:val="2F5496"/>
        <w:sz w:val="48"/>
        <w:szCs w:val="48"/>
      </w:r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7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9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1D8A6E44"/>
    <w:multiLevelType w:val="hybridMultilevel"/>
    <w:tmpl w:val="F5BAA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4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 w15:restartNumberingAfterBreak="0">
    <w:nsid w:val="27C43756"/>
    <w:multiLevelType w:val="multilevel"/>
    <w:tmpl w:val="5F2C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30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2ADA3865"/>
    <w:multiLevelType w:val="hybridMultilevel"/>
    <w:tmpl w:val="A1FCE350"/>
    <w:lvl w:ilvl="0" w:tplc="1A50CD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30782DA8"/>
    <w:multiLevelType w:val="hybridMultilevel"/>
    <w:tmpl w:val="67C6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CF7EAB"/>
    <w:multiLevelType w:val="hybridMultilevel"/>
    <w:tmpl w:val="E944781E"/>
    <w:lvl w:ilvl="0" w:tplc="9A461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4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7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8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 w15:restartNumberingAfterBreak="0">
    <w:nsid w:val="56786FF0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6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9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0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1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6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643D36FD"/>
    <w:multiLevelType w:val="multilevel"/>
    <w:tmpl w:val="7708DCE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8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9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6F427881"/>
    <w:multiLevelType w:val="multilevel"/>
    <w:tmpl w:val="99F001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2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5" w15:restartNumberingAfterBreak="0">
    <w:nsid w:val="76950045"/>
    <w:multiLevelType w:val="multilevel"/>
    <w:tmpl w:val="FFB44B7A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76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7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8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0"/>
  </w:num>
  <w:num w:numId="3">
    <w:abstractNumId w:val="62"/>
  </w:num>
  <w:num w:numId="4">
    <w:abstractNumId w:val="17"/>
  </w:num>
  <w:num w:numId="5">
    <w:abstractNumId w:val="14"/>
  </w:num>
  <w:num w:numId="6">
    <w:abstractNumId w:val="19"/>
  </w:num>
  <w:num w:numId="7">
    <w:abstractNumId w:val="59"/>
  </w:num>
  <w:num w:numId="8">
    <w:abstractNumId w:val="27"/>
  </w:num>
  <w:num w:numId="9">
    <w:abstractNumId w:val="58"/>
  </w:num>
  <w:num w:numId="10">
    <w:abstractNumId w:val="66"/>
  </w:num>
  <w:num w:numId="11">
    <w:abstractNumId w:val="2"/>
  </w:num>
  <w:num w:numId="12">
    <w:abstractNumId w:val="32"/>
  </w:num>
  <w:num w:numId="13">
    <w:abstractNumId w:val="12"/>
  </w:num>
  <w:num w:numId="14">
    <w:abstractNumId w:val="39"/>
  </w:num>
  <w:num w:numId="15">
    <w:abstractNumId w:val="60"/>
  </w:num>
  <w:num w:numId="16">
    <w:abstractNumId w:val="10"/>
  </w:num>
  <w:num w:numId="17">
    <w:abstractNumId w:val="44"/>
  </w:num>
  <w:num w:numId="18">
    <w:abstractNumId w:val="38"/>
  </w:num>
  <w:num w:numId="19">
    <w:abstractNumId w:val="68"/>
  </w:num>
  <w:num w:numId="20">
    <w:abstractNumId w:val="54"/>
  </w:num>
  <w:num w:numId="21">
    <w:abstractNumId w:val="33"/>
  </w:num>
  <w:num w:numId="22">
    <w:abstractNumId w:val="20"/>
  </w:num>
  <w:num w:numId="23">
    <w:abstractNumId w:val="77"/>
  </w:num>
  <w:num w:numId="24">
    <w:abstractNumId w:val="6"/>
  </w:num>
  <w:num w:numId="25">
    <w:abstractNumId w:val="4"/>
  </w:num>
  <w:num w:numId="26">
    <w:abstractNumId w:val="74"/>
  </w:num>
  <w:num w:numId="27">
    <w:abstractNumId w:val="37"/>
  </w:num>
  <w:num w:numId="28">
    <w:abstractNumId w:val="8"/>
  </w:num>
  <w:num w:numId="29">
    <w:abstractNumId w:val="24"/>
  </w:num>
  <w:num w:numId="30">
    <w:abstractNumId w:val="67"/>
  </w:num>
  <w:num w:numId="31">
    <w:abstractNumId w:val="76"/>
  </w:num>
  <w:num w:numId="32">
    <w:abstractNumId w:val="34"/>
  </w:num>
  <w:num w:numId="33">
    <w:abstractNumId w:val="43"/>
  </w:num>
  <w:num w:numId="34">
    <w:abstractNumId w:val="41"/>
  </w:num>
  <w:num w:numId="35">
    <w:abstractNumId w:val="16"/>
  </w:num>
  <w:num w:numId="36">
    <w:abstractNumId w:val="78"/>
  </w:num>
  <w:num w:numId="37">
    <w:abstractNumId w:val="40"/>
  </w:num>
  <w:num w:numId="38">
    <w:abstractNumId w:val="5"/>
  </w:num>
  <w:num w:numId="39">
    <w:abstractNumId w:val="70"/>
  </w:num>
  <w:num w:numId="40">
    <w:abstractNumId w:val="30"/>
  </w:num>
  <w:num w:numId="41">
    <w:abstractNumId w:val="25"/>
  </w:num>
  <w:num w:numId="42">
    <w:abstractNumId w:val="35"/>
  </w:num>
  <w:num w:numId="43">
    <w:abstractNumId w:val="36"/>
  </w:num>
  <w:num w:numId="44">
    <w:abstractNumId w:val="51"/>
  </w:num>
  <w:num w:numId="45">
    <w:abstractNumId w:val="73"/>
  </w:num>
  <w:num w:numId="46">
    <w:abstractNumId w:val="13"/>
  </w:num>
  <w:num w:numId="47">
    <w:abstractNumId w:val="64"/>
  </w:num>
  <w:num w:numId="48">
    <w:abstractNumId w:val="49"/>
  </w:num>
  <w:num w:numId="49">
    <w:abstractNumId w:val="57"/>
  </w:num>
  <w:num w:numId="50">
    <w:abstractNumId w:val="26"/>
  </w:num>
  <w:num w:numId="51">
    <w:abstractNumId w:val="63"/>
  </w:num>
  <w:num w:numId="52">
    <w:abstractNumId w:val="61"/>
  </w:num>
  <w:num w:numId="53">
    <w:abstractNumId w:val="48"/>
  </w:num>
  <w:num w:numId="54">
    <w:abstractNumId w:val="50"/>
  </w:num>
  <w:num w:numId="55">
    <w:abstractNumId w:val="69"/>
  </w:num>
  <w:num w:numId="56">
    <w:abstractNumId w:val="52"/>
  </w:num>
  <w:num w:numId="57">
    <w:abstractNumId w:val="45"/>
  </w:num>
  <w:num w:numId="58">
    <w:abstractNumId w:val="28"/>
  </w:num>
  <w:num w:numId="59">
    <w:abstractNumId w:val="15"/>
  </w:num>
  <w:num w:numId="60">
    <w:abstractNumId w:val="72"/>
  </w:num>
  <w:num w:numId="61">
    <w:abstractNumId w:val="22"/>
  </w:num>
  <w:num w:numId="62">
    <w:abstractNumId w:val="3"/>
  </w:num>
  <w:num w:numId="63">
    <w:abstractNumId w:val="46"/>
  </w:num>
  <w:num w:numId="64">
    <w:abstractNumId w:val="23"/>
  </w:num>
  <w:num w:numId="65">
    <w:abstractNumId w:val="56"/>
  </w:num>
  <w:num w:numId="66">
    <w:abstractNumId w:val="75"/>
  </w:num>
  <w:num w:numId="67">
    <w:abstractNumId w:val="7"/>
  </w:num>
  <w:num w:numId="68">
    <w:abstractNumId w:val="47"/>
  </w:num>
  <w:num w:numId="69">
    <w:abstractNumId w:val="18"/>
  </w:num>
  <w:num w:numId="70">
    <w:abstractNumId w:val="53"/>
  </w:num>
  <w:num w:numId="71">
    <w:abstractNumId w:val="29"/>
  </w:num>
  <w:num w:numId="72">
    <w:abstractNumId w:val="42"/>
  </w:num>
  <w:num w:numId="73">
    <w:abstractNumId w:val="65"/>
  </w:num>
  <w:num w:numId="74">
    <w:abstractNumId w:val="71"/>
  </w:num>
  <w:num w:numId="75">
    <w:abstractNumId w:val="55"/>
  </w:num>
  <w:num w:numId="76">
    <w:abstractNumId w:val="31"/>
  </w:num>
  <w:num w:numId="77">
    <w:abstractNumId w:val="11"/>
  </w:num>
  <w:num w:numId="78">
    <w:abstractNumId w:val="9"/>
  </w:num>
  <w:num w:numId="79">
    <w:abstractNumId w:val="2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51BFB"/>
    <w:rsid w:val="00256F1B"/>
    <w:rsid w:val="00257719"/>
    <w:rsid w:val="0027313F"/>
    <w:rsid w:val="00273771"/>
    <w:rsid w:val="0027561E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602431"/>
    <w:rsid w:val="00606AD8"/>
    <w:rsid w:val="00610A96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A1669"/>
    <w:rsid w:val="007A5402"/>
    <w:rsid w:val="007B0279"/>
    <w:rsid w:val="007C1181"/>
    <w:rsid w:val="007C33F4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E01EF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13CA"/>
    <w:rsid w:val="00BC5249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36B59F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A216D8-7A85-4264-B598-99D1AB636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898</TotalTime>
  <Pages>1</Pages>
  <Words>9540</Words>
  <Characters>54383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17</cp:revision>
  <dcterms:created xsi:type="dcterms:W3CDTF">2016-11-16T02:03:00Z</dcterms:created>
  <dcterms:modified xsi:type="dcterms:W3CDTF">2017-01-08T18:29:00Z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