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5B5AA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EndPr/>
      <w:sdtContent>
        <w:p w:rsidR="00124FAE" w:rsidRPr="005B5AA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5B5AA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5B5AA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5B5AA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5B5AA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5B5AAD" w:rsidRDefault="00A56573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5B5AA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2088028"/>
      <w:bookmarkEnd w:id="0"/>
      <w:bookmarkEnd w:id="1"/>
      <w:bookmarkEnd w:id="2"/>
      <w:bookmarkEnd w:id="3"/>
      <w:bookmarkEnd w:id="4"/>
      <w:r w:rsidRPr="005B5AA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5B5AA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5B5AA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5B5AA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5B5AA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5B5AA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C65C91" w:rsidRPr="005B5AAD" w:rsidRDefault="00C65C9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01DED" w:rsidRPr="005B5AAD" w:rsidRDefault="00701DED" w:rsidP="00701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19716B" w:rsidRPr="005B5AAD" w:rsidRDefault="0019716B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19716B" w:rsidRPr="005B5AAD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7B0279" w:rsidRPr="005B5AAD" w:rsidRDefault="007B0279" w:rsidP="007B02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5B5AA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5B5AAD" w:rsidRDefault="00554E70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5B5AA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B5AA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BC0ECC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5B5AA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5B5AA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5B5AA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bookmarkStart w:id="8" w:name="_GoBack"/>
          <w:bookmarkEnd w:id="8"/>
          <w:r w:rsidR="00BC0ECC" w:rsidRPr="008538DD">
            <w:rPr>
              <w:rStyle w:val="Hyperlink"/>
            </w:rPr>
            <w:fldChar w:fldCharType="begin"/>
          </w:r>
          <w:r w:rsidR="00BC0ECC" w:rsidRPr="008538DD">
            <w:rPr>
              <w:rStyle w:val="Hyperlink"/>
            </w:rPr>
            <w:instrText xml:space="preserve"> </w:instrText>
          </w:r>
          <w:r w:rsidR="00BC0ECC">
            <w:instrText>HYPERLINK \l "_Toc472088028"</w:instrText>
          </w:r>
          <w:r w:rsidR="00BC0ECC" w:rsidRPr="008538DD">
            <w:rPr>
              <w:rStyle w:val="Hyperlink"/>
            </w:rPr>
            <w:instrText xml:space="preserve"> </w:instrText>
          </w:r>
          <w:r w:rsidR="00BC0ECC" w:rsidRPr="008538DD">
            <w:rPr>
              <w:rStyle w:val="Hyperlink"/>
            </w:rPr>
          </w:r>
          <w:r w:rsidR="00BC0ECC" w:rsidRPr="008538DD">
            <w:rPr>
              <w:rStyle w:val="Hyperlink"/>
            </w:rPr>
            <w:fldChar w:fldCharType="separate"/>
          </w:r>
          <w:r w:rsidR="00BC0ECC" w:rsidRPr="008538DD">
            <w:rPr>
              <w:rStyle w:val="Hyperlink"/>
              <w:rFonts w:cs="Times New Roman"/>
            </w:rPr>
            <w:t>Revision Table</w:t>
          </w:r>
          <w:r w:rsidR="00BC0ECC">
            <w:rPr>
              <w:webHidden/>
            </w:rPr>
            <w:tab/>
          </w:r>
          <w:r w:rsidR="00BC0ECC">
            <w:rPr>
              <w:webHidden/>
            </w:rPr>
            <w:fldChar w:fldCharType="begin"/>
          </w:r>
          <w:r w:rsidR="00BC0ECC">
            <w:rPr>
              <w:webHidden/>
            </w:rPr>
            <w:instrText xml:space="preserve"> PAGEREF _Toc472088028 \h </w:instrText>
          </w:r>
          <w:r w:rsidR="00BC0ECC">
            <w:rPr>
              <w:webHidden/>
            </w:rPr>
          </w:r>
          <w:r w:rsidR="00BC0ECC">
            <w:rPr>
              <w:webHidden/>
            </w:rPr>
            <w:fldChar w:fldCharType="separate"/>
          </w:r>
          <w:r w:rsidR="00BC0ECC">
            <w:rPr>
              <w:webHidden/>
            </w:rPr>
            <w:t>1</w:t>
          </w:r>
          <w:r w:rsidR="00BC0ECC">
            <w:rPr>
              <w:webHidden/>
            </w:rPr>
            <w:fldChar w:fldCharType="end"/>
          </w:r>
          <w:r w:rsidR="00BC0ECC" w:rsidRPr="008538DD">
            <w:rPr>
              <w:rStyle w:val="Hyperlink"/>
            </w:rPr>
            <w:fldChar w:fldCharType="end"/>
          </w:r>
        </w:p>
        <w:p w:rsidR="00BC0ECC" w:rsidRDefault="00BC0ECC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2088029" w:history="1">
            <w:r w:rsidRPr="008538DD">
              <w:rPr>
                <w:rStyle w:val="Hyperlink"/>
                <w:rFonts w:cs="Times New Roman"/>
              </w:rPr>
              <w:t>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_Toc472088029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0" w:history="1">
            <w:r w:rsidRPr="008538DD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1" w:history="1">
            <w:r w:rsidRPr="008538DD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2088032" w:history="1">
            <w:r w:rsidRPr="008538DD">
              <w:rPr>
                <w:rStyle w:val="Hyperlink"/>
                <w:rFonts w:cs="Times New Roman"/>
              </w:rPr>
              <w:t>II.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_Toc472088032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33" w:history="1">
            <w:r w:rsidRPr="008538DD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4" w:history="1">
            <w:r w:rsidRPr="008538DD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5" w:history="1">
            <w:r w:rsidRPr="008538DD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6" w:history="1">
            <w:r w:rsidRPr="008538DD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7" w:history="1">
            <w:r w:rsidRPr="008538DD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8" w:history="1">
            <w:r w:rsidRPr="008538DD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39" w:history="1">
            <w:r w:rsidRPr="008538DD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0" w:history="1">
            <w:r w:rsidRPr="008538DD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Forget password(cont.)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1" w:history="1">
            <w:r w:rsidRPr="008538DD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2" w:history="1">
            <w:r w:rsidRPr="008538DD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3" w:history="1">
            <w:r w:rsidRPr="008538DD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4" w:history="1">
            <w:r w:rsidRPr="008538DD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5" w:history="1">
            <w:r w:rsidRPr="008538DD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6" w:history="1">
            <w:r w:rsidRPr="008538DD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47" w:history="1">
            <w:r w:rsidRPr="008538DD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8" w:history="1">
            <w:r w:rsidRPr="008538DD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49" w:history="1">
            <w:r w:rsidRPr="008538DD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0" w:history="1">
            <w:r w:rsidRPr="008538DD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1" w:history="1">
            <w:r w:rsidRPr="008538DD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2" w:history="1">
            <w:r w:rsidRPr="008538DD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Deactivate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3" w:history="1">
            <w:r w:rsidRPr="008538DD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4" w:history="1">
            <w:r w:rsidRPr="008538DD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5" w:history="1">
            <w:r w:rsidRPr="008538DD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6" w:history="1">
            <w:r w:rsidRPr="008538DD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Create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57" w:history="1">
            <w:r w:rsidRPr="008538DD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58" w:history="1">
            <w:r w:rsidRPr="008538DD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59" w:history="1">
            <w:r w:rsidRPr="008538DD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Register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0" w:history="1">
            <w:r w:rsidRPr="008538DD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1" w:history="1">
            <w:r w:rsidRPr="008538DD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2" w:history="1">
            <w:r w:rsidRPr="008538DD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3" w:history="1">
            <w:r w:rsidRPr="008538DD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4" w:history="1">
            <w:r w:rsidRPr="008538DD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noProof/>
              </w:rPr>
              <w:t>Create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65" w:history="1">
            <w:r w:rsidRPr="008538DD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6" w:history="1">
            <w:r w:rsidRPr="008538DD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7" w:history="1">
            <w:r w:rsidRPr="008538DD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8" w:history="1">
            <w:r w:rsidRPr="008538DD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69" w:history="1">
            <w:r w:rsidRPr="008538DD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0" w:history="1">
            <w:r w:rsidRPr="008538DD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71" w:history="1">
            <w:r w:rsidRPr="008538DD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2" w:history="1">
            <w:r w:rsidRPr="008538DD">
              <w:rPr>
                <w:rStyle w:val="Hyperlink"/>
                <w:rFonts w:cs="Times New Roman"/>
                <w:noProof/>
              </w:rPr>
              <w:t>5.1. 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73" w:history="1">
            <w:r w:rsidRPr="008538DD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4" w:history="1">
            <w:r w:rsidRPr="008538DD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5" w:history="1">
            <w:r w:rsidRPr="008538DD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6" w:history="1">
            <w:r w:rsidRPr="008538DD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7" w:history="1">
            <w:r w:rsidRPr="008538DD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8" w:history="1">
            <w:r w:rsidRPr="008538DD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79" w:history="1">
            <w:r w:rsidRPr="008538DD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80" w:history="1">
            <w:r w:rsidRPr="008538DD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1" w:history="1">
            <w:r w:rsidRPr="008538DD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2" w:history="1">
            <w:r w:rsidRPr="008538DD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3" w:history="1">
            <w:r w:rsidRPr="008538DD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4" w:history="1">
            <w:r w:rsidRPr="008538DD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5" w:history="1">
            <w:r w:rsidRPr="008538DD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86" w:history="1">
            <w:r w:rsidRPr="008538DD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Manage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7" w:history="1">
            <w:r w:rsidRPr="008538DD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8" w:history="1">
            <w:r w:rsidRPr="008538DD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89" w:history="1">
            <w:r w:rsidRPr="008538DD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Show-hide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0" w:history="1">
            <w:r w:rsidRPr="008538DD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1" w:history="1">
            <w:r w:rsidRPr="008538DD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2088092" w:history="1">
            <w:r w:rsidRPr="008538DD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Arrange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CC" w:rsidRDefault="00BC0ECC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2088093" w:history="1">
            <w:r w:rsidRPr="008538DD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8538DD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_Toc472088093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5B5AA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5B5AA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5B5AAD" w:rsidRDefault="00DF6A47" w:rsidP="00625A6A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676FD4" w:rsidRPr="005B5AAD" w:rsidRDefault="00990D25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9" w:name="_Toc465013492"/>
      <w:bookmarkStart w:id="10" w:name="_Toc465013662"/>
      <w:bookmarkStart w:id="11" w:name="_Toc472088029"/>
      <w:r w:rsidRPr="005B5AA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9"/>
      <w:bookmarkEnd w:id="10"/>
      <w:bookmarkEnd w:id="11"/>
    </w:p>
    <w:p w:rsidR="00563885" w:rsidRPr="005B5AA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2" w:name="OLE_LINK7"/>
      <w:bookmarkStart w:id="13" w:name="_Toc465013493"/>
      <w:bookmarkStart w:id="14" w:name="_Toc465013663"/>
      <w:bookmarkStart w:id="15" w:name="_Toc472088030"/>
      <w:r w:rsidRPr="005B5AA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5B5AA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2"/>
      <w:bookmarkEnd w:id="13"/>
      <w:bookmarkEnd w:id="14"/>
      <w:bookmarkEnd w:id="15"/>
    </w:p>
    <w:p w:rsidR="00AE01EF" w:rsidRPr="005B5AA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5B5AA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6" w:name="_Toc465013494"/>
      <w:bookmarkStart w:id="17" w:name="_Toc465013664"/>
      <w:bookmarkStart w:id="18" w:name="_Toc472088031"/>
      <w:r w:rsidRPr="005B5AA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6"/>
      <w:bookmarkEnd w:id="17"/>
      <w:bookmarkEnd w:id="18"/>
    </w:p>
    <w:p w:rsidR="00701DED" w:rsidRPr="005B5AA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5B5AA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5B5AA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5B5AAD" w:rsidRDefault="00950BCB" w:rsidP="00AF73DD">
      <w:pPr>
        <w:pStyle w:val="Heading1"/>
        <w:numPr>
          <w:ilvl w:val="0"/>
          <w:numId w:val="76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9" w:name="_Toc472088032"/>
      <w:r w:rsidRPr="005B5AA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5B5AA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9"/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704AE8" w:rsidRPr="005B5AAD" w:rsidRDefault="00704AE8" w:rsidP="00704AE8">
      <w:pPr>
        <w:rPr>
          <w:rFonts w:cs="Times New Roman"/>
        </w:rPr>
      </w:pPr>
    </w:p>
    <w:p w:rsidR="00AF73DD" w:rsidRPr="005B5AAD" w:rsidRDefault="00AF73DD" w:rsidP="00AF73DD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20" w:name="_Toc472088033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20"/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2088034"/>
      <w:r w:rsidRPr="005B5AA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5B5AAD" w:rsidTr="00D7319E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5B5AA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5B5AA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5B5AA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5B5AA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D7319E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AF73DD" w:rsidP="00AF73DD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208803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5B5AAD" w:rsidTr="00AB3194">
        <w:trPr>
          <w:trHeight w:val="52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5B5AA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5B5AA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5B5AA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38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5B5AA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208803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5B5AAD" w:rsidTr="00AB3194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5B5AA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5B5AA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5B5AA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5B5AA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5B5AA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5B5AA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5B5AA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5B5AA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AB3194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208803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5B5AA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5B5AA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5B5AA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5B5AA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5B5AA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5B5AA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5B5AAD" w:rsidTr="00B67361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208803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5B5AAD" w:rsidTr="00B67361">
        <w:trPr>
          <w:trHeight w:val="52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rPr>
          <w:trHeight w:val="540"/>
        </w:trPr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5B5AA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5B5AA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5B5AA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5B5AA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5B5AA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5B5AAD" w:rsidTr="00B67361">
        <w:tc>
          <w:tcPr>
            <w:tcW w:w="211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208803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5B5AA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5B5AAD" w:rsidTr="00A44A65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5B5AA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5B5AA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5B5AA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5B5AAD" w:rsidRDefault="00A44A65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5B5AAD" w:rsidRDefault="0095616D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5B5AAD" w:rsidRDefault="00F64CE1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5B5AA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5B5AA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5B5AAD" w:rsidTr="00A44A65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5B5AA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390A6A" w:rsidRPr="005B5AAD" w:rsidRDefault="00390A6A" w:rsidP="00390A6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208804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5B5AAD" w:rsidTr="00390A6A">
        <w:tc>
          <w:tcPr>
            <w:tcW w:w="9016" w:type="dxa"/>
            <w:gridSpan w:val="4"/>
            <w:shd w:val="clear" w:color="auto" w:fill="FF3333"/>
          </w:tcPr>
          <w:p w:rsidR="00F64CE1" w:rsidRPr="005B5AA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5B5AAD" w:rsidTr="00086A31">
        <w:trPr>
          <w:trHeight w:val="52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rPr>
          <w:trHeight w:val="540"/>
        </w:trPr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5B5AA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5B5AA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5B5AAD" w:rsidRDefault="00DE7DAE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5B5AAD" w:rsidRDefault="003D57C7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5B5AAD" w:rsidRDefault="00533061" w:rsidP="00DE7DAE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5B5AAD" w:rsidRDefault="00533061" w:rsidP="00533061">
            <w:pPr>
              <w:pStyle w:val="ListParagraph"/>
              <w:numPr>
                <w:ilvl w:val="0"/>
                <w:numId w:val="37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5B5AA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5B5AA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5B5AA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5B5AA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5B5AA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5B5AA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5B5AAD" w:rsidTr="00086A31">
        <w:tc>
          <w:tcPr>
            <w:tcW w:w="2203" w:type="dxa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5B5AA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5B5AAD" w:rsidRDefault="007D21E2" w:rsidP="007D21E2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208804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5B5AAD" w:rsidTr="007D21E2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5B5AAD" w:rsidTr="00F84B64">
        <w:trPr>
          <w:trHeight w:val="52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40"/>
        </w:trPr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5B5AA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5B5AA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5B5AAD" w:rsidRDefault="0095616D" w:rsidP="00B66947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40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7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208804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5B5AAD" w:rsidTr="00021027">
        <w:trPr>
          <w:trHeight w:val="52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rPr>
          <w:trHeight w:val="540"/>
        </w:trPr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5B5AA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5B5AA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5B5AAD" w:rsidRDefault="0095616D" w:rsidP="00B66947">
            <w:pPr>
              <w:numPr>
                <w:ilvl w:val="0"/>
                <w:numId w:val="3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5B5AAD" w:rsidRDefault="00021027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21027">
        <w:tc>
          <w:tcPr>
            <w:tcW w:w="22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color w:val="auto"/>
          <w:sz w:val="28"/>
          <w:szCs w:val="28"/>
        </w:rPr>
        <w:br w:type="page"/>
      </w:r>
    </w:p>
    <w:p w:rsidR="0095616D" w:rsidRPr="005B5AAD" w:rsidRDefault="00E91E8A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208804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5B5AAD" w:rsidTr="00E91E8A">
        <w:tc>
          <w:tcPr>
            <w:tcW w:w="9016" w:type="dxa"/>
            <w:gridSpan w:val="4"/>
            <w:shd w:val="clear" w:color="auto" w:fill="FF3333"/>
          </w:tcPr>
          <w:p w:rsidR="0095616D" w:rsidRPr="005B5AA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5B5AAD" w:rsidTr="00950BCB">
        <w:trPr>
          <w:trHeight w:val="52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rPr>
          <w:trHeight w:val="540"/>
        </w:trPr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5B5AA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5B5AAD" w:rsidRDefault="00950BCB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5B5AAD" w:rsidRDefault="0095616D" w:rsidP="00B66947">
            <w:pPr>
              <w:numPr>
                <w:ilvl w:val="0"/>
                <w:numId w:val="3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5B5AA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5B5AAD" w:rsidRDefault="00950BCB" w:rsidP="00B66947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5B5AAD" w:rsidRDefault="0095616D" w:rsidP="00B66947">
            <w:pPr>
              <w:numPr>
                <w:ilvl w:val="0"/>
                <w:numId w:val="34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5B5AA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50BCB">
        <w:tc>
          <w:tcPr>
            <w:tcW w:w="220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001A88" w:rsidRPr="005B5AAD" w:rsidRDefault="00001A88" w:rsidP="00001A88">
      <w:pPr>
        <w:rPr>
          <w:rFonts w:cs="Times New Roman"/>
        </w:rPr>
      </w:pPr>
    </w:p>
    <w:p w:rsidR="0095616D" w:rsidRPr="005B5AAD" w:rsidRDefault="0095616D" w:rsidP="00E91E8A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1" w:name="_Toc472088044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1"/>
    </w:p>
    <w:p w:rsidR="00957D59" w:rsidRPr="005B5AAD" w:rsidRDefault="00957D59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2088045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5B5AA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5B5AA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5B5AA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5B5AA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5B5AA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5551AB" w:rsidP="00E91E8A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208804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5B5AAD" w:rsidTr="00E91E8A">
        <w:tc>
          <w:tcPr>
            <w:tcW w:w="2294" w:type="dxa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5B5AA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5B5AA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5B5AA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5B5AA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5B5AA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5B5AA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5B5AAD" w:rsidRDefault="009C1AE8" w:rsidP="00602431">
            <w:pPr>
              <w:pStyle w:val="ListParagraph"/>
              <w:numPr>
                <w:ilvl w:val="0"/>
                <w:numId w:val="32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5B5AA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5B5AA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5B5AA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5B5AA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5B5AA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5B5AA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5B5AAD" w:rsidRDefault="00957D59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001A88" w:rsidRPr="005B5AAD" w:rsidRDefault="00001A88" w:rsidP="00957D59">
      <w:pPr>
        <w:rPr>
          <w:rFonts w:cs="Times New Roman"/>
        </w:rPr>
      </w:pPr>
    </w:p>
    <w:p w:rsidR="005551AB" w:rsidRPr="005B5AAD" w:rsidRDefault="00251BFB" w:rsidP="009C3679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208804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5B5AA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7D59" w:rsidRPr="005B5AA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5B5AA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5B5AAD" w:rsidRDefault="00957D59" w:rsidP="00957D59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5B5AA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5B5AA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5B5AA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001A88" w:rsidRPr="005B5AAD" w:rsidRDefault="00001A88" w:rsidP="005B5AAD">
      <w:pPr>
        <w:rPr>
          <w:rFonts w:cs="Times New Roman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5" w:name="_Toc472088048"/>
      <w:r w:rsidRPr="005B5AAD">
        <w:rPr>
          <w:rFonts w:ascii="Times New Roman" w:hAnsi="Times New Roman" w:cs="Times New Roman"/>
          <w:color w:val="FF3333"/>
          <w:szCs w:val="28"/>
        </w:rPr>
        <w:t>Edit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6" w:name="_gjdgxs" w:colFirst="0" w:colLast="0"/>
            <w:bookmarkEnd w:id="36"/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5B5AA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5B5AA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251BFB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7" w:name="_Toc472088049"/>
      <w:r w:rsidRPr="005B5AAD">
        <w:rPr>
          <w:rFonts w:ascii="Times New Roman" w:hAnsi="Times New Roman" w:cs="Times New Roman"/>
          <w:color w:val="FF3333"/>
          <w:szCs w:val="28"/>
        </w:rPr>
        <w:t>Delete d</w:t>
      </w:r>
      <w:r w:rsidR="0095616D" w:rsidRPr="005B5AAD">
        <w:rPr>
          <w:rFonts w:ascii="Times New Roman" w:hAnsi="Times New Roman" w:cs="Times New Roman"/>
          <w:color w:val="FF3333"/>
          <w:szCs w:val="28"/>
        </w:rPr>
        <w:t>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5B5AAD" w:rsidTr="009C3679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5B5AA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5B5AA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8" w:name="_Toc472088050"/>
      <w:r w:rsidRPr="005B5AAD">
        <w:rPr>
          <w:rFonts w:ascii="Times New Roman" w:hAnsi="Times New Roman" w:cs="Times New Roman"/>
          <w:color w:val="FF3333"/>
          <w:szCs w:val="28"/>
        </w:rPr>
        <w:t>Transfer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5B5AA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39" w:name="_Toc472088051"/>
      <w:r w:rsidRPr="005B5AAD">
        <w:rPr>
          <w:rFonts w:ascii="Times New Roman" w:hAnsi="Times New Roman" w:cs="Times New Roman"/>
          <w:color w:val="FF3333"/>
          <w:szCs w:val="28"/>
        </w:rPr>
        <w:t>Approve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5B5AA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5B5AA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5B5AA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5B5AA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0" w:name="_Toc472088052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Deactivate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5B5AA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5B5AA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5B5AA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5B5AA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5B5AA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1" w:name="_Toc472088053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Search News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5B5AA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2" w:name="_Toc472088054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Sort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5B5AA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5B5AA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5B5AA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5B5AA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5B5AA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5B5AA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5B5AA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3" w:name="_Toc472088055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Push News</w:t>
      </w:r>
      <w:bookmarkEnd w:id="43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5B5AA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5B5AA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5B5AAD" w:rsidTr="005C2938">
        <w:tc>
          <w:tcPr>
            <w:tcW w:w="2294" w:type="dxa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5B5AA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5B5AA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5B5AA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5B5AA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294" w:type="dxa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5B5AA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5B5AA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F6EC1" w:rsidP="005B5AAD">
      <w:pPr>
        <w:pStyle w:val="Heading2"/>
        <w:numPr>
          <w:ilvl w:val="1"/>
          <w:numId w:val="78"/>
        </w:numPr>
        <w:rPr>
          <w:rFonts w:ascii="Times New Roman" w:hAnsi="Times New Roman" w:cs="Times New Roman"/>
          <w:color w:val="FF3333"/>
          <w:szCs w:val="28"/>
        </w:rPr>
      </w:pPr>
      <w:bookmarkStart w:id="44" w:name="_Toc472088056"/>
      <w:r w:rsidRPr="005B5AAD">
        <w:rPr>
          <w:rFonts w:ascii="Times New Roman" w:hAnsi="Times New Roman" w:cs="Times New Roman"/>
          <w:color w:val="FF3333"/>
          <w:szCs w:val="28"/>
        </w:rPr>
        <w:lastRenderedPageBreak/>
        <w:t>Create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5B5AA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DF6EC1" w:rsidRPr="005B5AAD" w:rsidRDefault="00DF6EC1" w:rsidP="009175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DF6EC1" w:rsidRPr="005B5AAD" w:rsidRDefault="00DF6EC1" w:rsidP="009175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cs="Times New Roman"/>
                <w:color w:val="FFFFFF" w:themeColor="background1"/>
                <w:sz w:val="28"/>
                <w:szCs w:val="28"/>
              </w:rPr>
              <w:t>UC-MN-12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Create news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create news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access website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must login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DF6EC1" w:rsidRPr="005B5AAD" w:rsidTr="009175AD">
        <w:trPr>
          <w:trHeight w:val="86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click button “Push”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show “Create news” GUI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Admin Content, Editor, Education staff fill information 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click button “Save”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The system notifies:” Create news successfully”</w:t>
            </w:r>
          </w:p>
          <w:p w:rsidR="00DF6EC1" w:rsidRPr="005B5AAD" w:rsidRDefault="00DF6EC1" w:rsidP="00DF6EC1">
            <w:pPr>
              <w:numPr>
                <w:ilvl w:val="0"/>
                <w:numId w:val="75"/>
              </w:numPr>
              <w:spacing w:before="0" w:after="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DF6EC1" w:rsidRPr="005B5AAD" w:rsidTr="009175AD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AF1: Admin Content, Editor, Education staff cancel (after step 2)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3.System back to current page</w:t>
            </w:r>
          </w:p>
        </w:tc>
      </w:tr>
      <w:tr w:rsidR="00DF6EC1" w:rsidRPr="005B5AAD" w:rsidTr="009175AD">
        <w:trPr>
          <w:trHeight w:val="480"/>
        </w:trPr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DF6EC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EF1: Admin Content, Editor, Education staff haven’t fill enough field yet (after step 4)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5.The system notifies: “Please input all filed”</w:t>
            </w:r>
          </w:p>
          <w:p w:rsidR="00DF6EC1" w:rsidRPr="005B5AAD" w:rsidRDefault="00DF6EC1" w:rsidP="00DF6EC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6.The system focus into empty field.</w:t>
            </w:r>
          </w:p>
          <w:p w:rsidR="00DF6EC1" w:rsidRPr="005B5AAD" w:rsidRDefault="00DF6EC1" w:rsidP="009175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: System can’t connect to database (</w:t>
            </w:r>
            <w:r w:rsidR="00AF73DD" w:rsidRPr="005B5AA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Pr="005B5AA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 xml:space="preserve">     6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>. The system notifies: “System can’t connect to the database, please try again!”.</w:t>
            </w:r>
          </w:p>
          <w:p w:rsidR="00DF6EC1" w:rsidRPr="005B5AAD" w:rsidRDefault="00AF73DD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       7</w:t>
            </w:r>
            <w:r w:rsidR="00DF6EC1" w:rsidRPr="005B5AAD">
              <w:rPr>
                <w:rFonts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Successful: </w:t>
            </w:r>
            <w:r w:rsidR="00AF73DD" w:rsidRPr="005B5AAD">
              <w:rPr>
                <w:rFonts w:cs="Times New Roman"/>
                <w:color w:val="auto"/>
                <w:sz w:val="28"/>
                <w:szCs w:val="28"/>
              </w:rPr>
              <w:t>Admin Content, Editor, Education staff can create</w:t>
            </w:r>
            <w:r w:rsidRPr="005B5AAD">
              <w:rPr>
                <w:rFonts w:cs="Times New Roman"/>
                <w:color w:val="auto"/>
                <w:sz w:val="28"/>
                <w:szCs w:val="28"/>
              </w:rPr>
              <w:t xml:space="preserve"> news successfully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DF6EC1" w:rsidRPr="005B5AAD" w:rsidTr="009175AD">
        <w:tc>
          <w:tcPr>
            <w:tcW w:w="2294" w:type="dxa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F6EC1" w:rsidRPr="005B5AAD" w:rsidRDefault="00DF6EC1" w:rsidP="009175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F6EC1" w:rsidRPr="005B5AAD" w:rsidRDefault="00DF6EC1" w:rsidP="00DF6EC1">
      <w:pPr>
        <w:rPr>
          <w:rFonts w:cs="Times New Roman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AF73D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5" w:name="_Toc472088057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5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2088058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5B5AA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208805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208806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208806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5B5AA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208806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5B5AA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5B5AAD" w:rsidRDefault="003B0823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208806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5B5AA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5B5AA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5B5AA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5B5AA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5B5AAD">
      <w:pPr>
        <w:pStyle w:val="Heading3"/>
        <w:numPr>
          <w:ilvl w:val="1"/>
          <w:numId w:val="78"/>
        </w:numPr>
        <w:rPr>
          <w:color w:val="FF3333"/>
          <w:sz w:val="28"/>
          <w:szCs w:val="28"/>
        </w:rPr>
      </w:pPr>
      <w:bookmarkStart w:id="52" w:name="_Toc472088064"/>
      <w:r w:rsidRPr="005B5AAD">
        <w:rPr>
          <w:color w:val="FF3333"/>
          <w:sz w:val="28"/>
          <w:szCs w:val="28"/>
        </w:rPr>
        <w:lastRenderedPageBreak/>
        <w:t>Create exam</w:t>
      </w:r>
      <w:bookmarkEnd w:id="52"/>
      <w:r w:rsidRPr="005B5AAD">
        <w:rPr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5B5AAD" w:rsidTr="009175AD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5B5AAD" w:rsidTr="009175AD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5B5AAD" w:rsidTr="009175AD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5B5AAD" w:rsidTr="009175AD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5B5AAD" w:rsidTr="009175AD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5B5AAD" w:rsidRDefault="005B5AAD" w:rsidP="009175AD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5B5AAD" w:rsidTr="009175AD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5B5AAD" w:rsidTr="009175AD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5B5AAD" w:rsidTr="009175AD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5B5AAD" w:rsidRDefault="005B5AAD" w:rsidP="009175AD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5B5AAD" w:rsidTr="009175AD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5B5AAD" w:rsidTr="009175AD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5B5AAD" w:rsidTr="009175AD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5B5AAD" w:rsidTr="009175AD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5B5AAD" w:rsidRDefault="005B5AAD" w:rsidP="009175AD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5B5AAD" w:rsidTr="009175AD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5B5AAD" w:rsidRDefault="005B5AAD" w:rsidP="009175AD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5B5AAD" w:rsidRDefault="005B5AAD" w:rsidP="009175AD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/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2"/>
        <w:numPr>
          <w:ilvl w:val="0"/>
          <w:numId w:val="78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3" w:name="_Toc472088065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3"/>
    </w:p>
    <w:p w:rsidR="00622DAB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2088066"/>
      <w:r w:rsidRPr="005B5AA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5B5AA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5B5AA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5B5AA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5B5AA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5B5AA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5B5AAD" w:rsidRDefault="008F0834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5B5AAD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5B5AA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5B5AA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5B5AA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5B5AA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622DAB" w:rsidP="00622DAB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2088067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5B5AA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5B5AA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5B5AA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5B5AA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5B5AA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5B5AA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5B5AA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5C2938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5B5AA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5B5AA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5B5AA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5B5AA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B26B5" w:rsidP="00EB26B5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208806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5B5AA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5B5AA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5B5AAD" w:rsidRDefault="009F7B1F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5B5AA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5B5AA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5B5AA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5B5AA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3"/>
        <w:numPr>
          <w:ilvl w:val="1"/>
          <w:numId w:val="7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208806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5B5AA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5B5AAD" w:rsidRDefault="003D6D0E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5B5AAD" w:rsidRDefault="00F17F8B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5B5AAD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5B5AAD" w:rsidRDefault="003D6D0E" w:rsidP="003D6D0E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5B5AA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5B5AA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5B5AAD" w:rsidRDefault="00E350E1" w:rsidP="00E350E1">
      <w:pPr>
        <w:pStyle w:val="Heading3"/>
        <w:numPr>
          <w:ilvl w:val="1"/>
          <w:numId w:val="5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208807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5B5AA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5B5AA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5B5AA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5B5AA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5B5AA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5B5AA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5B5AA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5B5AA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5B5AA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5B5AA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5B5AAD" w:rsidRDefault="00E0608E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5B5AAD" w:rsidRDefault="00407D8B" w:rsidP="00E0608E">
            <w:pPr>
              <w:pStyle w:val="ListParagraph"/>
              <w:numPr>
                <w:ilvl w:val="1"/>
                <w:numId w:val="44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5B5AAD" w:rsidRDefault="00407D8B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5B5AA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5B5AA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5B5AA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5B5AA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5B5AA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5B5AA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5B5AA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5B5AA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5B5AA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E350E1" w:rsidP="00E350E1">
      <w:pPr>
        <w:pStyle w:val="Heading2"/>
        <w:numPr>
          <w:ilvl w:val="0"/>
          <w:numId w:val="59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9" w:name="_Toc472088071"/>
      <w:r w:rsidRPr="005B5AA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59"/>
    </w:p>
    <w:p w:rsidR="00E350E1" w:rsidRPr="005B5AA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0" w:name="_Toc472088072"/>
      <w:r w:rsidRPr="005B5AAD">
        <w:rPr>
          <w:rFonts w:ascii="Times New Roman" w:hAnsi="Times New Roman" w:cs="Times New Roman"/>
          <w:color w:val="FF3333"/>
        </w:rPr>
        <w:t xml:space="preserve">5.1. </w:t>
      </w:r>
      <w:r w:rsidRPr="005B5AA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0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5B5AA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5B5AA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5B5AA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5B5AA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5B5AA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5B5AA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5B5AA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5B5AA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BC0ECC" w:rsidP="00FE0BA3">
      <w:pPr>
        <w:pStyle w:val="Heading2"/>
        <w:numPr>
          <w:ilvl w:val="0"/>
          <w:numId w:val="5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1" w:name="_Toc472088073"/>
      <w:r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5B5AA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1"/>
    </w:p>
    <w:p w:rsidR="00FE0BA3" w:rsidRPr="005B5AAD" w:rsidRDefault="00FE0BA3" w:rsidP="00FE0BA3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2" w:name="_Toc472088074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2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5B5AA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5B5AA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5B5AA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5B5AA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5B5AA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3" w:name="_Toc47208807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3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5B5AA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5B5AA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5B5AAD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2088076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4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5B5AA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5B5AA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5" w:name="_Toc472088077"/>
      <w:r w:rsidRPr="005B5AAD">
        <w:rPr>
          <w:rFonts w:ascii="Times New Roman" w:hAnsi="Times New Roman" w:cs="Times New Roman"/>
          <w:color w:val="FF3333"/>
        </w:rPr>
        <w:lastRenderedPageBreak/>
        <w:t>Edit banner</w:t>
      </w:r>
      <w:bookmarkEnd w:id="65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5B5AA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5B5AA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5B5AAD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5B5AA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208807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5B5AA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5B5AA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5B5AAD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5B5AA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67" w:name="_Toc472088079"/>
      <w:r w:rsidRPr="005B5AA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7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5B5AA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5B5AA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5B5AA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5B5AA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5B5AA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5B5AA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5B5AA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5B5AAD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5B5AA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5B5AA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5B5AA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5B5AA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5B5AA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D93C02" w:rsidP="00D93C02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8" w:name="_Toc472088080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68"/>
      <w:r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5B5AAD" w:rsidRDefault="00D93C02" w:rsidP="00A0488A">
      <w:pPr>
        <w:pStyle w:val="Heading3"/>
        <w:widowControl w:val="0"/>
        <w:numPr>
          <w:ilvl w:val="1"/>
          <w:numId w:val="46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2088081"/>
      <w:r w:rsidRPr="005B5AA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69"/>
      <w:r w:rsidRPr="005B5AA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5B5AAD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5B5AA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</w:rPr>
      </w:pPr>
      <w:bookmarkStart w:id="70" w:name="_Toc472088082"/>
      <w:r w:rsidRPr="005B5AA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5B5AAD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5B5AAD" w:rsidRDefault="0095616D" w:rsidP="00B66947">
            <w:pPr>
              <w:numPr>
                <w:ilvl w:val="0"/>
                <w:numId w:val="7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5B5AAD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2088083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“Q&amp;A”page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5B5AAD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5B5AAD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5B5AAD" w:rsidRDefault="00D93C02" w:rsidP="00D93C02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2088084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07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5B5AA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2088085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search question posted in list of frequently asked questions successfully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4" w:name="_Toc472088086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4"/>
    </w:p>
    <w:p w:rsidR="00704AE8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2088087"/>
      <w:r w:rsidRPr="005B5AA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5B5AA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2088088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6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5B5AAD" w:rsidTr="00F84B64">
        <w:tc>
          <w:tcPr>
            <w:tcW w:w="8958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:Admin, Editor, Education staff, User view pop-up successfully.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216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7" w:name="_Toc472088089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7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UC-PU-03 : Show-Hide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:Admin show/hide 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2088090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2088091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79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5B5AA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5B5AAD" w:rsidRPr="005B5AAD" w:rsidRDefault="005B5AAD" w:rsidP="005B5AAD">
      <w:pPr>
        <w:rPr>
          <w:rFonts w:cs="Times New Roman"/>
        </w:rPr>
      </w:pPr>
    </w:p>
    <w:p w:rsidR="0095616D" w:rsidRPr="005B5AAD" w:rsidRDefault="00704AE8" w:rsidP="00704AE8">
      <w:pPr>
        <w:pStyle w:val="Heading3"/>
        <w:numPr>
          <w:ilvl w:val="1"/>
          <w:numId w:val="46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2088092"/>
      <w:r w:rsidRPr="005B5AA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5B5AAD" w:rsidTr="00F84B64">
        <w:tc>
          <w:tcPr>
            <w:tcW w:w="8954" w:type="dxa"/>
            <w:gridSpan w:val="4"/>
            <w:shd w:val="clear" w:color="auto" w:fill="FF333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5B5AA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5B5AA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5B5AA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5B5AAD" w:rsidTr="00F84B64">
        <w:tc>
          <w:tcPr>
            <w:tcW w:w="1936" w:type="dxa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5B5AA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5B5AA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5B5AA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5B5AAD" w:rsidRDefault="00950BCB" w:rsidP="005B5AAD">
      <w:pPr>
        <w:pStyle w:val="Heading2"/>
        <w:numPr>
          <w:ilvl w:val="0"/>
          <w:numId w:val="46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1" w:name="_Toc472088093"/>
      <w:r w:rsidRPr="005B5AA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5B5AA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1"/>
    </w:p>
    <w:p w:rsidR="00F84B64" w:rsidRPr="005B5AAD" w:rsidRDefault="00F84B64" w:rsidP="00F84B64">
      <w:pPr>
        <w:keepNext/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5B5AAD" w:rsidRDefault="00F84B64" w:rsidP="00F84B6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 w:rsidR="003D6D0E" w:rsidRPr="005B5AAD">
        <w:rPr>
          <w:rFonts w:cs="Times New Roman"/>
          <w:sz w:val="28"/>
          <w:szCs w:val="28"/>
        </w:rPr>
        <w:fldChar w:fldCharType="begin"/>
      </w:r>
      <w:r w:rsidR="003D6D0E" w:rsidRPr="005B5AAD">
        <w:rPr>
          <w:rFonts w:cs="Times New Roman"/>
          <w:sz w:val="28"/>
          <w:szCs w:val="28"/>
        </w:rPr>
        <w:instrText xml:space="preserve"> SEQ Figure \* ARABIC </w:instrText>
      </w:r>
      <w:r w:rsidR="003D6D0E" w:rsidRPr="005B5AAD">
        <w:rPr>
          <w:rFonts w:cs="Times New Roman"/>
          <w:sz w:val="28"/>
          <w:szCs w:val="28"/>
        </w:rPr>
        <w:fldChar w:fldCharType="separate"/>
      </w:r>
      <w:r w:rsidRPr="005B5AAD">
        <w:rPr>
          <w:rFonts w:cs="Times New Roman"/>
          <w:noProof/>
          <w:sz w:val="28"/>
          <w:szCs w:val="28"/>
        </w:rPr>
        <w:t>1</w:t>
      </w:r>
      <w:r w:rsidR="003D6D0E" w:rsidRPr="005B5AAD">
        <w:rPr>
          <w:rFonts w:cs="Times New Roman"/>
          <w:noProof/>
          <w:sz w:val="28"/>
          <w:szCs w:val="28"/>
        </w:rPr>
        <w:fldChar w:fldCharType="end"/>
      </w:r>
      <w:r w:rsidRPr="005B5AAD">
        <w:rPr>
          <w:rFonts w:cs="Times New Roman"/>
          <w:sz w:val="28"/>
          <w:szCs w:val="28"/>
        </w:rPr>
        <w:t>: Change Language</w:t>
      </w: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</w:p>
    <w:p w:rsidR="00F84B64" w:rsidRPr="005B5AAD" w:rsidRDefault="00F84B64" w:rsidP="00F84B64">
      <w:pPr>
        <w:rPr>
          <w:rFonts w:cs="Times New Roman"/>
          <w:sz w:val="28"/>
          <w:szCs w:val="28"/>
        </w:rPr>
      </w:pPr>
      <w:r w:rsidRPr="005B5AAD">
        <w:rPr>
          <w:rFonts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2: Manage accounts</w:t>
      </w:r>
    </w:p>
    <w:p w:rsidR="00543620" w:rsidRPr="005B5AA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3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banner</w:t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CA327E" w:rsidRPr="005B5AA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4: Manage category</w:t>
      </w:r>
    </w:p>
    <w:p w:rsidR="00CA327E" w:rsidRDefault="00CA327E" w:rsidP="00CA327E"/>
    <w:p w:rsidR="00CA327E" w:rsidRDefault="00CA327E" w:rsidP="00CA327E"/>
    <w:p w:rsidR="00CA327E" w:rsidRPr="00CA327E" w:rsidRDefault="00CA327E" w:rsidP="00CA327E"/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5B5AAD" w:rsidRDefault="00CA327E" w:rsidP="00CA327E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5: Manage Examination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6: Manage news</w:t>
      </w: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5B5AAD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Pr="005B5AAD" w:rsidRDefault="00D33BB4" w:rsidP="00D33BB4">
      <w:pPr>
        <w:pStyle w:val="Caption"/>
        <w:rPr>
          <w:rFonts w:cs="Times New Roman"/>
          <w:sz w:val="28"/>
          <w:szCs w:val="28"/>
        </w:rPr>
      </w:pP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7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Manage Pop-ups</w:t>
      </w:r>
    </w:p>
    <w:p w:rsidR="00D33BB4" w:rsidRPr="005B5AA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F84B64" w:rsidP="005943DD">
      <w:pPr>
        <w:rPr>
          <w:rFonts w:cs="Times New Roman"/>
          <w:color w:val="auto"/>
          <w:sz w:val="28"/>
          <w:szCs w:val="28"/>
        </w:rPr>
      </w:pPr>
      <w:r w:rsidRPr="005B5AA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>
        <w:rPr>
          <w:rFonts w:cs="Times New Roman"/>
          <w:sz w:val="28"/>
          <w:szCs w:val="28"/>
        </w:rPr>
        <w:t>8</w:t>
      </w:r>
      <w:r w:rsidRPr="005B5AAD"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 xml:space="preserve">Manage questions </w:t>
      </w:r>
    </w:p>
    <w:p w:rsidR="004C0F87" w:rsidRDefault="004C0F87" w:rsidP="004C0F87"/>
    <w:p w:rsidR="004C0F87" w:rsidRDefault="004C0F87" w:rsidP="004C0F87"/>
    <w:p w:rsidR="004C0F87" w:rsidRDefault="004C0F87" w:rsidP="004C0F87"/>
    <w:p w:rsidR="004C0F87" w:rsidRDefault="004C0F87" w:rsidP="004C0F87"/>
    <w:p w:rsidR="004C0F87" w:rsidRPr="004C0F87" w:rsidRDefault="004C0F87" w:rsidP="004C0F87"/>
    <w:p w:rsidR="004C0F87" w:rsidRPr="004C0F87" w:rsidRDefault="004C0F87" w:rsidP="004C0F87">
      <w:r>
        <w:rPr>
          <w:noProof/>
          <w:lang w:eastAsia="en-US"/>
        </w:rPr>
        <w:lastRenderedPageBreak/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Default="004C0F87" w:rsidP="004C0F87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5B5AAD">
        <w:rPr>
          <w:rFonts w:cs="Times New Roman"/>
          <w:sz w:val="28"/>
          <w:szCs w:val="28"/>
        </w:rPr>
        <w:t xml:space="preserve">Figure </w:t>
      </w:r>
      <w:r w:rsidR="001D4E48">
        <w:rPr>
          <w:rFonts w:cs="Times New Roman"/>
          <w:sz w:val="28"/>
          <w:szCs w:val="28"/>
        </w:rPr>
        <w:t>9</w:t>
      </w:r>
      <w:r w:rsidRPr="005B5AAD">
        <w:rPr>
          <w:rFonts w:cs="Times New Roman"/>
          <w:sz w:val="28"/>
          <w:szCs w:val="28"/>
        </w:rPr>
        <w:t xml:space="preserve">: </w:t>
      </w:r>
      <w:r w:rsidR="001D4E48">
        <w:rPr>
          <w:rFonts w:cs="Times New Roman"/>
          <w:sz w:val="28"/>
          <w:szCs w:val="28"/>
        </w:rPr>
        <w:t>Manage homepage</w:t>
      </w:r>
    </w:p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Default="001D4E48" w:rsidP="001D4E48"/>
    <w:p w:rsidR="001D4E48" w:rsidRPr="001D4E48" w:rsidRDefault="001D4E48" w:rsidP="001D4E48"/>
    <w:p w:rsidR="001D4E48" w:rsidRPr="001D4E48" w:rsidRDefault="001D4E48" w:rsidP="001D4E48"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-2540</wp:posOffset>
            </wp:positionV>
            <wp:extent cx="5486400" cy="2711450"/>
            <wp:effectExtent l="0" t="0" r="0" b="0"/>
            <wp:wrapThrough wrapText="bothSides">
              <wp:wrapPolygon edited="0">
                <wp:start x="0" y="0"/>
                <wp:lineTo x="0" y="21398"/>
                <wp:lineTo x="21525" y="21398"/>
                <wp:lineTo x="21525" y="0"/>
                <wp:lineTo x="0" y="0"/>
              </wp:wrapPolygon>
            </wp:wrapThrough>
            <wp:docPr id="12" name="Picture 12" descr="C:\Users\haitr\AppData\Local\Microsoft\Windows\INetCacheContent.Word\Manage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tr\AppData\Local\Microsoft\Windows\INetCacheContent.Word\Manage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4B64" w:rsidRPr="001D4E48" w:rsidRDefault="001D4E48" w:rsidP="00D33BB4">
      <w:pPr>
        <w:tabs>
          <w:tab w:val="left" w:pos="988"/>
        </w:tabs>
        <w:rPr>
          <w:rFonts w:cs="Times New Roman"/>
          <w:i/>
          <w:sz w:val="28"/>
          <w:szCs w:val="28"/>
        </w:rPr>
      </w:pPr>
      <w:r w:rsidRPr="001D4E48">
        <w:rPr>
          <w:rFonts w:cs="Times New Roman"/>
          <w:i/>
          <w:sz w:val="28"/>
          <w:szCs w:val="28"/>
        </w:rPr>
        <w:t>Figure 10: Manage resource</w:t>
      </w:r>
    </w:p>
    <w:sectPr w:rsidR="00F84B64" w:rsidRPr="001D4E48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573" w:rsidRDefault="00A56573">
      <w:pPr>
        <w:spacing w:before="0" w:after="0" w:line="240" w:lineRule="auto"/>
      </w:pPr>
      <w:r>
        <w:separator/>
      </w:r>
    </w:p>
  </w:endnote>
  <w:endnote w:type="continuationSeparator" w:id="0">
    <w:p w:rsidR="00A56573" w:rsidRDefault="00A5657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B5AAD" w:rsidRDefault="005B5AA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0ECC" w:rsidRPr="00BC0ECC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5B5AAD" w:rsidRPr="00F25C85" w:rsidRDefault="005B5AAD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Default="005B5AAD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B5AAD" w:rsidRPr="00D567EE" w:rsidRDefault="00A56573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B5AAD"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="005B5AAD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5B5AAD"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="005B5AAD"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B5AAD"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5B5AAD" w:rsidRPr="00D567EE" w:rsidRDefault="00A56573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5B5AAD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5B5AAD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5B5AAD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5B5AAD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5B5AAD"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573" w:rsidRDefault="00A56573">
      <w:pPr>
        <w:spacing w:before="0" w:after="0" w:line="240" w:lineRule="auto"/>
      </w:pPr>
      <w:r>
        <w:separator/>
      </w:r>
    </w:p>
  </w:footnote>
  <w:footnote w:type="continuationSeparator" w:id="0">
    <w:p w:rsidR="00A56573" w:rsidRDefault="00A5657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Pr="00D567EE" w:rsidRDefault="00A56573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5B5AAD"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 w:rsidR="005B5AAD"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5B5AAD"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AAD" w:rsidRDefault="005B5AAD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2FA51EA"/>
    <w:multiLevelType w:val="multilevel"/>
    <w:tmpl w:val="66CAEE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4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BB3370"/>
    <w:multiLevelType w:val="hybridMultilevel"/>
    <w:tmpl w:val="42D20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185826B8"/>
    <w:multiLevelType w:val="multilevel"/>
    <w:tmpl w:val="11461D64"/>
    <w:lvl w:ilvl="0">
      <w:start w:val="1"/>
      <w:numFmt w:val="decimal"/>
      <w:lvlText w:val="%1."/>
      <w:lvlJc w:val="left"/>
      <w:pPr>
        <w:ind w:left="432" w:firstLine="0"/>
      </w:pPr>
      <w:rPr>
        <w:rFonts w:ascii="Calibri" w:eastAsia="Calibri" w:hAnsi="Calibri" w:cs="Calibri"/>
        <w:b/>
        <w:color w:val="2F5496"/>
        <w:sz w:val="48"/>
        <w:szCs w:val="48"/>
      </w:r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7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9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1D8A6E44"/>
    <w:multiLevelType w:val="hybridMultilevel"/>
    <w:tmpl w:val="F5BAA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4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 w15:restartNumberingAfterBreak="0">
    <w:nsid w:val="27C43756"/>
    <w:multiLevelType w:val="multilevel"/>
    <w:tmpl w:val="5F2C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30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2ADA3865"/>
    <w:multiLevelType w:val="hybridMultilevel"/>
    <w:tmpl w:val="A1FCE350"/>
    <w:lvl w:ilvl="0" w:tplc="1A50CD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5" w15:restartNumberingAfterBreak="0">
    <w:nsid w:val="30782DA8"/>
    <w:multiLevelType w:val="hybridMultilevel"/>
    <w:tmpl w:val="67C6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2CF7EAB"/>
    <w:multiLevelType w:val="hybridMultilevel"/>
    <w:tmpl w:val="E944781E"/>
    <w:lvl w:ilvl="0" w:tplc="9A461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9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3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4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7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8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 w15:restartNumberingAfterBreak="0">
    <w:nsid w:val="56786FF0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6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9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0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1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6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643D36FD"/>
    <w:multiLevelType w:val="multilevel"/>
    <w:tmpl w:val="7708DCE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8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9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6F427881"/>
    <w:multiLevelType w:val="multilevel"/>
    <w:tmpl w:val="99F001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2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5" w15:restartNumberingAfterBreak="0">
    <w:nsid w:val="76950045"/>
    <w:multiLevelType w:val="multilevel"/>
    <w:tmpl w:val="FFB44B7A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76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7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8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0"/>
  </w:num>
  <w:num w:numId="3">
    <w:abstractNumId w:val="62"/>
  </w:num>
  <w:num w:numId="4">
    <w:abstractNumId w:val="17"/>
  </w:num>
  <w:num w:numId="5">
    <w:abstractNumId w:val="14"/>
  </w:num>
  <w:num w:numId="6">
    <w:abstractNumId w:val="19"/>
  </w:num>
  <w:num w:numId="7">
    <w:abstractNumId w:val="59"/>
  </w:num>
  <w:num w:numId="8">
    <w:abstractNumId w:val="27"/>
  </w:num>
  <w:num w:numId="9">
    <w:abstractNumId w:val="58"/>
  </w:num>
  <w:num w:numId="10">
    <w:abstractNumId w:val="66"/>
  </w:num>
  <w:num w:numId="11">
    <w:abstractNumId w:val="2"/>
  </w:num>
  <w:num w:numId="12">
    <w:abstractNumId w:val="32"/>
  </w:num>
  <w:num w:numId="13">
    <w:abstractNumId w:val="12"/>
  </w:num>
  <w:num w:numId="14">
    <w:abstractNumId w:val="39"/>
  </w:num>
  <w:num w:numId="15">
    <w:abstractNumId w:val="60"/>
  </w:num>
  <w:num w:numId="16">
    <w:abstractNumId w:val="10"/>
  </w:num>
  <w:num w:numId="17">
    <w:abstractNumId w:val="44"/>
  </w:num>
  <w:num w:numId="18">
    <w:abstractNumId w:val="38"/>
  </w:num>
  <w:num w:numId="19">
    <w:abstractNumId w:val="68"/>
  </w:num>
  <w:num w:numId="20">
    <w:abstractNumId w:val="54"/>
  </w:num>
  <w:num w:numId="21">
    <w:abstractNumId w:val="33"/>
  </w:num>
  <w:num w:numId="22">
    <w:abstractNumId w:val="20"/>
  </w:num>
  <w:num w:numId="23">
    <w:abstractNumId w:val="77"/>
  </w:num>
  <w:num w:numId="24">
    <w:abstractNumId w:val="6"/>
  </w:num>
  <w:num w:numId="25">
    <w:abstractNumId w:val="4"/>
  </w:num>
  <w:num w:numId="26">
    <w:abstractNumId w:val="74"/>
  </w:num>
  <w:num w:numId="27">
    <w:abstractNumId w:val="37"/>
  </w:num>
  <w:num w:numId="28">
    <w:abstractNumId w:val="8"/>
  </w:num>
  <w:num w:numId="29">
    <w:abstractNumId w:val="24"/>
  </w:num>
  <w:num w:numId="30">
    <w:abstractNumId w:val="67"/>
  </w:num>
  <w:num w:numId="31">
    <w:abstractNumId w:val="76"/>
  </w:num>
  <w:num w:numId="32">
    <w:abstractNumId w:val="34"/>
  </w:num>
  <w:num w:numId="33">
    <w:abstractNumId w:val="43"/>
  </w:num>
  <w:num w:numId="34">
    <w:abstractNumId w:val="41"/>
  </w:num>
  <w:num w:numId="35">
    <w:abstractNumId w:val="16"/>
  </w:num>
  <w:num w:numId="36">
    <w:abstractNumId w:val="78"/>
  </w:num>
  <w:num w:numId="37">
    <w:abstractNumId w:val="40"/>
  </w:num>
  <w:num w:numId="38">
    <w:abstractNumId w:val="5"/>
  </w:num>
  <w:num w:numId="39">
    <w:abstractNumId w:val="70"/>
  </w:num>
  <w:num w:numId="40">
    <w:abstractNumId w:val="30"/>
  </w:num>
  <w:num w:numId="41">
    <w:abstractNumId w:val="25"/>
  </w:num>
  <w:num w:numId="42">
    <w:abstractNumId w:val="35"/>
  </w:num>
  <w:num w:numId="43">
    <w:abstractNumId w:val="36"/>
  </w:num>
  <w:num w:numId="44">
    <w:abstractNumId w:val="51"/>
  </w:num>
  <w:num w:numId="45">
    <w:abstractNumId w:val="73"/>
  </w:num>
  <w:num w:numId="46">
    <w:abstractNumId w:val="13"/>
  </w:num>
  <w:num w:numId="47">
    <w:abstractNumId w:val="64"/>
  </w:num>
  <w:num w:numId="48">
    <w:abstractNumId w:val="49"/>
  </w:num>
  <w:num w:numId="49">
    <w:abstractNumId w:val="57"/>
  </w:num>
  <w:num w:numId="50">
    <w:abstractNumId w:val="26"/>
  </w:num>
  <w:num w:numId="51">
    <w:abstractNumId w:val="63"/>
  </w:num>
  <w:num w:numId="52">
    <w:abstractNumId w:val="61"/>
  </w:num>
  <w:num w:numId="53">
    <w:abstractNumId w:val="48"/>
  </w:num>
  <w:num w:numId="54">
    <w:abstractNumId w:val="50"/>
  </w:num>
  <w:num w:numId="55">
    <w:abstractNumId w:val="69"/>
  </w:num>
  <w:num w:numId="56">
    <w:abstractNumId w:val="52"/>
  </w:num>
  <w:num w:numId="57">
    <w:abstractNumId w:val="45"/>
  </w:num>
  <w:num w:numId="58">
    <w:abstractNumId w:val="28"/>
  </w:num>
  <w:num w:numId="59">
    <w:abstractNumId w:val="15"/>
  </w:num>
  <w:num w:numId="60">
    <w:abstractNumId w:val="72"/>
  </w:num>
  <w:num w:numId="61">
    <w:abstractNumId w:val="22"/>
  </w:num>
  <w:num w:numId="62">
    <w:abstractNumId w:val="3"/>
  </w:num>
  <w:num w:numId="63">
    <w:abstractNumId w:val="46"/>
  </w:num>
  <w:num w:numId="64">
    <w:abstractNumId w:val="23"/>
  </w:num>
  <w:num w:numId="65">
    <w:abstractNumId w:val="56"/>
  </w:num>
  <w:num w:numId="66">
    <w:abstractNumId w:val="75"/>
  </w:num>
  <w:num w:numId="67">
    <w:abstractNumId w:val="7"/>
  </w:num>
  <w:num w:numId="68">
    <w:abstractNumId w:val="47"/>
  </w:num>
  <w:num w:numId="69">
    <w:abstractNumId w:val="18"/>
  </w:num>
  <w:num w:numId="70">
    <w:abstractNumId w:val="53"/>
  </w:num>
  <w:num w:numId="71">
    <w:abstractNumId w:val="29"/>
  </w:num>
  <w:num w:numId="72">
    <w:abstractNumId w:val="42"/>
  </w:num>
  <w:num w:numId="73">
    <w:abstractNumId w:val="65"/>
  </w:num>
  <w:num w:numId="74">
    <w:abstractNumId w:val="71"/>
  </w:num>
  <w:num w:numId="75">
    <w:abstractNumId w:val="55"/>
  </w:num>
  <w:num w:numId="76">
    <w:abstractNumId w:val="31"/>
  </w:num>
  <w:num w:numId="77">
    <w:abstractNumId w:val="11"/>
  </w:num>
  <w:num w:numId="78">
    <w:abstractNumId w:val="9"/>
  </w:num>
  <w:num w:numId="79">
    <w:abstractNumId w:val="21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9E5"/>
    <w:rsid w:val="000839C1"/>
    <w:rsid w:val="00086A31"/>
    <w:rsid w:val="000878DF"/>
    <w:rsid w:val="000906E6"/>
    <w:rsid w:val="00090E24"/>
    <w:rsid w:val="000C1B60"/>
    <w:rsid w:val="000D10D2"/>
    <w:rsid w:val="000D37C5"/>
    <w:rsid w:val="000E0EA5"/>
    <w:rsid w:val="000E11E0"/>
    <w:rsid w:val="000E5CA4"/>
    <w:rsid w:val="000E5FC2"/>
    <w:rsid w:val="00102ED2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51BFB"/>
    <w:rsid w:val="00256F1B"/>
    <w:rsid w:val="00257719"/>
    <w:rsid w:val="0027313F"/>
    <w:rsid w:val="00273771"/>
    <w:rsid w:val="0027561E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0A6A"/>
    <w:rsid w:val="00392639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43620"/>
    <w:rsid w:val="0054558D"/>
    <w:rsid w:val="00546D20"/>
    <w:rsid w:val="00551DF4"/>
    <w:rsid w:val="00554E70"/>
    <w:rsid w:val="005551AB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602431"/>
    <w:rsid w:val="00606AD8"/>
    <w:rsid w:val="00610A96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A1669"/>
    <w:rsid w:val="007A5402"/>
    <w:rsid w:val="007B0279"/>
    <w:rsid w:val="007C1181"/>
    <w:rsid w:val="007C33F4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E01EF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68FE"/>
    <w:rsid w:val="00CA2F06"/>
    <w:rsid w:val="00CA327E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E1A2C"/>
    <w:rsid w:val="00DE3128"/>
    <w:rsid w:val="00DE7DAE"/>
    <w:rsid w:val="00DF0978"/>
    <w:rsid w:val="00DF0E9E"/>
    <w:rsid w:val="00DF2677"/>
    <w:rsid w:val="00DF6A47"/>
    <w:rsid w:val="00DF6EC1"/>
    <w:rsid w:val="00E0608E"/>
    <w:rsid w:val="00E16838"/>
    <w:rsid w:val="00E243D0"/>
    <w:rsid w:val="00E2530F"/>
    <w:rsid w:val="00E279BA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B4B5B"/>
    <w:rsid w:val="00FC0668"/>
    <w:rsid w:val="00FC06D9"/>
    <w:rsid w:val="00FC3D7B"/>
    <w:rsid w:val="00FD1EE9"/>
    <w:rsid w:val="00FD2308"/>
    <w:rsid w:val="00FE0BA3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EE9F64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9265E4-882E-4D77-8D38-77BD8BEAD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901</TotalTime>
  <Pages>1</Pages>
  <Words>9540</Words>
  <Characters>54383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19</cp:revision>
  <dcterms:created xsi:type="dcterms:W3CDTF">2016-11-16T02:03:00Z</dcterms:created>
  <dcterms:modified xsi:type="dcterms:W3CDTF">2017-01-13T09:26:00Z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