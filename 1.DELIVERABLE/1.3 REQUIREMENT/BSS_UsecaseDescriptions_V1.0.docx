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17A" w:rsidRPr="00FE558D" w:rsidRDefault="0046317A">
      <w:pPr>
        <w:pStyle w:val="NoSpacing"/>
        <w:rPr>
          <w:rFonts w:ascii="Times New Roman" w:hAnsi="Times New Roman" w:cs="Times New Roman"/>
          <w:sz w:val="28"/>
          <w:szCs w:val="28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8"/>
          <w:szCs w:val="28"/>
        </w:rPr>
        <w:id w:val="-1290352585"/>
        <w:docPartObj>
          <w:docPartGallery w:val="Cover Pages"/>
          <w:docPartUnique/>
        </w:docPartObj>
      </w:sdtPr>
      <w:sdtContent>
        <w:p w:rsidR="00124FAE" w:rsidRPr="00FE558D" w:rsidRDefault="00124FAE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</w:p>
        <w:p w:rsidR="002163EE" w:rsidRPr="00FE558D" w:rsidRDefault="00B26F00">
          <w:pPr>
            <w:pStyle w:val="NoSpacing"/>
            <w:rPr>
              <w:rFonts w:ascii="Times New Roman" w:hAnsi="Times New Roman" w:cs="Times New Roman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E558D" w:rsidRDefault="0095616D" w:rsidP="002E3E8B">
          <w:pPr>
            <w:pStyle w:val="Title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E558D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 xml:space="preserve">     </w:t>
              </w:r>
            </w:sdtContent>
          </w:sdt>
          <w:r w:rsidR="002E3E8B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 xml:space="preserve"> </w:t>
          </w:r>
        </w:p>
        <w:p w:rsidR="002E3E8B" w:rsidRPr="00FE558D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Van Lang Admissions</w:t>
          </w:r>
          <w:r w:rsidR="003806E6"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br w:type="page"/>
          </w:r>
        </w:p>
        <w:p w:rsidR="002163EE" w:rsidRPr="00FE558D" w:rsidRDefault="00436FC0" w:rsidP="00D567EE">
          <w:pPr>
            <w:pStyle w:val="Normal2"/>
            <w:rPr>
              <w:rFonts w:cs="Times New Roman"/>
              <w:sz w:val="28"/>
              <w:szCs w:val="28"/>
            </w:rPr>
          </w:pPr>
        </w:p>
      </w:sdtContent>
    </w:sdt>
    <w:p w:rsidR="002163EE" w:rsidRPr="00FE558D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28"/>
          <w:szCs w:val="28"/>
        </w:rPr>
      </w:pPr>
      <w:bookmarkStart w:id="5" w:name="_Toc465013491"/>
      <w:bookmarkStart w:id="6" w:name="_Toc465013661"/>
      <w:bookmarkStart w:id="7" w:name="_Toc474766187"/>
      <w:bookmarkEnd w:id="0"/>
      <w:bookmarkEnd w:id="1"/>
      <w:bookmarkEnd w:id="2"/>
      <w:bookmarkEnd w:id="3"/>
      <w:bookmarkEnd w:id="4"/>
      <w:r w:rsidRPr="00FE558D">
        <w:rPr>
          <w:rFonts w:ascii="Times New Roman" w:hAnsi="Times New Roman" w:cs="Times New Roman"/>
          <w:color w:val="FF3333"/>
          <w:sz w:val="28"/>
          <w:szCs w:val="28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Borders>
          <w:top w:val="single" w:sz="4" w:space="0" w:color="00ADDC" w:themeColor="accent4"/>
          <w:left w:val="single" w:sz="4" w:space="0" w:color="00ADDC" w:themeColor="accent4"/>
          <w:right w:val="single" w:sz="4" w:space="0" w:color="00ADDC" w:themeColor="accent4"/>
          <w:insideH w:val="single" w:sz="4" w:space="0" w:color="00ADDC" w:themeColor="accent4"/>
          <w:insideV w:val="single" w:sz="4" w:space="0" w:color="00ADDC" w:themeColor="accent4"/>
        </w:tblBorders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AF73DD" w:rsidRPr="00FE558D" w:rsidTr="00AF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shd w:val="clear" w:color="auto" w:fill="FF3333"/>
          </w:tcPr>
          <w:p w:rsidR="00554E70" w:rsidRPr="00FE558D" w:rsidRDefault="00554E70" w:rsidP="005A01D9">
            <w:pPr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Author</w:t>
            </w:r>
          </w:p>
        </w:tc>
        <w:tc>
          <w:tcPr>
            <w:tcW w:w="1708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4052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Reason for changes</w:t>
            </w:r>
          </w:p>
        </w:tc>
        <w:tc>
          <w:tcPr>
            <w:tcW w:w="1525" w:type="dxa"/>
            <w:shd w:val="clear" w:color="auto" w:fill="FF3333"/>
          </w:tcPr>
          <w:p w:rsidR="00554E70" w:rsidRPr="00FE558D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Version</w:t>
            </w:r>
          </w:p>
        </w:tc>
      </w:tr>
      <w:tr w:rsidR="004F6277" w:rsidRPr="00FE558D" w:rsidTr="00AF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E558D" w:rsidRDefault="00554E70" w:rsidP="00554E70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708" w:type="dxa"/>
          </w:tcPr>
          <w:p w:rsidR="00554E70" w:rsidRPr="00FE558D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4052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1525" w:type="dxa"/>
          </w:tcPr>
          <w:p w:rsidR="00554E70" w:rsidRPr="00FE558D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54E70" w:rsidRPr="00FE558D" w:rsidRDefault="00554E70" w:rsidP="00554E70">
      <w:pPr>
        <w:rPr>
          <w:rFonts w:cs="Times New Roman"/>
          <w:color w:val="auto"/>
          <w:sz w:val="28"/>
          <w:szCs w:val="28"/>
        </w:rPr>
      </w:pPr>
    </w:p>
    <w:p w:rsidR="00554E70" w:rsidRPr="00FE558D" w:rsidRDefault="00554E70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8"/>
          <w:szCs w:val="28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E558D" w:rsidRDefault="00625A6A">
          <w:pPr>
            <w:pStyle w:val="TOCHeading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E558D">
            <w:rPr>
              <w:rFonts w:ascii="Times New Roman" w:hAnsi="Times New Roman" w:cs="Times New Roman"/>
              <w:color w:val="auto"/>
              <w:sz w:val="28"/>
              <w:szCs w:val="28"/>
            </w:rPr>
            <w:t>Contents</w:t>
          </w:r>
        </w:p>
        <w:p w:rsidR="00383CDE" w:rsidRDefault="00625A6A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r w:rsidRPr="00FE558D">
            <w:rPr>
              <w:rFonts w:cs="Times New Roman"/>
              <w:color w:val="auto"/>
              <w:sz w:val="28"/>
              <w:szCs w:val="28"/>
            </w:rPr>
            <w:fldChar w:fldCharType="begin"/>
          </w:r>
          <w:r w:rsidRPr="00FE558D">
            <w:rPr>
              <w:rFonts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E558D">
            <w:rPr>
              <w:rFonts w:cs="Times New Roman"/>
              <w:color w:val="auto"/>
              <w:sz w:val="28"/>
              <w:szCs w:val="28"/>
            </w:rPr>
            <w:fldChar w:fldCharType="separate"/>
          </w:r>
          <w:hyperlink w:anchor="_Toc474766187" w:history="1">
            <w:r w:rsidR="00383CDE" w:rsidRPr="000B30A5">
              <w:rPr>
                <w:rStyle w:val="Hyperlink"/>
                <w:rFonts w:cs="Times New Roman"/>
              </w:rPr>
              <w:t>Revision Table</w:t>
            </w:r>
            <w:r w:rsidR="00383CDE">
              <w:rPr>
                <w:webHidden/>
              </w:rPr>
              <w:tab/>
            </w:r>
            <w:r w:rsidR="00383CDE">
              <w:rPr>
                <w:webHidden/>
              </w:rPr>
              <w:fldChar w:fldCharType="begin"/>
            </w:r>
            <w:r w:rsidR="00383CDE">
              <w:rPr>
                <w:webHidden/>
              </w:rPr>
              <w:instrText xml:space="preserve"> PAGEREF _Toc474766187 \h </w:instrText>
            </w:r>
            <w:r w:rsidR="00383CDE">
              <w:rPr>
                <w:webHidden/>
              </w:rPr>
            </w:r>
            <w:r w:rsidR="00383CDE">
              <w:rPr>
                <w:webHidden/>
              </w:rPr>
              <w:fldChar w:fldCharType="separate"/>
            </w:r>
            <w:r w:rsidR="00383CDE">
              <w:rPr>
                <w:webHidden/>
              </w:rPr>
              <w:t>1</w:t>
            </w:r>
            <w:r w:rsidR="00383CDE">
              <w:rPr>
                <w:webHidden/>
              </w:rPr>
              <w:fldChar w:fldCharType="end"/>
            </w:r>
          </w:hyperlink>
        </w:p>
        <w:p w:rsidR="00383CDE" w:rsidRDefault="00436FC0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66188" w:history="1">
            <w:r w:rsidR="00383CDE" w:rsidRPr="000B30A5">
              <w:rPr>
                <w:rStyle w:val="Hyperlink"/>
                <w:rFonts w:cs="Times New Roman"/>
              </w:rPr>
              <w:t>1.</w:t>
            </w:r>
            <w:r w:rsidR="00383CD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</w:rPr>
              <w:t>INTRODUCTION</w:t>
            </w:r>
            <w:r w:rsidR="00383CDE">
              <w:rPr>
                <w:webHidden/>
              </w:rPr>
              <w:tab/>
            </w:r>
            <w:r w:rsidR="00383CDE">
              <w:rPr>
                <w:webHidden/>
              </w:rPr>
              <w:fldChar w:fldCharType="begin"/>
            </w:r>
            <w:r w:rsidR="00383CDE">
              <w:rPr>
                <w:webHidden/>
              </w:rPr>
              <w:instrText xml:space="preserve"> PAGEREF _Toc474766188 \h </w:instrText>
            </w:r>
            <w:r w:rsidR="00383CDE">
              <w:rPr>
                <w:webHidden/>
              </w:rPr>
            </w:r>
            <w:r w:rsidR="00383CDE">
              <w:rPr>
                <w:webHidden/>
              </w:rPr>
              <w:fldChar w:fldCharType="separate"/>
            </w:r>
            <w:r w:rsidR="00383CDE">
              <w:rPr>
                <w:webHidden/>
              </w:rPr>
              <w:t>5</w:t>
            </w:r>
            <w:r w:rsidR="00383CDE">
              <w:rPr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189" w:history="1">
            <w:r w:rsidR="00383CDE" w:rsidRPr="000B30A5">
              <w:rPr>
                <w:rStyle w:val="Hyperlink"/>
                <w:rFonts w:cs="Times New Roman"/>
                <w:noProof/>
              </w:rPr>
              <w:t>1.1.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Purpose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_Toc474766189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190" w:history="1">
            <w:r w:rsidR="00383CDE" w:rsidRPr="000B30A5">
              <w:rPr>
                <w:rStyle w:val="Hyperlink"/>
                <w:rFonts w:cs="Times New Roman"/>
                <w:noProof/>
              </w:rPr>
              <w:t>1.2.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Audience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1"/>
            <w:rPr>
              <w:rFonts w:asciiTheme="minorHAnsi" w:eastAsiaTheme="minorEastAsia" w:hAnsiTheme="minorHAnsi"/>
              <w:b w:val="0"/>
              <w:color w:val="auto"/>
              <w:sz w:val="22"/>
              <w:szCs w:val="22"/>
              <w:lang w:eastAsia="en-US"/>
            </w:rPr>
          </w:pPr>
          <w:hyperlink w:anchor="_Toc474766191" w:history="1">
            <w:r w:rsidR="00383CDE" w:rsidRPr="000B30A5">
              <w:rPr>
                <w:rStyle w:val="Hyperlink"/>
                <w:rFonts w:cs="Times New Roman"/>
              </w:rPr>
              <w:t>2.</w:t>
            </w:r>
            <w:r w:rsidR="00383CDE"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</w:rPr>
              <w:t>Use case Descriptions</w:t>
            </w:r>
            <w:r w:rsidR="00383CDE">
              <w:rPr>
                <w:webHidden/>
              </w:rPr>
              <w:tab/>
            </w:r>
            <w:r w:rsidR="00383CDE">
              <w:rPr>
                <w:webHidden/>
              </w:rPr>
              <w:fldChar w:fldCharType="begin"/>
            </w:r>
            <w:r w:rsidR="00383CDE">
              <w:rPr>
                <w:webHidden/>
              </w:rPr>
              <w:instrText xml:space="preserve"> PAGEREF _Toc474766191 \h </w:instrText>
            </w:r>
            <w:r w:rsidR="00383CDE">
              <w:rPr>
                <w:webHidden/>
              </w:rPr>
            </w:r>
            <w:r w:rsidR="00383CDE">
              <w:rPr>
                <w:webHidden/>
              </w:rPr>
              <w:fldChar w:fldCharType="separate"/>
            </w:r>
            <w:r w:rsidR="00383CDE">
              <w:rPr>
                <w:webHidden/>
              </w:rPr>
              <w:t>5</w:t>
            </w:r>
            <w:r w:rsidR="00383CDE">
              <w:rPr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192" w:history="1">
            <w:r w:rsidR="00383CDE" w:rsidRPr="000B30A5">
              <w:rPr>
                <w:rStyle w:val="Hyperlink"/>
                <w:rFonts w:cs="Times New Roman"/>
                <w:noProof/>
              </w:rPr>
              <w:t>1.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accounts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3" w:history="1">
            <w:r w:rsidR="00383CDE" w:rsidRPr="000B30A5">
              <w:rPr>
                <w:rStyle w:val="Hyperlink"/>
                <w:rFonts w:cs="Times New Roman"/>
                <w:noProof/>
              </w:rPr>
              <w:t>1.1.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Log in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4" w:history="1">
            <w:r w:rsidR="00383CDE" w:rsidRPr="000B30A5">
              <w:rPr>
                <w:rStyle w:val="Hyperlink"/>
                <w:rFonts w:cs="Times New Roman"/>
                <w:noProof/>
              </w:rPr>
              <w:t>1.2.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Log out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5" w:history="1">
            <w:r w:rsidR="00383CDE" w:rsidRPr="000B30A5">
              <w:rPr>
                <w:rStyle w:val="Hyperlink"/>
                <w:rFonts w:cs="Times New Roman"/>
                <w:noProof/>
              </w:rPr>
              <w:t>1.3.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Create account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6" w:history="1">
            <w:r w:rsidR="00383CDE" w:rsidRPr="000B30A5">
              <w:rPr>
                <w:rStyle w:val="Hyperlink"/>
                <w:rFonts w:cs="Times New Roman"/>
                <w:noProof/>
              </w:rPr>
              <w:t>1.4.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account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12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7" w:history="1">
            <w:r w:rsidR="00383CDE" w:rsidRPr="000B30A5">
              <w:rPr>
                <w:rStyle w:val="Hyperlink"/>
                <w:rFonts w:cs="Times New Roman"/>
                <w:noProof/>
              </w:rPr>
              <w:t>1.5.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Search account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14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8" w:history="1">
            <w:r w:rsidR="00383CDE" w:rsidRPr="000B30A5">
              <w:rPr>
                <w:rStyle w:val="Hyperlink"/>
                <w:rFonts w:cs="Times New Roman"/>
                <w:noProof/>
              </w:rPr>
              <w:t>1.6.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Forget password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199" w:history="1">
            <w:r w:rsidR="00383CDE" w:rsidRPr="000B30A5">
              <w:rPr>
                <w:rStyle w:val="Hyperlink"/>
                <w:rFonts w:cs="Times New Roman"/>
                <w:noProof/>
              </w:rPr>
              <w:t>1.6.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Forget password(cont.)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_Toc474766199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0" w:history="1">
            <w:r w:rsidR="00383CDE" w:rsidRPr="000B30A5">
              <w:rPr>
                <w:rStyle w:val="Hyperlink"/>
                <w:rFonts w:cs="Times New Roman"/>
                <w:noProof/>
              </w:rPr>
              <w:t>1.7.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profile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1" w:history="1">
            <w:r w:rsidR="00383CDE" w:rsidRPr="000B30A5">
              <w:rPr>
                <w:rStyle w:val="Hyperlink"/>
                <w:rFonts w:cs="Times New Roman"/>
                <w:noProof/>
              </w:rPr>
              <w:t>1.8.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list account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_Toc474766201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21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2" w:history="1">
            <w:r w:rsidR="00383CDE" w:rsidRPr="000B30A5">
              <w:rPr>
                <w:rStyle w:val="Hyperlink"/>
                <w:rFonts w:cs="Times New Roman"/>
                <w:noProof/>
              </w:rPr>
              <w:t>1.9.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Authorize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23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3" w:history="1">
            <w:r w:rsidR="00383CDE" w:rsidRPr="000B30A5">
              <w:rPr>
                <w:rStyle w:val="Hyperlink"/>
                <w:rFonts w:cs="Times New Roman"/>
                <w:noProof/>
              </w:rPr>
              <w:t>1.10.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Activate account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25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4" w:history="1">
            <w:r w:rsidR="00383CDE" w:rsidRPr="000B30A5">
              <w:rPr>
                <w:rStyle w:val="Hyperlink"/>
                <w:rFonts w:cs="Times New Roman"/>
                <w:noProof/>
              </w:rPr>
              <w:t>1.11.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Deactivate account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27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05" w:history="1">
            <w:r w:rsidR="00383CDE" w:rsidRPr="000B30A5">
              <w:rPr>
                <w:rStyle w:val="Hyperlink"/>
                <w:rFonts w:cs="Times New Roman"/>
                <w:noProof/>
              </w:rPr>
              <w:t>2.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29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6" w:history="1">
            <w:r w:rsidR="00383CDE" w:rsidRPr="000B30A5">
              <w:rPr>
                <w:rStyle w:val="Hyperlink"/>
                <w:rFonts w:cs="Times New Roman"/>
                <w:noProof/>
              </w:rPr>
              <w:t>2.1.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29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7" w:history="1">
            <w:r w:rsidR="00383CDE" w:rsidRPr="000B30A5">
              <w:rPr>
                <w:rStyle w:val="Hyperlink"/>
                <w:rFonts w:cs="Times New Roman"/>
                <w:noProof/>
              </w:rPr>
              <w:t>2.2.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Post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31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8" w:history="1">
            <w:r w:rsidR="00383CDE" w:rsidRPr="000B30A5">
              <w:rPr>
                <w:rStyle w:val="Hyperlink"/>
                <w:rFonts w:cs="Times New Roman"/>
                <w:noProof/>
              </w:rPr>
              <w:t>2.3.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draft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33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09" w:history="1">
            <w:r w:rsidR="00383CDE" w:rsidRPr="000B30A5">
              <w:rPr>
                <w:rStyle w:val="Hyperlink"/>
                <w:rFonts w:cs="Times New Roman"/>
                <w:noProof/>
              </w:rPr>
              <w:t>2.4.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draft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_Toc474766209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35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0" w:history="1">
            <w:r w:rsidR="00383CDE" w:rsidRPr="000B30A5">
              <w:rPr>
                <w:rStyle w:val="Hyperlink"/>
                <w:rFonts w:cs="Times New Roman"/>
                <w:noProof/>
              </w:rPr>
              <w:t>2.5.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Delete draft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37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1" w:history="1">
            <w:r w:rsidR="00383CDE" w:rsidRPr="000B30A5">
              <w:rPr>
                <w:rStyle w:val="Hyperlink"/>
                <w:rFonts w:cs="Times New Roman"/>
                <w:noProof/>
              </w:rPr>
              <w:t>2.6.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Transfer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_Toc474766211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39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2" w:history="1">
            <w:r w:rsidR="00383CDE" w:rsidRPr="000B30A5">
              <w:rPr>
                <w:rStyle w:val="Hyperlink"/>
                <w:rFonts w:cs="Times New Roman"/>
                <w:noProof/>
              </w:rPr>
              <w:t>2.7.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Approve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41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3" w:history="1">
            <w:r w:rsidR="00383CDE" w:rsidRPr="000B30A5">
              <w:rPr>
                <w:rStyle w:val="Hyperlink"/>
                <w:rFonts w:cs="Times New Roman"/>
                <w:noProof/>
              </w:rPr>
              <w:t>2.8.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Deactivate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43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4" w:history="1">
            <w:r w:rsidR="00383CDE" w:rsidRPr="000B30A5">
              <w:rPr>
                <w:rStyle w:val="Hyperlink"/>
                <w:rFonts w:cs="Times New Roman"/>
                <w:noProof/>
              </w:rPr>
              <w:t>2.9.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Search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45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5" w:history="1">
            <w:r w:rsidR="00383CDE" w:rsidRPr="000B30A5">
              <w:rPr>
                <w:rStyle w:val="Hyperlink"/>
                <w:rFonts w:cs="Times New Roman"/>
                <w:noProof/>
              </w:rPr>
              <w:t>2.10.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Sort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47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6" w:history="1">
            <w:r w:rsidR="00383CDE" w:rsidRPr="000B30A5">
              <w:rPr>
                <w:rStyle w:val="Hyperlink"/>
                <w:rFonts w:cs="Times New Roman"/>
                <w:noProof/>
              </w:rPr>
              <w:t>2.11.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Push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49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7" w:history="1">
            <w:r w:rsidR="00383CDE" w:rsidRPr="000B30A5">
              <w:rPr>
                <w:rStyle w:val="Hyperlink"/>
                <w:rFonts w:cs="Times New Roman"/>
                <w:noProof/>
              </w:rPr>
              <w:t>2.12.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Create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18" w:history="1">
            <w:r w:rsidR="00383CDE" w:rsidRPr="000B30A5">
              <w:rPr>
                <w:rStyle w:val="Hyperlink"/>
                <w:rFonts w:cs="Times New Roman"/>
                <w:noProof/>
              </w:rPr>
              <w:t>2.13.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Share news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19" w:history="1">
            <w:r w:rsidR="00383CDE" w:rsidRPr="000B30A5">
              <w:rPr>
                <w:rStyle w:val="Hyperlink"/>
                <w:rFonts w:cs="Times New Roman"/>
                <w:noProof/>
              </w:rPr>
              <w:t>3.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examination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_Toc474766219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0" w:history="1">
            <w:r w:rsidR="00383CDE" w:rsidRPr="000B30A5">
              <w:rPr>
                <w:rStyle w:val="Hyperlink"/>
                <w:rFonts w:cs="Times New Roman"/>
                <w:noProof/>
              </w:rPr>
              <w:t>3.1.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individual point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1" w:history="1">
            <w:r w:rsidR="00383CDE" w:rsidRPr="000B30A5">
              <w:rPr>
                <w:rStyle w:val="Hyperlink"/>
                <w:rFonts w:cs="Times New Roman"/>
                <w:noProof/>
              </w:rPr>
              <w:t>3.2.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Register exam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_Toc474766221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2" w:history="1">
            <w:r w:rsidR="00383CDE" w:rsidRPr="000B30A5">
              <w:rPr>
                <w:rStyle w:val="Hyperlink"/>
                <w:rFonts w:cs="Times New Roman"/>
                <w:noProof/>
              </w:rPr>
              <w:t>3.3.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profile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59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3" w:history="1">
            <w:r w:rsidR="00383CDE" w:rsidRPr="000B30A5">
              <w:rPr>
                <w:rStyle w:val="Hyperlink"/>
                <w:rFonts w:cs="Times New Roman"/>
                <w:noProof/>
              </w:rPr>
              <w:t>3.4.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profile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4" w:history="1">
            <w:r w:rsidR="00383CDE" w:rsidRPr="000B30A5">
              <w:rPr>
                <w:rStyle w:val="Hyperlink"/>
                <w:rFonts w:cs="Times New Roman"/>
                <w:noProof/>
              </w:rPr>
              <w:t>3.5.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Import point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5" w:history="1">
            <w:r w:rsidR="00383CDE" w:rsidRPr="000B30A5">
              <w:rPr>
                <w:rStyle w:val="Hyperlink"/>
                <w:rFonts w:cs="Times New Roman"/>
                <w:noProof/>
              </w:rPr>
              <w:t>3.6.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Export profile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6" w:history="1">
            <w:r w:rsidR="00383CDE" w:rsidRPr="000B30A5">
              <w:rPr>
                <w:rStyle w:val="Hyperlink"/>
                <w:rFonts w:cs="Times New Roman"/>
                <w:noProof/>
              </w:rPr>
              <w:t>3.7.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Create exam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27" w:history="1">
            <w:r w:rsidR="00383CDE" w:rsidRPr="000B30A5">
              <w:rPr>
                <w:rStyle w:val="Hyperlink"/>
                <w:rFonts w:eastAsia="Times New Roman" w:cs="Times New Roman"/>
                <w:noProof/>
              </w:rPr>
              <w:t>4.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eastAsia="Times New Roman" w:cs="Times New Roman"/>
                <w:noProof/>
              </w:rPr>
              <w:t>Manage categories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8" w:history="1">
            <w:r w:rsidR="00383CDE" w:rsidRPr="000B30A5">
              <w:rPr>
                <w:rStyle w:val="Hyperlink"/>
                <w:rFonts w:cs="Times New Roman"/>
                <w:noProof/>
              </w:rPr>
              <w:t>4.1.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categories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69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29" w:history="1">
            <w:r w:rsidR="00383CDE" w:rsidRPr="000B30A5">
              <w:rPr>
                <w:rStyle w:val="Hyperlink"/>
                <w:rFonts w:cs="Times New Roman"/>
                <w:noProof/>
              </w:rPr>
              <w:t>4.2.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category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_Toc474766229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71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0" w:history="1">
            <w:r w:rsidR="00383CDE" w:rsidRPr="000B30A5">
              <w:rPr>
                <w:rStyle w:val="Hyperlink"/>
                <w:rFonts w:cs="Times New Roman"/>
                <w:noProof/>
              </w:rPr>
              <w:t>4.3.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Add category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73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1" w:history="1">
            <w:r w:rsidR="00383CDE" w:rsidRPr="000B30A5">
              <w:rPr>
                <w:rStyle w:val="Hyperlink"/>
                <w:rFonts w:cs="Times New Roman"/>
                <w:noProof/>
              </w:rPr>
              <w:t>4.4.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category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_Toc474766231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75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2" w:history="1">
            <w:r w:rsidR="00383CDE" w:rsidRPr="000B30A5">
              <w:rPr>
                <w:rStyle w:val="Hyperlink"/>
                <w:rFonts w:cs="Times New Roman"/>
                <w:noProof/>
              </w:rPr>
              <w:t>4.5.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Delete category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77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33" w:history="1">
            <w:r w:rsidR="00383CDE" w:rsidRPr="000B30A5">
              <w:rPr>
                <w:rStyle w:val="Hyperlink"/>
                <w:rFonts w:eastAsia="Times New Roman" w:cs="Times New Roman"/>
                <w:noProof/>
              </w:rPr>
              <w:t>5.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eastAsia="Times New Roman" w:cs="Times New Roman"/>
                <w:noProof/>
              </w:rPr>
              <w:t>Manage languages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79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4" w:history="1">
            <w:r w:rsidR="00383CDE" w:rsidRPr="000B30A5">
              <w:rPr>
                <w:rStyle w:val="Hyperlink"/>
                <w:rFonts w:cs="Times New Roman"/>
                <w:noProof/>
              </w:rPr>
              <w:t>5.1. Change language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79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35" w:history="1">
            <w:r w:rsidR="00383CDE" w:rsidRPr="000B30A5">
              <w:rPr>
                <w:rStyle w:val="Hyperlink"/>
                <w:rFonts w:cs="Times New Roman"/>
                <w:noProof/>
              </w:rPr>
              <w:t>6.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banner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6" w:history="1">
            <w:r w:rsidR="00383CDE" w:rsidRPr="000B30A5">
              <w:rPr>
                <w:rStyle w:val="Hyperlink"/>
                <w:rFonts w:cs="Times New Roman"/>
                <w:noProof/>
              </w:rPr>
              <w:t>6.1.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Create banner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81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7" w:history="1">
            <w:r w:rsidR="00383CDE" w:rsidRPr="000B30A5">
              <w:rPr>
                <w:rStyle w:val="Hyperlink"/>
                <w:rFonts w:cs="Times New Roman"/>
                <w:noProof/>
              </w:rPr>
              <w:t>6.2.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banner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83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8" w:history="1">
            <w:r w:rsidR="00383CDE" w:rsidRPr="000B30A5">
              <w:rPr>
                <w:rStyle w:val="Hyperlink"/>
                <w:rFonts w:cs="Times New Roman"/>
                <w:noProof/>
              </w:rPr>
              <w:t>6.3.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Show hide banner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84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39" w:history="1">
            <w:r w:rsidR="00383CDE" w:rsidRPr="000B30A5">
              <w:rPr>
                <w:rStyle w:val="Hyperlink"/>
                <w:rFonts w:cs="Times New Roman"/>
                <w:noProof/>
              </w:rPr>
              <w:t>6.4.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banner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_Toc474766239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86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0" w:history="1">
            <w:r w:rsidR="00383CDE" w:rsidRPr="000B30A5">
              <w:rPr>
                <w:rStyle w:val="Hyperlink"/>
                <w:rFonts w:cs="Times New Roman"/>
                <w:noProof/>
              </w:rPr>
              <w:t>6.5.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Delete banner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88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1" w:history="1">
            <w:r w:rsidR="00383CDE" w:rsidRPr="000B30A5">
              <w:rPr>
                <w:rStyle w:val="Hyperlink"/>
                <w:rFonts w:cs="Times New Roman"/>
                <w:noProof/>
              </w:rPr>
              <w:t>6.6.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Arrange images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_Toc474766241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90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42" w:history="1">
            <w:r w:rsidR="00383CDE" w:rsidRPr="000B30A5">
              <w:rPr>
                <w:rStyle w:val="Hyperlink"/>
                <w:rFonts w:cs="Times New Roman"/>
                <w:noProof/>
              </w:rPr>
              <w:t>7.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questions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92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3" w:history="1">
            <w:r w:rsidR="00383CDE" w:rsidRPr="000B30A5">
              <w:rPr>
                <w:rStyle w:val="Hyperlink"/>
                <w:rFonts w:cs="Times New Roman"/>
                <w:noProof/>
              </w:rPr>
              <w:t>7.1.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Send questions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92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4" w:history="1">
            <w:r w:rsidR="00383CDE" w:rsidRPr="000B30A5">
              <w:rPr>
                <w:rStyle w:val="Hyperlink"/>
                <w:rFonts w:cs="Times New Roman"/>
                <w:noProof/>
              </w:rPr>
              <w:t>7.2.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Answer questions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94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5" w:history="1">
            <w:r w:rsidR="00383CDE" w:rsidRPr="000B30A5">
              <w:rPr>
                <w:rStyle w:val="Hyperlink"/>
                <w:rFonts w:cs="Times New Roman"/>
                <w:noProof/>
              </w:rPr>
              <w:t>7.3.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questions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96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6" w:history="1">
            <w:r w:rsidR="00383CDE" w:rsidRPr="000B30A5">
              <w:rPr>
                <w:rStyle w:val="Hyperlink"/>
                <w:rFonts w:cs="Times New Roman"/>
                <w:noProof/>
              </w:rPr>
              <w:t>7.4.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Approve questions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98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7" w:history="1">
            <w:r w:rsidR="00383CDE" w:rsidRPr="000B30A5">
              <w:rPr>
                <w:rStyle w:val="Hyperlink"/>
                <w:rFonts w:cs="Times New Roman"/>
                <w:noProof/>
              </w:rPr>
              <w:t>7.5.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Search questions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100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48" w:history="1">
            <w:r w:rsidR="00383CDE" w:rsidRPr="000B30A5">
              <w:rPr>
                <w:rStyle w:val="Hyperlink"/>
                <w:rFonts w:cs="Times New Roman"/>
                <w:noProof/>
              </w:rPr>
              <w:t>8.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102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49" w:history="1">
            <w:r w:rsidR="00383CDE" w:rsidRPr="000B30A5">
              <w:rPr>
                <w:rStyle w:val="Hyperlink"/>
                <w:rFonts w:cs="Times New Roman"/>
                <w:noProof/>
              </w:rPr>
              <w:t>8.1.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Create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_Toc474766249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102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0" w:history="1">
            <w:r w:rsidR="00383CDE" w:rsidRPr="000B30A5">
              <w:rPr>
                <w:rStyle w:val="Hyperlink"/>
                <w:rFonts w:cs="Times New Roman"/>
                <w:noProof/>
              </w:rPr>
              <w:t>8.2.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View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_Toc474766250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104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1" w:history="1">
            <w:r w:rsidR="00383CDE" w:rsidRPr="000B30A5">
              <w:rPr>
                <w:rStyle w:val="Hyperlink"/>
                <w:rFonts w:cs="Times New Roman"/>
                <w:noProof/>
              </w:rPr>
              <w:t>8.3.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Show-hide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_Toc474766251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106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2" w:history="1">
            <w:r w:rsidR="00383CDE" w:rsidRPr="000B30A5">
              <w:rPr>
                <w:rStyle w:val="Hyperlink"/>
                <w:rFonts w:cs="Times New Roman"/>
                <w:noProof/>
              </w:rPr>
              <w:t>8.4.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_Toc474766252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108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3" w:history="1">
            <w:r w:rsidR="00383CDE" w:rsidRPr="000B30A5">
              <w:rPr>
                <w:rStyle w:val="Hyperlink"/>
                <w:rFonts w:cs="Times New Roman"/>
                <w:noProof/>
              </w:rPr>
              <w:t>8.5.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Delete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_Toc474766253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110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4" w:history="1">
            <w:r w:rsidR="00383CDE" w:rsidRPr="000B30A5">
              <w:rPr>
                <w:rStyle w:val="Hyperlink"/>
                <w:rFonts w:cs="Times New Roman"/>
                <w:noProof/>
              </w:rPr>
              <w:t>8.6.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Arrange pop-ups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_Toc474766254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112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72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55" w:history="1">
            <w:r w:rsidR="00383CDE" w:rsidRPr="000B30A5">
              <w:rPr>
                <w:rStyle w:val="Hyperlink"/>
                <w:rFonts w:cs="Times New Roman"/>
                <w:noProof/>
              </w:rPr>
              <w:t>9.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Manage homepage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_Toc474766255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114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6" w:history="1">
            <w:r w:rsidR="00383CDE" w:rsidRPr="000B30A5">
              <w:rPr>
                <w:rStyle w:val="Hyperlink"/>
                <w:rFonts w:cs="Times New Roman"/>
                <w:noProof/>
              </w:rPr>
              <w:t>9.1.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Add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_Toc474766256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114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7" w:history="1">
            <w:r w:rsidR="00383CDE" w:rsidRPr="000B30A5">
              <w:rPr>
                <w:rStyle w:val="Hyperlink"/>
                <w:rFonts w:cs="Times New Roman"/>
                <w:noProof/>
              </w:rPr>
              <w:t>9.2.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Edit homepage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_Toc474766257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116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3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74766258" w:history="1">
            <w:r w:rsidR="00383CDE" w:rsidRPr="000B30A5">
              <w:rPr>
                <w:rStyle w:val="Hyperlink"/>
                <w:rFonts w:cs="Times New Roman"/>
                <w:noProof/>
              </w:rPr>
              <w:t>9.3.</w:t>
            </w:r>
            <w:r w:rsidR="00383CDE">
              <w:rPr>
                <w:rFonts w:asciiTheme="minorHAnsi" w:eastAsiaTheme="minorEastAsia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Delete homepage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_Toc474766258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118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383CDE" w:rsidRDefault="00436FC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474766259" w:history="1">
            <w:r w:rsidR="00383CDE" w:rsidRPr="000B30A5">
              <w:rPr>
                <w:rStyle w:val="Hyperlink"/>
                <w:rFonts w:cs="Times New Roman"/>
                <w:noProof/>
              </w:rPr>
              <w:t>10.</w:t>
            </w:r>
            <w:r w:rsidR="00383CDE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383CDE" w:rsidRPr="000B30A5">
              <w:rPr>
                <w:rStyle w:val="Hyperlink"/>
                <w:rFonts w:cs="Times New Roman"/>
                <w:noProof/>
              </w:rPr>
              <w:t>Use case Diagram</w:t>
            </w:r>
            <w:r w:rsidR="00383CDE">
              <w:rPr>
                <w:noProof/>
                <w:webHidden/>
              </w:rPr>
              <w:tab/>
            </w:r>
            <w:r w:rsidR="00383CDE">
              <w:rPr>
                <w:noProof/>
                <w:webHidden/>
              </w:rPr>
              <w:fldChar w:fldCharType="begin"/>
            </w:r>
            <w:r w:rsidR="00383CDE">
              <w:rPr>
                <w:noProof/>
                <w:webHidden/>
              </w:rPr>
              <w:instrText xml:space="preserve"> PAGEREF _Toc474766259 \h </w:instrText>
            </w:r>
            <w:r w:rsidR="00383CDE">
              <w:rPr>
                <w:noProof/>
                <w:webHidden/>
              </w:rPr>
            </w:r>
            <w:r w:rsidR="00383CDE">
              <w:rPr>
                <w:noProof/>
                <w:webHidden/>
              </w:rPr>
              <w:fldChar w:fldCharType="separate"/>
            </w:r>
            <w:r w:rsidR="00383CDE">
              <w:rPr>
                <w:noProof/>
                <w:webHidden/>
              </w:rPr>
              <w:t>120</w:t>
            </w:r>
            <w:r w:rsidR="00383CDE">
              <w:rPr>
                <w:noProof/>
                <w:webHidden/>
              </w:rPr>
              <w:fldChar w:fldCharType="end"/>
            </w:r>
          </w:hyperlink>
        </w:p>
        <w:p w:rsidR="00625A6A" w:rsidRPr="00FE558D" w:rsidRDefault="00625A6A">
          <w:pPr>
            <w:rPr>
              <w:rFonts w:cs="Times New Roman"/>
              <w:color w:val="auto"/>
              <w:sz w:val="28"/>
              <w:szCs w:val="28"/>
            </w:rPr>
          </w:pPr>
          <w:r w:rsidRPr="00FE558D">
            <w:rPr>
              <w:rFonts w:cs="Times New Roman"/>
              <w:b/>
              <w:bCs/>
              <w:noProof/>
              <w:color w:val="auto"/>
              <w:sz w:val="28"/>
              <w:szCs w:val="28"/>
            </w:rPr>
            <w:fldChar w:fldCharType="end"/>
          </w:r>
        </w:p>
      </w:sdtContent>
    </w:sdt>
    <w:p w:rsidR="00DF6A47" w:rsidRPr="00FE558D" w:rsidRDefault="00DF6A47" w:rsidP="00625A6A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676FD4" w:rsidRPr="00FE558D" w:rsidRDefault="00990D25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8" w:name="_Toc465013492"/>
      <w:bookmarkStart w:id="9" w:name="_Toc465013662"/>
      <w:bookmarkStart w:id="10" w:name="_Toc474766188"/>
      <w:r w:rsidRPr="00FE558D">
        <w:rPr>
          <w:rFonts w:ascii="Times New Roman" w:hAnsi="Times New Roman" w:cs="Times New Roman"/>
          <w:color w:val="FF3333"/>
          <w:sz w:val="36"/>
          <w:szCs w:val="36"/>
        </w:rPr>
        <w:lastRenderedPageBreak/>
        <w:t>INTRODUCTION</w:t>
      </w:r>
      <w:bookmarkEnd w:id="8"/>
      <w:bookmarkEnd w:id="9"/>
      <w:bookmarkEnd w:id="10"/>
    </w:p>
    <w:p w:rsidR="00563885" w:rsidRPr="00FE558D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1" w:name="OLE_LINK7"/>
      <w:bookmarkStart w:id="12" w:name="_Toc465013493"/>
      <w:bookmarkStart w:id="13" w:name="_Toc465013663"/>
      <w:bookmarkStart w:id="14" w:name="_Toc474766189"/>
      <w:r w:rsidRPr="00FE558D">
        <w:rPr>
          <w:rFonts w:ascii="Times New Roman" w:hAnsi="Times New Roman" w:cs="Times New Roman"/>
          <w:color w:val="FF3333"/>
          <w:sz w:val="32"/>
          <w:szCs w:val="32"/>
        </w:rPr>
        <w:t>P</w:t>
      </w:r>
      <w:r w:rsidR="00563885" w:rsidRPr="00FE558D">
        <w:rPr>
          <w:rFonts w:ascii="Times New Roman" w:hAnsi="Times New Roman" w:cs="Times New Roman"/>
          <w:color w:val="FF3333"/>
          <w:sz w:val="32"/>
          <w:szCs w:val="32"/>
        </w:rPr>
        <w:t>urpose</w:t>
      </w:r>
      <w:bookmarkEnd w:id="11"/>
      <w:bookmarkEnd w:id="12"/>
      <w:bookmarkEnd w:id="13"/>
      <w:bookmarkEnd w:id="14"/>
    </w:p>
    <w:p w:rsidR="00AE01EF" w:rsidRPr="00FE558D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E558D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  <w:szCs w:val="32"/>
        </w:rPr>
      </w:pPr>
      <w:bookmarkStart w:id="15" w:name="_Toc465013494"/>
      <w:bookmarkStart w:id="16" w:name="_Toc465013664"/>
      <w:bookmarkStart w:id="17" w:name="_Toc474766190"/>
      <w:r w:rsidRPr="00FE558D">
        <w:rPr>
          <w:rFonts w:ascii="Times New Roman" w:hAnsi="Times New Roman" w:cs="Times New Roman"/>
          <w:color w:val="FF3333"/>
          <w:sz w:val="32"/>
          <w:szCs w:val="32"/>
        </w:rPr>
        <w:t>Audience</w:t>
      </w:r>
      <w:bookmarkEnd w:id="15"/>
      <w:bookmarkEnd w:id="16"/>
      <w:bookmarkEnd w:id="17"/>
    </w:p>
    <w:p w:rsidR="00701DED" w:rsidRPr="00FE558D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E558D">
        <w:rPr>
          <w:rFonts w:cs="Times New Roman"/>
          <w:noProof/>
          <w:color w:val="auto"/>
          <w:sz w:val="28"/>
          <w:szCs w:val="28"/>
        </w:rPr>
        <w:t>.</w:t>
      </w:r>
    </w:p>
    <w:p w:rsidR="00D7319E" w:rsidRPr="00FE558D" w:rsidRDefault="00D7319E" w:rsidP="00D7319E">
      <w:pPr>
        <w:pStyle w:val="ListParagraph"/>
        <w:rPr>
          <w:rFonts w:cs="Times New Roman"/>
          <w:noProof/>
          <w:color w:val="auto"/>
          <w:sz w:val="28"/>
          <w:szCs w:val="28"/>
        </w:rPr>
      </w:pPr>
    </w:p>
    <w:p w:rsidR="00AF73DD" w:rsidRPr="00FE558D" w:rsidRDefault="00950BCB" w:rsidP="000773CC">
      <w:pPr>
        <w:pStyle w:val="Heading1"/>
        <w:numPr>
          <w:ilvl w:val="0"/>
          <w:numId w:val="67"/>
        </w:numPr>
        <w:rPr>
          <w:rFonts w:ascii="Times New Roman" w:hAnsi="Times New Roman" w:cs="Times New Roman"/>
          <w:color w:val="FF3333"/>
          <w:sz w:val="36"/>
          <w:szCs w:val="36"/>
        </w:rPr>
      </w:pPr>
      <w:bookmarkStart w:id="18" w:name="_Toc474766191"/>
      <w:r w:rsidRPr="00FE558D">
        <w:rPr>
          <w:rFonts w:ascii="Times New Roman" w:hAnsi="Times New Roman" w:cs="Times New Roman"/>
          <w:color w:val="FF3333"/>
          <w:sz w:val="36"/>
          <w:szCs w:val="36"/>
        </w:rPr>
        <w:t>Use case</w:t>
      </w:r>
      <w:r w:rsidR="0095616D" w:rsidRPr="00FE558D">
        <w:rPr>
          <w:rFonts w:ascii="Times New Roman" w:hAnsi="Times New Roman" w:cs="Times New Roman"/>
          <w:color w:val="FF3333"/>
          <w:sz w:val="36"/>
          <w:szCs w:val="36"/>
        </w:rPr>
        <w:t xml:space="preserve"> Descriptions</w:t>
      </w:r>
      <w:bookmarkEnd w:id="18"/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704AE8" w:rsidRPr="00FE558D" w:rsidRDefault="00704AE8" w:rsidP="00704AE8">
      <w:pPr>
        <w:rPr>
          <w:rFonts w:cs="Times New Roman"/>
        </w:rPr>
      </w:pPr>
    </w:p>
    <w:p w:rsidR="00AF73DD" w:rsidRPr="00FE558D" w:rsidRDefault="00AF73DD" w:rsidP="000773CC">
      <w:pPr>
        <w:pStyle w:val="Heading2"/>
        <w:numPr>
          <w:ilvl w:val="0"/>
          <w:numId w:val="68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19" w:name="_Toc47476619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accounts</w:t>
      </w:r>
      <w:bookmarkEnd w:id="19"/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0" w:name="_Toc474766193"/>
      <w:r w:rsidRPr="00FE558D">
        <w:rPr>
          <w:rFonts w:ascii="Times New Roman" w:hAnsi="Times New Roman" w:cs="Times New Roman"/>
          <w:color w:val="FF3333"/>
          <w:sz w:val="28"/>
          <w:szCs w:val="28"/>
        </w:rPr>
        <w:t>Log in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UC-MA-01 Log in</w:t>
            </w:r>
          </w:p>
        </w:tc>
      </w:tr>
      <w:tr w:rsidR="004F6277" w:rsidRPr="00FE558D" w:rsidTr="00D7319E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system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Login.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 account and password.</w:t>
            </w:r>
          </w:p>
          <w:p w:rsidR="00D7319E" w:rsidRPr="00FE558D" w:rsidRDefault="00D7319E" w:rsidP="00D7319E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“Login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compare data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with database.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open 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Home page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staff, System admin cancel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login: (after step 2)</w:t>
            </w:r>
          </w:p>
          <w:p w:rsidR="0095616D" w:rsidRPr="00FE558D" w:rsidRDefault="00D7319E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staff,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account or password: (after step 4)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“Incorrect account or password”.</w:t>
            </w:r>
          </w:p>
          <w:p w:rsidR="0095616D" w:rsidRPr="00FE558D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3)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, please try again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E558D" w:rsidRDefault="00D7319E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D7319E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AF73DD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1" w:name="_Toc47476619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Log out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196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UC-MA-02 Log out</w:t>
            </w:r>
          </w:p>
        </w:tc>
      </w:tr>
      <w:tr w:rsidR="004F6277" w:rsidRPr="00FE558D" w:rsidTr="00AB3194">
        <w:trPr>
          <w:trHeight w:val="52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6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out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D7319E" w:rsidRPr="00FE558D">
              <w:rPr>
                <w:rFonts w:cs="Times New Roman"/>
                <w:color w:val="auto"/>
                <w:sz w:val="28"/>
                <w:szCs w:val="28"/>
              </w:rPr>
              <w:t>, System admin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 click button “L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og out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633" w:type="dxa"/>
            <w:gridSpan w:val="3"/>
          </w:tcPr>
          <w:p w:rsidR="0095616D" w:rsidRPr="00FE558D" w:rsidRDefault="00D7319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logged in system.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AB319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AB3194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staff, System admin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log-out system successfully.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message “Log out successfully”.</w:t>
            </w:r>
          </w:p>
          <w:p w:rsidR="0095616D" w:rsidRPr="00FE558D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Admin, Editor, Education staff, 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log out: (after step 1)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page.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Frequency of use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38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63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001A88" w:rsidRPr="00FE558D" w:rsidRDefault="00001A88" w:rsidP="00001A88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2" w:name="_Toc47476619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account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br w:type="page"/>
              <w:t>UC-MA-03 Create Account</w:t>
            </w:r>
          </w:p>
        </w:tc>
      </w:tr>
      <w:tr w:rsidR="004F6277" w:rsidRPr="00FE558D" w:rsidTr="00AB3194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for somebody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 button “Create Account”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account’s admin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creates a new account successfully.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 of new account.</w:t>
            </w:r>
          </w:p>
          <w:p w:rsidR="0095616D" w:rsidRPr="00FE558D" w:rsidRDefault="00AB3194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“Create”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E558D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AB3194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create new account: (after step 2)</w:t>
            </w:r>
          </w:p>
          <w:p w:rsidR="0095616D" w:rsidRPr="00FE558D" w:rsidRDefault="00AB3194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“Cancel”.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close create new account form.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</w:t>
            </w:r>
            <w:r w:rsidR="00AB3194" w:rsidRPr="00FE558D">
              <w:rPr>
                <w:rFonts w:cs="Times New Roman"/>
                <w:color w:val="FF0000"/>
                <w:sz w:val="28"/>
                <w:szCs w:val="28"/>
              </w:rPr>
              <w:t>System admin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4)</w:t>
            </w:r>
          </w:p>
          <w:p w:rsidR="0095616D" w:rsidRPr="00FE558D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AB3194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into invalid field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AB3194" w:rsidRPr="00FE558D" w:rsidRDefault="00AB3194" w:rsidP="00AB3194">
            <w:pPr>
              <w:spacing w:before="0" w:after="160" w:line="240" w:lineRule="auto"/>
              <w:ind w:left="72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E558D" w:rsidRDefault="00AB3194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4.System notify “Can’t connect to d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atabase”.</w:t>
            </w:r>
          </w:p>
          <w:p w:rsidR="0095616D" w:rsidRPr="00FE558D" w:rsidRDefault="00AB319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5.System move to 404 page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AB3194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3" w:name="_Toc47476619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account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UC-MA-04 Edit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edit information of their account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“Edit”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B67361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736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 xml:space="preserve">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“E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dit account form”.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edit information.</w:t>
            </w:r>
          </w:p>
          <w:p w:rsidR="0095616D" w:rsidRPr="00FE558D" w:rsidRDefault="00B67361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“Save”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new information into database.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User cancel edit account: (after step 2)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E558D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invalid information: (after step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B67361">
            <w:pPr>
              <w:pStyle w:val="ListParagraph"/>
              <w:numPr>
                <w:ilvl w:val="0"/>
                <w:numId w:val="16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notify “Invalid data. Please check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again”.</w:t>
            </w:r>
          </w:p>
          <w:p w:rsidR="0095616D" w:rsidRPr="00FE558D" w:rsidRDefault="0095616D" w:rsidP="00B67361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</w:t>
            </w:r>
            <w:r w:rsidR="00B67361" w:rsidRPr="00FE558D">
              <w:rPr>
                <w:rFonts w:cs="Times New Roman"/>
                <w:color w:val="auto"/>
                <w:sz w:val="28"/>
                <w:szCs w:val="28"/>
              </w:rPr>
              <w:t>tem focus to invalid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B67361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5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B6736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390A6A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95616D" w:rsidRPr="00FE558D" w:rsidRDefault="00B6736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tem move to 404 page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E558D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E558D" w:rsidTr="00B67361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4" w:name="_Toc47476619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account</w:t>
      </w:r>
      <w:bookmarkEnd w:id="2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223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UC-MA-05 Search Account</w:t>
            </w:r>
          </w:p>
        </w:tc>
      </w:tr>
      <w:tr w:rsidR="004F6277" w:rsidRPr="00FE558D" w:rsidTr="00B67361">
        <w:trPr>
          <w:trHeight w:val="52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rPr>
          <w:trHeight w:val="540"/>
        </w:trPr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3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in “Manage account page”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search account successfully.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903" w:type="dxa"/>
            <w:gridSpan w:val="3"/>
          </w:tcPr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input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key search in search field.</w:t>
            </w:r>
          </w:p>
          <w:p w:rsidR="0095616D" w:rsidRPr="00FE558D" w:rsidRDefault="00B67361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 “Search”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E558D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2)</w:t>
            </w:r>
          </w:p>
          <w:p w:rsidR="0095616D" w:rsidRPr="00FE558D" w:rsidRDefault="00021027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notifies </w:t>
            </w:r>
            <w:r w:rsidR="00001A88" w:rsidRPr="00FE558D">
              <w:rPr>
                <w:rFonts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connect the database, please try again”.</w:t>
            </w:r>
          </w:p>
          <w:p w:rsidR="00B67361" w:rsidRPr="00FE558D" w:rsidRDefault="00B67361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move to 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>404 page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E558D" w:rsidTr="00B67361">
        <w:tc>
          <w:tcPr>
            <w:tcW w:w="211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90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390A6A" w:rsidP="000773CC">
      <w:pPr>
        <w:pStyle w:val="Heading3"/>
        <w:numPr>
          <w:ilvl w:val="1"/>
          <w:numId w:val="68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5" w:name="_Toc47476619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.1</w:t>
            </w: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Forget Password</w:t>
            </w:r>
            <w:r w:rsidR="00F64CE1" w:rsidRPr="00FE558D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(Send link create new password)</w:t>
            </w:r>
          </w:p>
        </w:tc>
      </w:tr>
      <w:tr w:rsidR="004F6277" w:rsidRPr="00FE558D" w:rsidTr="00A44A65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forg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et password 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“Forget password”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A44A65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internet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A44A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Success: 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get link create new password successfully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email.</w:t>
            </w:r>
          </w:p>
          <w:p w:rsidR="0095616D" w:rsidRPr="00FE558D" w:rsidRDefault="00996AC3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send link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to their email.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Link to change password</w:t>
            </w:r>
            <w:r w:rsidR="00A44A65" w:rsidRPr="00FE558D">
              <w:rPr>
                <w:rFonts w:cs="Times New Roman"/>
                <w:color w:val="auto"/>
                <w:sz w:val="28"/>
                <w:szCs w:val="28"/>
              </w:rPr>
              <w:t xml:space="preserve"> has been sent into your email.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Please check your email”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check their email to get password.</w:t>
            </w:r>
          </w:p>
          <w:p w:rsidR="0095616D" w:rsidRPr="00FE558D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cancel “forget password” (after step 2):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E558D" w:rsidRDefault="00A44A65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A44A65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input wrong email: (after step 4)</w:t>
            </w:r>
          </w:p>
          <w:p w:rsidR="0095616D" w:rsidRPr="00FE558D" w:rsidRDefault="0095616D" w:rsidP="000773CC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“Invalid data. Please check again”.</w:t>
            </w:r>
          </w:p>
          <w:p w:rsidR="0095616D" w:rsidRPr="00FE558D" w:rsidRDefault="00F64CE1" w:rsidP="000773CC">
            <w:pPr>
              <w:numPr>
                <w:ilvl w:val="0"/>
                <w:numId w:val="3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back to “F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orget password form”.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 connect database: (after step 4)</w:t>
            </w:r>
          </w:p>
          <w:p w:rsidR="0095616D" w:rsidRPr="00FE558D" w:rsidRDefault="0095616D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95616D" w:rsidRPr="00FE558D" w:rsidRDefault="00F64CE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E558D" w:rsidTr="00A44A65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F64CE1" w:rsidRPr="00FE558D" w:rsidRDefault="00F64CE1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390A6A" w:rsidRPr="00FE558D" w:rsidRDefault="00390A6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6" w:name="_Toc47476619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Forget password(cont.)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390A6A" w:rsidRPr="00FE558D" w:rsidTr="00390A6A">
        <w:tc>
          <w:tcPr>
            <w:tcW w:w="9016" w:type="dxa"/>
            <w:gridSpan w:val="4"/>
            <w:shd w:val="clear" w:color="auto" w:fill="FF3333"/>
          </w:tcPr>
          <w:p w:rsidR="00F64CE1" w:rsidRPr="00FE558D" w:rsidRDefault="00F64CE1" w:rsidP="00086A31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UC-MA-06.2 Forget Password (Create new password)</w:t>
            </w:r>
          </w:p>
        </w:tc>
      </w:tr>
      <w:tr w:rsidR="00F64CE1" w:rsidRPr="00FE558D" w:rsidTr="00086A31">
        <w:trPr>
          <w:trHeight w:val="52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rPr>
          <w:trHeight w:val="540"/>
        </w:trPr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get new password 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“Create new password”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an account in system.</w:t>
            </w:r>
          </w:p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have link create new password in email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 get new password successfully.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F64CE1" w:rsidRPr="00FE558D" w:rsidRDefault="00DE7DAE" w:rsidP="00DE7DAE">
            <w:pPr>
              <w:spacing w:before="0" w:after="0" w:line="240" w:lineRule="auto"/>
              <w:ind w:left="108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533061" w:rsidRPr="00FE558D">
              <w:rPr>
                <w:rFonts w:cs="Times New Roman"/>
                <w:color w:val="auto"/>
                <w:sz w:val="28"/>
                <w:szCs w:val="28"/>
              </w:rPr>
              <w:t>tem call mail server to change direction</w:t>
            </w:r>
          </w:p>
          <w:p w:rsidR="00F64CE1" w:rsidRPr="00FE558D" w:rsidRDefault="00DE7DAE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login to their account</w:t>
            </w:r>
          </w:p>
          <w:p w:rsidR="00F64CE1" w:rsidRPr="00FE558D" w:rsidRDefault="003D57C7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email of system</w:t>
            </w:r>
          </w:p>
          <w:p w:rsidR="003D57C7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link create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Mail server change direction to system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form “Create new password”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input new password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53306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System notify “Change password successfully”</w:t>
            </w:r>
          </w:p>
          <w:p w:rsidR="00F64CE1" w:rsidRPr="00FE558D" w:rsidRDefault="00533061" w:rsidP="000773CC">
            <w:pPr>
              <w:pStyle w:val="ListParagraph"/>
              <w:numPr>
                <w:ilvl w:val="0"/>
                <w:numId w:val="35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Admin, Editor, Education staff input 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>wrong password type: (after step 8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F64CE1" w:rsidP="00930E6E">
            <w:pPr>
              <w:pStyle w:val="ListParagraph"/>
              <w:numPr>
                <w:ilvl w:val="0"/>
                <w:numId w:val="2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</w:t>
            </w:r>
            <w:r w:rsidR="00930E6E" w:rsidRPr="00FE558D">
              <w:rPr>
                <w:rFonts w:cs="Times New Roman"/>
                <w:color w:val="auto"/>
                <w:sz w:val="28"/>
                <w:szCs w:val="28"/>
              </w:rPr>
              <w:t>tify “Invalid password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 Please check again”.</w:t>
            </w:r>
          </w:p>
          <w:p w:rsidR="00F64CE1" w:rsidRPr="00FE558D" w:rsidRDefault="00930E6E" w:rsidP="00930E6E">
            <w:pPr>
              <w:pStyle w:val="ListParagraph"/>
              <w:numPr>
                <w:ilvl w:val="0"/>
                <w:numId w:val="2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focus to invalid field</w:t>
            </w:r>
          </w:p>
          <w:p w:rsidR="00F64CE1" w:rsidRPr="00FE558D" w:rsidRDefault="00F64CE1" w:rsidP="00086A31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EF2: System can’t</w:t>
            </w:r>
            <w:r w:rsidR="00930E6E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database: (after step 10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F64CE1" w:rsidRPr="00FE558D" w:rsidRDefault="00930E6E" w:rsidP="00086A31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11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again”.</w:t>
            </w:r>
          </w:p>
          <w:p w:rsidR="00F64CE1" w:rsidRPr="00FE558D" w:rsidRDefault="00930E6E" w:rsidP="00086A31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12</w:t>
            </w:r>
            <w:r w:rsidR="00F64CE1" w:rsidRPr="00FE558D">
              <w:rPr>
                <w:rFonts w:cs="Times New Roman"/>
                <w:color w:val="auto"/>
                <w:sz w:val="28"/>
                <w:szCs w:val="28"/>
              </w:rPr>
              <w:t>. System move to 404 page.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773CC">
            <w:pPr>
              <w:numPr>
                <w:ilvl w:val="0"/>
                <w:numId w:val="3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F64CE1" w:rsidRPr="00FE558D" w:rsidTr="00086A31">
        <w:tc>
          <w:tcPr>
            <w:tcW w:w="2203" w:type="dxa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F64CE1" w:rsidRPr="00FE558D" w:rsidRDefault="00F64CE1" w:rsidP="00086A31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F64CE1" w:rsidRPr="00FE558D" w:rsidRDefault="007D21E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7" w:name="_Toc47476620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7D21E2" w:rsidRPr="00FE558D" w:rsidTr="007D21E2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205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UC-MA-07 View Profile of Account</w:t>
            </w:r>
          </w:p>
        </w:tc>
      </w:tr>
      <w:tr w:rsidR="004F6277" w:rsidRPr="00FE558D" w:rsidTr="00F84B64">
        <w:trPr>
          <w:trHeight w:val="52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40"/>
        </w:trPr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tabs>
                <w:tab w:val="left" w:pos="2295"/>
              </w:tabs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the detail of their account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“View profile”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have an account in system.</w:t>
            </w:r>
          </w:p>
          <w:p w:rsidR="0095616D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must login into website</w:t>
            </w:r>
          </w:p>
          <w:p w:rsidR="00930E6E" w:rsidRPr="00FE558D" w:rsidRDefault="00930E6E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E558D" w:rsidRDefault="00021027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E558D" w:rsidRDefault="0095616D" w:rsidP="000773CC">
            <w:pPr>
              <w:numPr>
                <w:ilvl w:val="0"/>
                <w:numId w:val="36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Frequency of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use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Often</w:t>
            </w: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7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8" w:name="_Toc47476620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list account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93"/>
        <w:gridCol w:w="205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UC-MA-08 View List Account</w:t>
            </w:r>
          </w:p>
        </w:tc>
      </w:tr>
      <w:tr w:rsidR="004F6277" w:rsidRPr="00FE558D" w:rsidTr="00021027">
        <w:trPr>
          <w:trHeight w:val="52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rPr>
          <w:trHeight w:val="540"/>
        </w:trPr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5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views list of account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clicks button “Mange account”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723" w:type="dxa"/>
            <w:gridSpan w:val="3"/>
          </w:tcPr>
          <w:p w:rsidR="0095616D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log in website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021027" w:rsidRPr="00FE558D" w:rsidRDefault="0002102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have account in database.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23" w:type="dxa"/>
            <w:gridSpan w:val="3"/>
          </w:tcPr>
          <w:p w:rsidR="0095616D" w:rsidRPr="00FE558D" w:rsidRDefault="00950BCB" w:rsidP="00021027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view accounts list successfully.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E558D" w:rsidRDefault="0095616D" w:rsidP="000773CC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1)</w:t>
            </w:r>
          </w:p>
          <w:p w:rsidR="0095616D" w:rsidRPr="00FE558D" w:rsidRDefault="00021027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31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21027">
        <w:tc>
          <w:tcPr>
            <w:tcW w:w="22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672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color w:val="auto"/>
          <w:sz w:val="28"/>
          <w:szCs w:val="28"/>
        </w:rPr>
        <w:br w:type="page"/>
      </w:r>
    </w:p>
    <w:p w:rsidR="0095616D" w:rsidRPr="00FE558D" w:rsidRDefault="00E91E8A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29" w:name="_Toc47476620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Authorize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2203"/>
        <w:gridCol w:w="2142"/>
        <w:gridCol w:w="2329"/>
        <w:gridCol w:w="2342"/>
      </w:tblGrid>
      <w:tr w:rsidR="00E91E8A" w:rsidRPr="00FE558D" w:rsidTr="00E91E8A">
        <w:tc>
          <w:tcPr>
            <w:tcW w:w="9016" w:type="dxa"/>
            <w:gridSpan w:val="4"/>
            <w:shd w:val="clear" w:color="auto" w:fill="FF3333"/>
          </w:tcPr>
          <w:p w:rsidR="0095616D" w:rsidRPr="00FE558D" w:rsidRDefault="0095616D" w:rsidP="00F84B64">
            <w:pPr>
              <w:tabs>
                <w:tab w:val="left" w:pos="2584"/>
              </w:tabs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UC-MA-09 Authorize</w:t>
            </w:r>
          </w:p>
        </w:tc>
      </w:tr>
      <w:tr w:rsidR="004F6277" w:rsidRPr="00FE558D" w:rsidTr="00950BCB">
        <w:trPr>
          <w:trHeight w:val="52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Hien Nguyen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rPr>
          <w:trHeight w:val="540"/>
        </w:trPr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authorizes for account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click button “Authorize” 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login to website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must login to system</w:t>
            </w:r>
          </w:p>
          <w:p w:rsidR="00950BCB" w:rsidRPr="00FE558D" w:rsidRDefault="00950BCB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t have account into the internet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950BC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System admin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Authorize form.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dmin choose account 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choose role for account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“Save”.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“Ok”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modify account in system.</w:t>
            </w:r>
          </w:p>
          <w:p w:rsidR="0095616D" w:rsidRPr="00FE558D" w:rsidRDefault="00950BCB" w:rsidP="000773CC">
            <w:pPr>
              <w:numPr>
                <w:ilvl w:val="0"/>
                <w:numId w:val="3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“Authorize accounts successfully” </w:t>
            </w:r>
          </w:p>
          <w:p w:rsidR="0095616D" w:rsidRPr="00FE558D" w:rsidRDefault="0095616D" w:rsidP="000773CC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813" w:type="dxa"/>
            <w:gridSpan w:val="3"/>
          </w:tcPr>
          <w:p w:rsidR="0095616D" w:rsidRPr="00FE558D" w:rsidRDefault="00950BCB" w:rsidP="00F84B64">
            <w:pPr>
              <w:tabs>
                <w:tab w:val="left" w:pos="4125"/>
              </w:tabs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dmin cancels “authorize”: (after step 3)</w:t>
            </w:r>
          </w:p>
          <w:p w:rsidR="0095616D" w:rsidRPr="00FE558D" w:rsidRDefault="00950BCB" w:rsidP="000773CC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dmin clicks button “Cancel”.</w:t>
            </w:r>
          </w:p>
          <w:p w:rsidR="0095616D" w:rsidRPr="00FE558D" w:rsidRDefault="0095616D" w:rsidP="000773CC">
            <w:pPr>
              <w:numPr>
                <w:ilvl w:val="0"/>
                <w:numId w:val="33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Database: (after step 6)</w:t>
            </w:r>
          </w:p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7.</w:t>
            </w:r>
            <w:r w:rsidR="00021027" w:rsidRPr="00FE558D">
              <w:rPr>
                <w:rFonts w:cs="Times New Roman"/>
                <w:color w:val="auto"/>
                <w:sz w:val="28"/>
                <w:szCs w:val="28"/>
              </w:rPr>
              <w:t>The system notifies “Can’t connect the database, please try again”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8.System move to 404 page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50BCB">
        <w:tc>
          <w:tcPr>
            <w:tcW w:w="220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6813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  <w:sz w:val="28"/>
          <w:szCs w:val="28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001A88" w:rsidRPr="00FE558D" w:rsidRDefault="00001A88" w:rsidP="00001A88">
      <w:pPr>
        <w:rPr>
          <w:rFonts w:cs="Times New Roman"/>
        </w:rPr>
      </w:pPr>
    </w:p>
    <w:p w:rsidR="00AE0962" w:rsidRPr="00FE558D" w:rsidRDefault="00AE0962" w:rsidP="00AE0962">
      <w:pPr>
        <w:pStyle w:val="Heading2"/>
        <w:ind w:left="450"/>
        <w:rPr>
          <w:rFonts w:ascii="Times New Roman" w:hAnsi="Times New Roman" w:cs="Times New Roman"/>
          <w:color w:val="FF3333"/>
          <w:sz w:val="32"/>
          <w:szCs w:val="32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0" w:name="_Toc47476620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Activate account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UC-MA-10 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activate the deactivated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“Activate Account”.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AE0962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0773CC">
      <w:pPr>
        <w:pStyle w:val="Heading3"/>
        <w:numPr>
          <w:ilvl w:val="1"/>
          <w:numId w:val="69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1" w:name="_Toc47476620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 account</w:t>
      </w:r>
      <w:bookmarkEnd w:id="3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UC-MA-11 Deactivate Account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Admin deactivate the existing account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 deactivate account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must have an account of System Admin and being in the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Account is activating.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Account is deactivated.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chooses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“Edit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“Deactivate Account”.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“Activate Account?”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Admin clicks “OK” button.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“List of Account” GUI.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2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the notify GUI: (after step 5)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0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information of account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AE0962" w:rsidRPr="00FE558D" w:rsidRDefault="00AE0962" w:rsidP="00AE0962">
      <w:pPr>
        <w:rPr>
          <w:rFonts w:cs="Times New Roman"/>
        </w:rPr>
      </w:pPr>
    </w:p>
    <w:p w:rsidR="0095616D" w:rsidRPr="00FE558D" w:rsidRDefault="0095616D" w:rsidP="000773CC">
      <w:pPr>
        <w:pStyle w:val="Heading2"/>
        <w:numPr>
          <w:ilvl w:val="0"/>
          <w:numId w:val="69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32" w:name="_Toc47476620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news</w:t>
      </w:r>
      <w:bookmarkEnd w:id="32"/>
    </w:p>
    <w:p w:rsidR="00957D59" w:rsidRPr="00FE558D" w:rsidRDefault="00957D59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3" w:name="_Toc474766206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news</w:t>
      </w:r>
      <w:bookmarkEnd w:id="3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UC-MN-01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view news in the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 access website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75C14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choose news which need view</w:t>
            </w:r>
          </w:p>
          <w:p w:rsidR="00602431" w:rsidRPr="00FE558D" w:rsidRDefault="00602431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get data from database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E558D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ind w:left="360"/>
              <w:rPr>
                <w:rFonts w:cs="Times New Roman"/>
                <w:color w:val="auto"/>
                <w:sz w:val="28"/>
                <w:szCs w:val="28"/>
              </w:rPr>
            </w:pP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0BCB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tem can’t connect to database (</w:t>
            </w:r>
            <w:r w:rsidR="00602431" w:rsidRPr="00FE558D">
              <w:rPr>
                <w:rFonts w:cs="Times New Roman"/>
                <w:color w:val="FF0000"/>
                <w:sz w:val="28"/>
                <w:szCs w:val="28"/>
              </w:rPr>
              <w:t>after step 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602431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nnect to the database, please try a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gain”</w:t>
            </w:r>
          </w:p>
          <w:p w:rsidR="0095616D" w:rsidRPr="00FE558D" w:rsidRDefault="00602431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user can view a news.</w:t>
            </w:r>
          </w:p>
        </w:tc>
      </w:tr>
      <w:tr w:rsidR="00602431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602431" w:rsidRPr="00FE558D" w:rsidRDefault="00602431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5551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4" w:name="_Toc47476620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Post news</w:t>
      </w:r>
      <w:bookmarkEnd w:id="34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E91E8A" w:rsidRPr="00FE558D" w:rsidTr="00E91E8A">
        <w:tc>
          <w:tcPr>
            <w:tcW w:w="2294" w:type="dxa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UC-MN-02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DB21B4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write news and post</w:t>
            </w:r>
          </w:p>
        </w:tc>
      </w:tr>
      <w:tr w:rsidR="00DB21B4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B21B4" w:rsidRPr="00FE558D" w:rsidRDefault="00DB21B4" w:rsidP="005C2938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D2950" w:rsidRPr="00FE558D">
              <w:rPr>
                <w:rFonts w:cs="Times New Roman"/>
                <w:color w:val="auto"/>
                <w:sz w:val="28"/>
                <w:szCs w:val="28"/>
              </w:rPr>
              <w:t>choose news</w:t>
            </w:r>
            <w:r w:rsidR="00957D59" w:rsidRPr="00FE558D">
              <w:rPr>
                <w:rFonts w:cs="Times New Roman"/>
                <w:color w:val="auto"/>
                <w:sz w:val="28"/>
                <w:szCs w:val="28"/>
              </w:rPr>
              <w:t xml:space="preserve"> that approved</w:t>
            </w:r>
          </w:p>
          <w:p w:rsidR="0095616D" w:rsidRPr="00FE558D" w:rsidRDefault="0095616D" w:rsidP="00E16838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E558D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 w:rsidRPr="00FE558D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save to draft</w:t>
            </w:r>
          </w:p>
          <w:p w:rsidR="009C1AE8" w:rsidRPr="00FE558D" w:rsidRDefault="009C1AE8" w:rsidP="000773CC">
            <w:pPr>
              <w:pStyle w:val="ListParagraph"/>
              <w:numPr>
                <w:ilvl w:val="0"/>
                <w:numId w:val="31"/>
              </w:numPr>
              <w:spacing w:before="0" w:after="16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 choose news that didn’t approve (after step 2)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t>3.The system notifies: “Please choose news that approved”</w:t>
            </w:r>
          </w:p>
          <w:p w:rsidR="00957D59" w:rsidRPr="00FE558D" w:rsidRDefault="00957D59" w:rsidP="00F84B64">
            <w:pPr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FE558D">
              <w:rPr>
                <w:rFonts w:cs="Times New Roman"/>
                <w:color w:val="000000" w:themeColor="text1"/>
                <w:sz w:val="28"/>
                <w:szCs w:val="28"/>
              </w:rPr>
              <w:lastRenderedPageBreak/>
              <w:t>4. System back to current page.</w:t>
            </w:r>
          </w:p>
          <w:p w:rsidR="0095616D" w:rsidRPr="00FE558D" w:rsidRDefault="00602431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7D59" w:rsidRPr="00FE558D">
              <w:rPr>
                <w:rFonts w:cs="Times New Roman"/>
                <w:color w:val="FF0000"/>
                <w:sz w:val="28"/>
                <w:szCs w:val="28"/>
              </w:rPr>
              <w:t>2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: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System can’t connect database (</w:t>
            </w:r>
            <w:r w:rsidR="00E16838" w:rsidRPr="00FE558D">
              <w:rPr>
                <w:rFonts w:cs="Times New Roman"/>
                <w:color w:val="FF0000"/>
                <w:sz w:val="28"/>
                <w:szCs w:val="28"/>
              </w:rPr>
              <w:t>after step 5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E16838" w:rsidP="00F84B64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>.The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="0060243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</w:t>
            </w:r>
            <w:r w:rsidR="001B5F6D"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E558D" w:rsidRDefault="00E16838" w:rsidP="00F84B64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.System move to 404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DB21B4" w:rsidRPr="00FE558D" w:rsidRDefault="00DB21B4" w:rsidP="009C1AE8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</w:p>
    <w:p w:rsidR="00957D59" w:rsidRPr="00FE558D" w:rsidRDefault="00957D59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001A88" w:rsidRPr="00FE558D" w:rsidRDefault="00001A88" w:rsidP="00957D59">
      <w:pPr>
        <w:rPr>
          <w:rFonts w:cs="Times New Roman"/>
        </w:rPr>
      </w:pPr>
    </w:p>
    <w:p w:rsidR="005551AB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5" w:name="_Toc47476620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</w:t>
      </w:r>
      <w:r w:rsidR="005551AB" w:rsidRPr="00FE558D">
        <w:rPr>
          <w:rFonts w:ascii="Times New Roman" w:hAnsi="Times New Roman" w:cs="Times New Roman"/>
          <w:color w:val="FF3333"/>
          <w:sz w:val="28"/>
          <w:szCs w:val="28"/>
        </w:rPr>
        <w:t>iew draft</w:t>
      </w:r>
      <w:bookmarkEnd w:id="3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7D59" w:rsidRPr="00FE558D" w:rsidRDefault="00957D5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7D59" w:rsidRPr="00FE558D" w:rsidRDefault="009C3679" w:rsidP="00957D59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UC-MN-03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view draft of the post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view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7D59" w:rsidRPr="00FE558D" w:rsidRDefault="00957D59" w:rsidP="000773CC">
            <w:pPr>
              <w:numPr>
                <w:ilvl w:val="0"/>
                <w:numId w:val="3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  <w:p w:rsidR="00957D59" w:rsidRPr="00FE558D" w:rsidRDefault="00957D59" w:rsidP="00957D59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2. The system notifies “Can’t connect to the database, please try again”</w:t>
            </w:r>
          </w:p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57D59" w:rsidRPr="00FE558D" w:rsidTr="00957D59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7D59" w:rsidRPr="00FE558D" w:rsidRDefault="00957D59" w:rsidP="00957D59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pStyle w:val="Heading1"/>
        <w:rPr>
          <w:rFonts w:ascii="Times New Roman" w:hAnsi="Times New Roman" w:cs="Times New Roman"/>
          <w:color w:val="auto"/>
          <w:szCs w:val="28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001A88" w:rsidRPr="00FE558D" w:rsidRDefault="00001A88" w:rsidP="005B5AAD">
      <w:pPr>
        <w:rPr>
          <w:rFonts w:cs="Times New Roman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6" w:name="_Toc474766209"/>
      <w:r w:rsidRPr="00FE558D">
        <w:rPr>
          <w:rFonts w:ascii="Times New Roman" w:hAnsi="Times New Roman" w:cs="Times New Roman"/>
          <w:color w:val="FF3333"/>
          <w:sz w:val="28"/>
          <w:szCs w:val="28"/>
        </w:rPr>
        <w:t>Edit draft</w:t>
      </w:r>
      <w:bookmarkEnd w:id="3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UC-MN-04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bookmarkStart w:id="37" w:name="_gjdgxs" w:colFirst="0" w:colLast="0"/>
            <w:bookmarkEnd w:id="37"/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E558D" w:rsidRDefault="0095616D" w:rsidP="005B5AAD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5. System back to previous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F3852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</w:t>
            </w:r>
            <w:r w:rsidR="0040333D" w:rsidRPr="00FE558D">
              <w:rPr>
                <w:rFonts w:cs="Times New Roman"/>
                <w:color w:val="FF0000"/>
                <w:sz w:val="28"/>
                <w:szCs w:val="28"/>
              </w:rPr>
              <w:t>’t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 connect database 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“Can’t connect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to 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251BF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8" w:name="_Toc474766210"/>
      <w:r w:rsidRPr="00FE558D">
        <w:rPr>
          <w:rFonts w:ascii="Times New Roman" w:hAnsi="Times New Roman" w:cs="Times New Roman"/>
          <w:color w:val="FF3333"/>
          <w:sz w:val="28"/>
          <w:szCs w:val="28"/>
        </w:rPr>
        <w:t>Delete d</w:t>
      </w:r>
      <w:r w:rsidR="0095616D" w:rsidRPr="00FE558D">
        <w:rPr>
          <w:rFonts w:ascii="Times New Roman" w:hAnsi="Times New Roman" w:cs="Times New Roman"/>
          <w:color w:val="FF3333"/>
          <w:sz w:val="28"/>
          <w:szCs w:val="28"/>
        </w:rPr>
        <w:t>raft</w:t>
      </w:r>
      <w:bookmarkEnd w:id="3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9C3679" w:rsidRPr="00FE558D" w:rsidTr="009C3679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UC-MN-05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E558D" w:rsidRDefault="0095616D" w:rsidP="005B5AAD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Admin, Editor, Education staff click choose “Cancel” (after step 2)</w:t>
            </w:r>
          </w:p>
          <w:p w:rsidR="0095616D" w:rsidRPr="00FE558D" w:rsidRDefault="0040333D" w:rsidP="005B5AAD">
            <w:pPr>
              <w:pStyle w:val="ListParagraph"/>
              <w:ind w:left="43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3.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System can’t connect to database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(after step 5)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The system notifies: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try again!”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FF3333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39" w:name="_Toc474766211"/>
      <w:r w:rsidRPr="00FE558D">
        <w:rPr>
          <w:rFonts w:ascii="Times New Roman" w:hAnsi="Times New Roman" w:cs="Times New Roman"/>
          <w:color w:val="FF3333"/>
          <w:sz w:val="28"/>
          <w:szCs w:val="28"/>
        </w:rPr>
        <w:t>Transfer</w:t>
      </w:r>
      <w:bookmarkEnd w:id="3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UC-MN-06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transfer the news to approve/edit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list member.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E558D" w:rsidRDefault="0095616D" w:rsidP="005B5AAD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0" w:name="_Toc474766212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</w:t>
      </w:r>
      <w:bookmarkEnd w:id="4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4D2950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 w:rsidR="005551AB" w:rsidRPr="00FE558D">
              <w:rPr>
                <w:rFonts w:cs="Times New Roman"/>
                <w:color w:val="FFFFFF" w:themeColor="background1"/>
                <w:sz w:val="28"/>
                <w:szCs w:val="28"/>
              </w:rPr>
              <w:t>07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0333D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  <w:p w:rsidR="0040333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1. Sys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 xml:space="preserve">tem send for admin a message: “You have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a post need to approve”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3. System show approve GUI.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4. Admin check that post </w:t>
            </w:r>
          </w:p>
          <w:p w:rsidR="0095616D" w:rsidRPr="00FE558D" w:rsidRDefault="0095616D" w:rsidP="005B5AAD">
            <w:pPr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E558D" w:rsidRDefault="0095616D" w:rsidP="005B5AAD">
            <w:pPr>
              <w:spacing w:after="160"/>
              <w:ind w:left="72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EF1: System can’t connect to database (after step 6)</w:t>
            </w:r>
          </w:p>
          <w:p w:rsidR="0095616D" w:rsidRPr="00FE558D" w:rsidRDefault="0040333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7.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1" w:name="_Toc47476621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Deactivate</w:t>
      </w:r>
      <w:bookmarkEnd w:id="4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UC-MN-08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r w:rsidR="0040333D" w:rsidRPr="00FE558D">
              <w:rPr>
                <w:rFonts w:cs="Times New Roman"/>
                <w:color w:val="auto"/>
                <w:sz w:val="28"/>
                <w:szCs w:val="28"/>
              </w:rPr>
              <w:t>deactivate news that posted to website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must have news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8E4AE3" w:rsidRPr="00FE558D" w:rsidRDefault="0040333D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button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“Deactivate”</w:t>
            </w:r>
          </w:p>
          <w:p w:rsidR="008E4AE3" w:rsidRPr="00FE558D" w:rsidRDefault="008E4AE3" w:rsidP="005B5AAD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 into database.</w:t>
            </w:r>
          </w:p>
          <w:p w:rsidR="0095616D" w:rsidRPr="00FE558D" w:rsidRDefault="008E4AE3" w:rsidP="005B5AAD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notifies:” Deactivate successfully”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Admin click “Cancel” (after step 1)</w:t>
            </w:r>
          </w:p>
          <w:p w:rsidR="008E4AE3" w:rsidRPr="00FE558D" w:rsidRDefault="008E4AE3" w:rsidP="005B5AAD">
            <w:pPr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2. System back to current page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EX1: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(after step 2)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ystem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notifies:” Can’t connect to the database, please try again”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 xml:space="preserve">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2" w:name="_Toc47476621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News</w:t>
      </w:r>
      <w:bookmarkEnd w:id="4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UC-MN-09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8E4AE3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8E4AE3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E558D" w:rsidRDefault="0095616D" w:rsidP="005B5AAD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EF1: System can’t connect to </w:t>
            </w:r>
            <w:r w:rsidR="008E4AE3"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3" w:name="_Toc47476621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Sort News</w:t>
      </w:r>
      <w:bookmarkEnd w:id="4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UC-MN-10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 sort the new follow the alphabet, posted date.</w:t>
            </w:r>
          </w:p>
        </w:tc>
      </w:tr>
      <w:tr w:rsidR="00E3564C" w:rsidRPr="00FE558D" w:rsidTr="005C2938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E3564C" w:rsidRPr="00FE558D" w:rsidRDefault="00E3564C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r w:rsidR="008E4AE3" w:rsidRPr="00FE558D">
              <w:rPr>
                <w:rFonts w:cs="Times New Roman"/>
                <w:color w:val="auto"/>
                <w:sz w:val="28"/>
                <w:szCs w:val="28"/>
              </w:rPr>
              <w:t>button “Sort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news follow that soft.</w:t>
            </w:r>
          </w:p>
          <w:p w:rsidR="0095616D" w:rsidRPr="00FE558D" w:rsidRDefault="0095616D" w:rsidP="005B5AAD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8E4AE3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1: System can’t connect to database</w:t>
            </w:r>
          </w:p>
          <w:p w:rsidR="0095616D" w:rsidRPr="00FE558D" w:rsidRDefault="008E4AE3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3. The system notifies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="0095616D" w:rsidRPr="00FE558D">
              <w:rPr>
                <w:rFonts w:cs="Times New Roman"/>
                <w:color w:val="auto"/>
                <w:sz w:val="28"/>
                <w:szCs w:val="28"/>
              </w:rPr>
              <w:t>database, please try again”.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Successful: Admin, Editor,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>Education staff, User can sort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001A88" w:rsidRPr="00FE558D" w:rsidRDefault="00001A88" w:rsidP="005B5AA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4" w:name="_Toc47476621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Push News</w:t>
      </w:r>
      <w:bookmarkEnd w:id="44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BC13CA" w:rsidRPr="00FE558D" w:rsidTr="00BC13CA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3333"/>
          </w:tcPr>
          <w:p w:rsidR="0095616D" w:rsidRPr="00FE558D" w:rsidRDefault="0095616D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3333"/>
          </w:tcPr>
          <w:p w:rsidR="0095616D" w:rsidRPr="00FE558D" w:rsidRDefault="005551AB" w:rsidP="005B5AAD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UC-MN-11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D240C1" w:rsidRPr="00FE558D" w:rsidTr="005C2938">
        <w:tc>
          <w:tcPr>
            <w:tcW w:w="2294" w:type="dxa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access website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must login</w:t>
            </w:r>
          </w:p>
          <w:p w:rsidR="00D240C1" w:rsidRPr="00FE558D" w:rsidRDefault="00D240C1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The system must be connected to the database </w:t>
            </w:r>
          </w:p>
        </w:tc>
      </w:tr>
      <w:tr w:rsidR="004F6277" w:rsidRPr="00FE558D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push that news.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5B5AAD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D240C1" w:rsidP="005B5AAD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EF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 xml:space="preserve">1: System can’t connect to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>database (</w:t>
            </w:r>
            <w:r w:rsidR="0095616D" w:rsidRPr="00FE558D">
              <w:rPr>
                <w:rFonts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      3. The system notifies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: “System can’t connect to </w:t>
            </w:r>
            <w:r w:rsidR="00D240C1" w:rsidRPr="00FE558D">
              <w:rPr>
                <w:rFonts w:cs="Times New Roman"/>
                <w:color w:val="auto"/>
                <w:sz w:val="28"/>
                <w:szCs w:val="28"/>
              </w:rPr>
              <w:t xml:space="preserve">the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>database, please try again!”.</w:t>
            </w:r>
          </w:p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0C1B60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Successful: Admin can push news successfully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294" w:type="dxa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E558D" w:rsidRDefault="0095616D" w:rsidP="005B5AAD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5B5AAD" w:rsidRPr="00FE558D" w:rsidRDefault="005B5AAD" w:rsidP="005B5AAD">
      <w:pPr>
        <w:pStyle w:val="Heading2"/>
        <w:rPr>
          <w:rFonts w:ascii="Times New Roman" w:hAnsi="Times New Roman" w:cs="Times New Roman"/>
          <w:color w:val="FF3333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F6EC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5" w:name="_Toc47476621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news</w:t>
      </w:r>
      <w:bookmarkEnd w:id="4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AE0962" w:rsidRPr="00FE558D" w:rsidTr="005F3BDB">
        <w:tc>
          <w:tcPr>
            <w:tcW w:w="9016" w:type="dxa"/>
            <w:gridSpan w:val="4"/>
            <w:shd w:val="clear" w:color="auto" w:fill="FF3333"/>
          </w:tcPr>
          <w:p w:rsidR="00AE0962" w:rsidRPr="00FE558D" w:rsidRDefault="00AE0962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FE558D">
              <w:rPr>
                <w:rFonts w:cs="Times New Roman"/>
                <w:color w:val="FFFFFF" w:themeColor="background1"/>
                <w:sz w:val="28"/>
                <w:szCs w:val="28"/>
              </w:rPr>
              <w:t>UC-MN-12 Create News</w:t>
            </w:r>
          </w:p>
        </w:tc>
      </w:tr>
      <w:tr w:rsidR="00AE0962" w:rsidRPr="00FE558D" w:rsidTr="005F3BDB">
        <w:trPr>
          <w:trHeight w:val="52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rPr>
          <w:trHeight w:val="540"/>
        </w:trPr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 xml:space="preserve"> create the news.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Content Admin, Education Staff, Editor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 create news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AE0962" w:rsidRPr="00FE558D" w:rsidRDefault="00537847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must have account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 system.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1"/>
              </w:num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is being in the “Manage News” GUI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Success: News is created successfully.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create news.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inputs information of news.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System checks the adequacy of information. 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“Create news successfully”.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3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3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End of use-case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FF0000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t>AF1: System Admin clicks “cancel” in “Create News” GUI: (after step 3)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“Manage News” GUI.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 xml:space="preserve">EF1: </w:t>
            </w:r>
            <w:r w:rsidR="007C5A03" w:rsidRPr="007C5A03">
              <w:rPr>
                <w:rFonts w:cs="Times New Roman"/>
                <w:color w:val="FF3333"/>
                <w:sz w:val="28"/>
                <w:szCs w:val="28"/>
              </w:rPr>
              <w:t xml:space="preserve">Content Admin, Editor, Education Staff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t xml:space="preserve">didn’t input </w:t>
            </w:r>
            <w:r w:rsidRPr="00FE558D">
              <w:rPr>
                <w:rFonts w:cs="Times New Roman"/>
                <w:color w:val="FF0000"/>
                <w:sz w:val="28"/>
                <w:szCs w:val="28"/>
              </w:rPr>
              <w:lastRenderedPageBreak/>
              <w:t>enough the needed information (after step 5).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notifies: “Information is not enough”.</w:t>
            </w:r>
          </w:p>
          <w:p w:rsidR="00AE0962" w:rsidRPr="00FE558D" w:rsidRDefault="007C5A03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Content Admin, Editor, Education Staff</w:t>
            </w:r>
            <w:r w:rsidRPr="00FE558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="00AE0962" w:rsidRPr="00FE558D">
              <w:rPr>
                <w:rFonts w:cs="Times New Roman"/>
                <w:color w:val="auto"/>
                <w:sz w:val="28"/>
                <w:szCs w:val="28"/>
              </w:rPr>
              <w:t>clicks “OK”.</w:t>
            </w:r>
          </w:p>
          <w:p w:rsidR="00AE0962" w:rsidRPr="00FE558D" w:rsidRDefault="00AE0962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System shows “Create News” GUI.</w:t>
            </w:r>
          </w:p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</w:rPr>
              <w:t>Usually</w:t>
            </w:r>
            <w:r w:rsidRPr="00FE558D">
              <w:rPr>
                <w:rFonts w:cs="Times New Roman"/>
                <w:color w:val="auto"/>
              </w:rPr>
              <w:t xml:space="preserve"> </w:t>
            </w: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AE0962" w:rsidRPr="00FE558D" w:rsidTr="005F3BDB">
        <w:tc>
          <w:tcPr>
            <w:tcW w:w="1972" w:type="dxa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AE0962" w:rsidRPr="00FE558D" w:rsidRDefault="00AE0962" w:rsidP="005F3BDB">
            <w:pPr>
              <w:rPr>
                <w:rFonts w:cs="Times New Roman"/>
                <w:color w:val="auto"/>
              </w:rPr>
            </w:pPr>
          </w:p>
        </w:tc>
      </w:tr>
    </w:tbl>
    <w:p w:rsidR="00DF6EC1" w:rsidRPr="00FE558D" w:rsidRDefault="00DF6EC1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AE0962" w:rsidRPr="00FE558D" w:rsidRDefault="00AE0962" w:rsidP="00DF6EC1">
      <w:pPr>
        <w:rPr>
          <w:rFonts w:cs="Times New Roman"/>
        </w:rPr>
      </w:pPr>
    </w:p>
    <w:p w:rsidR="0095616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F3BDB" w:rsidRDefault="005F3BD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6" w:name="_Toc474766218"/>
      <w:r w:rsidRPr="005F3BDB">
        <w:rPr>
          <w:rFonts w:ascii="Times New Roman" w:hAnsi="Times New Roman" w:cs="Times New Roman"/>
          <w:color w:val="FF3333"/>
          <w:sz w:val="28"/>
          <w:szCs w:val="28"/>
        </w:rPr>
        <w:t>Share news</w:t>
      </w:r>
      <w:bookmarkEnd w:id="4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5F3BDB" w:rsidRPr="00566B54" w:rsidTr="005F3BDB">
        <w:tc>
          <w:tcPr>
            <w:tcW w:w="9016" w:type="dxa"/>
            <w:gridSpan w:val="4"/>
            <w:shd w:val="clear" w:color="auto" w:fill="FF3333"/>
          </w:tcPr>
          <w:p w:rsidR="005F3BDB" w:rsidRPr="00566B54" w:rsidRDefault="005F3BDB" w:rsidP="005F3BDB">
            <w:pPr>
              <w:tabs>
                <w:tab w:val="left" w:pos="2584"/>
              </w:tabs>
              <w:rPr>
                <w:rFonts w:cs="Times New Roman"/>
                <w:color w:val="FFFFFF" w:themeColor="background1"/>
              </w:rPr>
            </w:pP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UC-MN-</w:t>
            </w:r>
            <w:r>
              <w:rPr>
                <w:rFonts w:cs="Times New Roman"/>
                <w:color w:val="FFFFFF" w:themeColor="background1"/>
                <w:sz w:val="28"/>
                <w:szCs w:val="28"/>
              </w:rPr>
              <w:t>13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 </w:t>
            </w:r>
            <w:r w:rsidR="00C847B5">
              <w:rPr>
                <w:rFonts w:cs="Times New Roman"/>
                <w:color w:val="FFFFFF" w:themeColor="background1"/>
                <w:sz w:val="28"/>
                <w:szCs w:val="28"/>
              </w:rPr>
              <w:t xml:space="preserve">Share </w:t>
            </w:r>
            <w:r w:rsidRPr="00566B54">
              <w:rPr>
                <w:rFonts w:cs="Times New Roman"/>
                <w:color w:val="FFFFFF" w:themeColor="background1"/>
                <w:sz w:val="28"/>
                <w:szCs w:val="28"/>
              </w:rPr>
              <w:t>News</w:t>
            </w:r>
          </w:p>
        </w:tc>
      </w:tr>
      <w:tr w:rsidR="005F3BDB" w:rsidRPr="00F84B64" w:rsidTr="005F3BDB">
        <w:trPr>
          <w:trHeight w:val="52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rPr>
          <w:trHeight w:val="540"/>
        </w:trPr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16/1/2017</w:t>
            </w:r>
          </w:p>
        </w:tc>
        <w:tc>
          <w:tcPr>
            <w:tcW w:w="2329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share news to Facebook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5F3BDB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User, Facebook SDK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5F3BDB" w:rsidRPr="00C847B5" w:rsidRDefault="00C847B5" w:rsidP="00C847B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User must have account Facebook</w:t>
            </w:r>
          </w:p>
          <w:p w:rsidR="00C847B5" w:rsidRPr="00C847B5" w:rsidRDefault="00C847B5" w:rsidP="00C847B5">
            <w:pPr>
              <w:rPr>
                <w:rFonts w:cs="Times New Roman"/>
                <w:color w:val="auto"/>
              </w:rPr>
            </w:pPr>
            <w:r w:rsidRPr="00C847B5">
              <w:rPr>
                <w:rFonts w:cs="Times New Roman"/>
                <w:color w:val="auto"/>
                <w:sz w:val="28"/>
                <w:szCs w:val="28"/>
              </w:rPr>
              <w:t>System must be connected to internet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C847B5">
              <w:rPr>
                <w:rFonts w:cs="Times New Roman"/>
                <w:color w:val="auto"/>
                <w:sz w:val="28"/>
                <w:szCs w:val="28"/>
              </w:rPr>
              <w:t xml:space="preserve"> News is shared</w:t>
            </w:r>
            <w:r>
              <w:rPr>
                <w:rFonts w:cs="Times New Roman"/>
                <w:color w:val="auto"/>
                <w:sz w:val="28"/>
                <w:szCs w:val="28"/>
              </w:rPr>
              <w:t xml:space="preserve"> successfully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5F3BDB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call Facebook SDK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require User login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Facebook show “Share” UI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User click button “Share” on Facebook</w:t>
            </w:r>
          </w:p>
          <w:p w:rsid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News appear on user’s Facebook</w:t>
            </w:r>
          </w:p>
          <w:p w:rsidR="00C847B5" w:rsidRPr="00C847B5" w:rsidRDefault="00C847B5" w:rsidP="000773CC">
            <w:pPr>
              <w:pStyle w:val="ListParagraph"/>
              <w:numPr>
                <w:ilvl w:val="3"/>
                <w:numId w:val="73"/>
              </w:numPr>
              <w:spacing w:before="0" w:after="160" w:line="240" w:lineRule="auto"/>
              <w:ind w:left="661" w:hanging="329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End of use case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5F3BDB" w:rsidRPr="00566B54" w:rsidRDefault="005F3BDB" w:rsidP="005F3BDB">
            <w:pPr>
              <w:rPr>
                <w:rFonts w:cs="Times New Roman"/>
                <w:color w:val="FF0000"/>
              </w:rPr>
            </w:pP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AF1: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User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 clicks “cancel” in “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>Share News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 xml:space="preserve">” </w:t>
            </w:r>
            <w:r w:rsidR="00C847B5">
              <w:rPr>
                <w:rFonts w:cs="Times New Roman"/>
                <w:color w:val="FF0000"/>
                <w:sz w:val="28"/>
                <w:szCs w:val="28"/>
              </w:rPr>
              <w:t xml:space="preserve">Facebook </w:t>
            </w:r>
            <w:r w:rsidRPr="00566B54">
              <w:rPr>
                <w:rFonts w:cs="Times New Roman"/>
                <w:color w:val="FF0000"/>
                <w:sz w:val="28"/>
                <w:szCs w:val="28"/>
              </w:rPr>
              <w:t>UI: (after step 3)</w:t>
            </w:r>
          </w:p>
          <w:p w:rsidR="005F3BDB" w:rsidRPr="009074CC" w:rsidRDefault="005F3BDB" w:rsidP="000773CC">
            <w:pPr>
              <w:pStyle w:val="ListParagraph"/>
              <w:numPr>
                <w:ilvl w:val="0"/>
                <w:numId w:val="74"/>
              </w:num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9074CC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5F3BDB" w:rsidRPr="009074CC" w:rsidRDefault="00C847B5" w:rsidP="000773CC">
            <w:pPr>
              <w:pStyle w:val="ListParagraph"/>
              <w:numPr>
                <w:ilvl w:val="0"/>
                <w:numId w:val="74"/>
              </w:numPr>
              <w:spacing w:before="0" w:after="16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Exception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Flows:</w:t>
            </w:r>
          </w:p>
        </w:tc>
        <w:tc>
          <w:tcPr>
            <w:tcW w:w="7044" w:type="dxa"/>
            <w:gridSpan w:val="3"/>
          </w:tcPr>
          <w:p w:rsidR="005F3BDB" w:rsidRPr="00C847B5" w:rsidRDefault="005F3BDB" w:rsidP="00C847B5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5F3BDB" w:rsidRPr="00F84B64" w:rsidRDefault="00C847B5" w:rsidP="005F3BDB">
            <w:pPr>
              <w:rPr>
                <w:rFonts w:cs="Times New Roman"/>
                <w:color w:val="auto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Normal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A13C0">
              <w:rPr>
                <w:rFonts w:cs="Times New Roman"/>
                <w:color w:val="auto"/>
                <w:sz w:val="28"/>
              </w:rPr>
              <w:t>Usually</w:t>
            </w:r>
            <w:r>
              <w:rPr>
                <w:rFonts w:cs="Times New Roman"/>
                <w:color w:val="auto"/>
              </w:rPr>
              <w:t xml:space="preserve"> </w:t>
            </w: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spacing w:before="0" w:after="160" w:line="240" w:lineRule="auto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F3BDB" w:rsidRPr="00F84B64" w:rsidTr="005F3BDB">
        <w:tc>
          <w:tcPr>
            <w:tcW w:w="1972" w:type="dxa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5F3BDB" w:rsidRPr="00F84B64" w:rsidRDefault="005F3BDB" w:rsidP="005F3BDB">
            <w:pPr>
              <w:rPr>
                <w:rFonts w:cs="Times New Roman"/>
                <w:color w:val="auto"/>
              </w:rPr>
            </w:pPr>
          </w:p>
        </w:tc>
      </w:tr>
    </w:tbl>
    <w:p w:rsidR="005F3BDB" w:rsidRDefault="005F3BDB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Default="007C5A03" w:rsidP="005F3BDB"/>
    <w:p w:rsidR="007C5A03" w:rsidRPr="005F3BDB" w:rsidRDefault="007C5A03" w:rsidP="005F3BDB"/>
    <w:p w:rsidR="00AF73D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47" w:name="_Toc47476621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examination</w:t>
      </w:r>
      <w:bookmarkEnd w:id="47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8" w:name="_Toc474766220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individual point</w:t>
      </w:r>
      <w:bookmarkEnd w:id="4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  <w:gridCol w:w="2792"/>
        <w:gridCol w:w="3467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UC-ME-01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0C1B60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C1B60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0C1B60" w:rsidRPr="00FE558D" w:rsidRDefault="000C1B60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Users cancel view university exam result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Candidate code does not exist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49" w:name="_Toc47476622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Register exam</w:t>
      </w:r>
      <w:bookmarkEnd w:id="4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7"/>
        <w:gridCol w:w="3246"/>
        <w:gridCol w:w="386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UC-ME-02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sends profile code to user’s email.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register exam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5).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0" w:name="_Toc47476622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profile</w:t>
      </w:r>
      <w:bookmarkEnd w:id="5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622DAB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UC-ME-03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view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Profile code does not exist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1" w:name="_Toc47476622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profile</w:t>
      </w:r>
      <w:bookmarkEnd w:id="5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UC-ME-04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E558D" w:rsidRDefault="0095616D" w:rsidP="00244D8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edit profile (After step 2)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User does not input enough information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User inputs wrong data type (After step 4).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3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244D85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2" w:name="_Toc47476622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Import point</w:t>
      </w:r>
      <w:bookmarkEnd w:id="5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UC-ME-05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E558D" w:rsidRDefault="0095616D" w:rsidP="003B0823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Education Staff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cancels import point (After step 4)</w:t>
            </w:r>
          </w:p>
          <w:p w:rsidR="0095616D" w:rsidRPr="00FE558D" w:rsidRDefault="003B0823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B0823" w:rsidP="003B0823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“Import Point”.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3" w:name="_Toc47476622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Export profile</w:t>
      </w:r>
      <w:bookmarkEnd w:id="5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622DAB" w:rsidRPr="00FE558D" w:rsidTr="00622DAB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UC-ME-06</w:t>
            </w:r>
          </w:p>
        </w:tc>
      </w:tr>
      <w:tr w:rsidR="004F6277" w:rsidRPr="00FE558D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E558D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8F0834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profile of candidate</w:t>
            </w:r>
          </w:p>
          <w:p w:rsidR="0095616D" w:rsidRPr="00FE558D" w:rsidRDefault="0095616D" w:rsidP="008F0834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cancels export profile (After step 6)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“Export”.</w:t>
            </w:r>
          </w:p>
        </w:tc>
      </w:tr>
      <w:tr w:rsidR="004F6277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4" w:name="_Toc474766226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Create exam</w:t>
      </w:r>
      <w:bookmarkEnd w:id="54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5B5AAD" w:rsidRPr="00FE558D" w:rsidTr="0011402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UC-ME-07</w:t>
            </w:r>
          </w:p>
        </w:tc>
      </w:tr>
      <w:tr w:rsidR="005B5AAD" w:rsidRPr="00FE558D" w:rsidTr="00114025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Create Exam</w:t>
            </w:r>
          </w:p>
        </w:tc>
      </w:tr>
      <w:tr w:rsidR="005B5AAD" w:rsidRPr="00FE558D" w:rsidTr="00114025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</w:t>
            </w:r>
          </w:p>
        </w:tc>
      </w:tr>
      <w:tr w:rsidR="005B5AAD" w:rsidRPr="00FE558D" w:rsidTr="00114025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exports profile of candidate.</w:t>
            </w:r>
          </w:p>
        </w:tc>
      </w:tr>
      <w:tr w:rsidR="005B5AAD" w:rsidRPr="00FE558D" w:rsidTr="00114025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Network status is stable.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must have profile of candidate</w:t>
            </w:r>
          </w:p>
          <w:p w:rsidR="005B5AAD" w:rsidRPr="00FE558D" w:rsidRDefault="005B5AAD" w:rsidP="00114025">
            <w:pPr>
              <w:pStyle w:val="ListParagraph"/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logs in website.</w:t>
            </w:r>
          </w:p>
        </w:tc>
      </w:tr>
      <w:tr w:rsidR="005B5AAD" w:rsidRPr="00FE558D" w:rsidTr="00114025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 xml:space="preserve">Successful: Export profile successfully. </w:t>
            </w:r>
          </w:p>
        </w:tc>
      </w:tr>
      <w:tr w:rsidR="005B5AAD" w:rsidRPr="00FE558D" w:rsidTr="00114025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“Manage Profile”.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chooses profile.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message “Export Profile?”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“Yes”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exports profile to MS-WORD.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End of Use case.</w:t>
            </w:r>
          </w:p>
        </w:tc>
      </w:tr>
      <w:tr w:rsidR="005B5AAD" w:rsidRPr="00FE558D" w:rsidTr="00114025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AF1: User cancels export profile (After step 6)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User clicks “Cancel” button.</w:t>
            </w:r>
          </w:p>
          <w:p w:rsidR="005B5AAD" w:rsidRPr="00FE558D" w:rsidRDefault="005B5AAD" w:rsidP="000773CC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System shows “Manage Profile” GUI.</w:t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Education Staff clicks “Export”.</w:t>
            </w:r>
          </w:p>
        </w:tc>
      </w:tr>
      <w:tr w:rsidR="005B5AAD" w:rsidRPr="00FE558D" w:rsidTr="00114025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  <w:tr w:rsidR="005B5AAD" w:rsidRPr="00FE558D" w:rsidTr="00114025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Medium</w:t>
            </w: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ab/>
            </w:r>
          </w:p>
        </w:tc>
      </w:tr>
      <w:tr w:rsidR="005B5AAD" w:rsidRPr="00FE558D" w:rsidTr="00114025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5B5AAD" w:rsidRPr="00FE558D" w:rsidRDefault="005B5AAD" w:rsidP="00114025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</w:p>
        </w:tc>
      </w:tr>
      <w:tr w:rsidR="005B5AAD" w:rsidRPr="00FE558D" w:rsidTr="00114025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5B5AAD" w:rsidRPr="00FE558D" w:rsidRDefault="005B5AAD" w:rsidP="00114025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5B5AAD" w:rsidRPr="00FE558D" w:rsidRDefault="005B5AAD" w:rsidP="00114025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2"/>
        <w:numPr>
          <w:ilvl w:val="0"/>
          <w:numId w:val="67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55" w:name="_Toc474766227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t>Manage categories</w:t>
      </w:r>
      <w:bookmarkEnd w:id="55"/>
    </w:p>
    <w:p w:rsidR="00622DAB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6" w:name="_Toc474766228"/>
      <w:r w:rsidRPr="00FE558D">
        <w:rPr>
          <w:rFonts w:ascii="Times New Roman" w:hAnsi="Times New Roman" w:cs="Times New Roman"/>
          <w:color w:val="FF3333"/>
          <w:sz w:val="28"/>
          <w:szCs w:val="28"/>
        </w:rPr>
        <w:t>View categories</w:t>
      </w:r>
      <w:bookmarkEnd w:id="5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1"/>
        <w:gridCol w:w="2357"/>
        <w:gridCol w:w="1802"/>
      </w:tblGrid>
      <w:tr w:rsidR="00622DAB" w:rsidRPr="00FE558D" w:rsidTr="00622DAB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UC-MC-01</w:t>
            </w:r>
          </w:p>
        </w:tc>
      </w:tr>
      <w:tr w:rsidR="004F6277" w:rsidRPr="00FE558D" w:rsidTr="008F0834">
        <w:trPr>
          <w:trHeight w:val="49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Homepage</w:t>
            </w:r>
          </w:p>
        </w:tc>
      </w:tr>
      <w:tr w:rsidR="004F6277" w:rsidRPr="00FE558D" w:rsidTr="008F083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8F0834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E558D" w:rsidTr="008F0834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E558D" w:rsidTr="008F0834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E558D" w:rsidRDefault="008F0834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 that includes the categories bar.</w:t>
            </w:r>
          </w:p>
          <w:p w:rsidR="0095616D" w:rsidRPr="00FE558D" w:rsidRDefault="0095616D" w:rsidP="000773CC">
            <w:pPr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E558D" w:rsidTr="008F0834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E558D" w:rsidTr="008F0834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8F0834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E558D" w:rsidTr="008F083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8F0834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"Home Page" GUI.</w:t>
            </w:r>
          </w:p>
        </w:tc>
      </w:tr>
      <w:tr w:rsidR="004F6277" w:rsidRPr="00FE558D" w:rsidTr="008F0834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8F0834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8F0834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622DAB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7" w:name="_Toc474766229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category</w:t>
      </w:r>
      <w:bookmarkEnd w:id="5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084"/>
        <w:gridCol w:w="2355"/>
        <w:gridCol w:w="1801"/>
      </w:tblGrid>
      <w:tr w:rsidR="00622DAB" w:rsidRPr="00FE558D" w:rsidTr="00622DAB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UC-MC-02</w:t>
            </w: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E558D" w:rsidTr="009F7B1F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4F6277" w:rsidRPr="00FE558D" w:rsidTr="009F7B1F">
        <w:trPr>
          <w:trHeight w:val="4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4F6277" w:rsidRPr="00FE558D" w:rsidTr="009F7B1F">
        <w:trPr>
          <w:trHeight w:val="61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view categories in manage page</w:t>
            </w:r>
          </w:p>
        </w:tc>
      </w:tr>
      <w:tr w:rsidR="004F6277" w:rsidRPr="00FE558D" w:rsidTr="009F7B1F">
        <w:trPr>
          <w:trHeight w:val="51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E558D" w:rsidTr="009F7B1F">
        <w:trPr>
          <w:trHeight w:val="81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8F0834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</w:t>
            </w:r>
            <w:r w:rsidR="008F083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“Manage Categories” interface with list of categories.</w:t>
            </w:r>
          </w:p>
        </w:tc>
      </w:tr>
      <w:tr w:rsidR="004F6277" w:rsidRPr="00FE558D" w:rsidTr="009F7B1F">
        <w:trPr>
          <w:trHeight w:val="1488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5C2938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 with the list of categories.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E558D" w:rsidTr="009F7B1F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5C293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1)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2.The system notifies:” Can’t connect to the database, please try again!”</w:t>
            </w:r>
          </w:p>
          <w:p w:rsidR="005C2938" w:rsidRPr="00FE558D" w:rsidRDefault="005C2938" w:rsidP="005C2938">
            <w:pPr>
              <w:pStyle w:val="ListParagraph"/>
              <w:spacing w:after="0" w:line="240" w:lineRule="auto"/>
              <w:ind w:left="432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E558D" w:rsidTr="009F7B1F">
        <w:trPr>
          <w:trHeight w:val="507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5C2938" w:rsidP="005C2938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“Manage Categories”</w:t>
            </w:r>
          </w:p>
        </w:tc>
      </w:tr>
      <w:tr w:rsidR="004F6277" w:rsidRPr="00FE558D" w:rsidTr="009F7B1F">
        <w:trPr>
          <w:trHeight w:val="34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9F7B1F">
        <w:trPr>
          <w:trHeight w:val="58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9F7B1F">
        <w:trPr>
          <w:trHeight w:val="33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606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9F7B1F">
        <w:trPr>
          <w:trHeight w:val="100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2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B26B5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8" w:name="_Toc47476623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Add category</w:t>
      </w:r>
      <w:bookmarkEnd w:id="58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8"/>
        <w:gridCol w:w="2059"/>
        <w:gridCol w:w="2336"/>
        <w:gridCol w:w="2137"/>
      </w:tblGrid>
      <w:tr w:rsidR="00EB26B5" w:rsidRPr="00FE558D" w:rsidTr="00EB26B5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UC-MC-03</w:t>
            </w: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</w:p>
        </w:tc>
      </w:tr>
      <w:tr w:rsidR="006C3D82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adds new category to categories bar.</w:t>
            </w:r>
          </w:p>
        </w:tc>
      </w:tr>
      <w:tr w:rsidR="006C3D82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E558D" w:rsidRDefault="009F7B1F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and being in the CMS GUI.</w:t>
            </w:r>
          </w:p>
        </w:tc>
      </w:tr>
      <w:tr w:rsidR="006C3D82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9F7B1F">
            <w:pPr>
              <w:spacing w:before="0" w:after="0" w:line="240" w:lineRule="auto"/>
              <w:ind w:left="720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Add new category successfully. </w:t>
            </w:r>
          </w:p>
        </w:tc>
      </w:tr>
      <w:tr w:rsidR="006C3D82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"Manage Categories".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"Add" button.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"Add Category" GUI.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fills information of category.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and views list of categories.</w:t>
            </w:r>
          </w:p>
          <w:p w:rsidR="0095616D" w:rsidRPr="00FE558D" w:rsidRDefault="009F7B1F" w:rsidP="000773CC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6C3D82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="00F17F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Category have empty information (after step 4)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5.System notify “Please input into field!”</w:t>
            </w:r>
          </w:p>
          <w:p w:rsidR="00F17F8B" w:rsidRPr="00FE558D" w:rsidRDefault="00F17F8B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focus into empty field.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Input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have invalid type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.System notify “Invalid input, please try again”</w:t>
            </w:r>
          </w:p>
          <w:p w:rsidR="00F17F8B" w:rsidRPr="00FE558D" w:rsidRDefault="006C3D82" w:rsidP="00F17F8B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focus to invalid input</w:t>
            </w:r>
          </w:p>
          <w:p w:rsidR="00F17F8B" w:rsidRPr="00FE558D" w:rsidRDefault="00F17F8B" w:rsidP="00F17F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EF3: System can’t connect to database (after step </w:t>
            </w:r>
            <w:r w:rsidR="006C3D82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7)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Can’t connect to the database, please try again!”</w:t>
            </w:r>
          </w:p>
          <w:p w:rsidR="006C3D82" w:rsidRPr="00FE558D" w:rsidRDefault="006C3D82" w:rsidP="006C3D82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page.</w:t>
            </w:r>
          </w:p>
        </w:tc>
      </w:tr>
      <w:tr w:rsidR="006C3D82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F7B1F" w:rsidP="009F7B1F">
            <w:pPr>
              <w:pStyle w:val="ListParagraph"/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“Add” button.</w:t>
            </w:r>
          </w:p>
        </w:tc>
      </w:tr>
      <w:tr w:rsidR="006C3D82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6C3D82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6C3D82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6C3D82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3"/>
        <w:numPr>
          <w:ilvl w:val="1"/>
          <w:numId w:val="67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59" w:name="_Toc47476623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category</w:t>
      </w:r>
      <w:bookmarkEnd w:id="5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0"/>
        <w:gridCol w:w="2941"/>
        <w:gridCol w:w="3489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UC-MC-04</w:t>
            </w: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6C3D82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6C3D82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6C3D82" w:rsidRPr="00FE558D" w:rsidRDefault="006C3D82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</w:p>
        </w:tc>
      </w:tr>
      <w:tr w:rsidR="00F17F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</w:tc>
      </w:tr>
      <w:tr w:rsidR="00F17F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F17F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be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F17F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category successfully. </w:t>
            </w:r>
          </w:p>
        </w:tc>
      </w:tr>
      <w:tr w:rsidR="00F17F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3D6D0E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3D6D0E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chooses category </w:t>
            </w:r>
          </w:p>
          <w:p w:rsidR="0095616D" w:rsidRPr="00FE558D" w:rsidRDefault="003D6D0E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"Edit" button.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"Edit Category" GUI.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edits information of category.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“OK”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checks information of category</w:t>
            </w:r>
          </w:p>
          <w:p w:rsidR="0095616D" w:rsidRPr="00FE558D" w:rsidRDefault="00F17F8B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saves new information of category.</w:t>
            </w:r>
          </w:p>
          <w:p w:rsidR="0095616D" w:rsidRPr="00FE558D" w:rsidRDefault="0095616D" w:rsidP="000773CC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F17F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3D6D0E" w:rsidP="00F84B64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3D6D0E" w:rsidRPr="00FE558D" w:rsidRDefault="003D6D0E" w:rsidP="000773CC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back to current page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3D6D0E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EF1: </w:t>
            </w:r>
            <w:r w:rsidR="00F050A3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Invalid information (after step 7)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8.The system notifies:” Invalid input, please try another”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The system focus into invalid field</w:t>
            </w:r>
          </w:p>
          <w:p w:rsidR="00F050A3" w:rsidRPr="00FE558D" w:rsidRDefault="00F050A3" w:rsidP="00F050A3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Can’t connect to database (after step 8)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9.The system notifies:” Can’t connect to the database, please try again!”</w:t>
            </w:r>
          </w:p>
          <w:p w:rsidR="00F050A3" w:rsidRPr="00FE558D" w:rsidRDefault="00F050A3" w:rsidP="00F050A3">
            <w:pPr>
              <w:pStyle w:val="ListParagraph"/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10. System move to 404 page</w:t>
            </w:r>
          </w:p>
        </w:tc>
      </w:tr>
      <w:tr w:rsidR="00F17F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“Edit” button.</w:t>
            </w:r>
          </w:p>
        </w:tc>
      </w:tr>
      <w:tr w:rsidR="00F17F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F17F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F17F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F17F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E350E1" w:rsidRPr="00FE558D" w:rsidRDefault="00E350E1" w:rsidP="000773CC">
      <w:pPr>
        <w:pStyle w:val="Heading3"/>
        <w:numPr>
          <w:ilvl w:val="1"/>
          <w:numId w:val="54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0" w:name="_Toc47476623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category</w:t>
      </w:r>
      <w:bookmarkEnd w:id="6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3"/>
        <w:gridCol w:w="2894"/>
        <w:gridCol w:w="3483"/>
      </w:tblGrid>
      <w:tr w:rsidR="00E350E1" w:rsidRPr="00FE558D" w:rsidTr="00E350E1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UC-MC-05</w:t>
            </w: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07D8B" w:rsidRPr="00FE558D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407D8B" w:rsidRPr="00FE558D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F050A3" w:rsidRPr="00FE558D" w:rsidRDefault="00F050A3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</w:t>
            </w:r>
            <w:r w:rsidR="00F17F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 Content</w:t>
            </w:r>
          </w:p>
        </w:tc>
      </w:tr>
      <w:tr w:rsidR="00407D8B" w:rsidRPr="00FE558D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F17F8B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deletes information of category.</w:t>
            </w:r>
          </w:p>
        </w:tc>
      </w:tr>
      <w:tr w:rsidR="00407D8B" w:rsidRPr="00FE558D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407D8B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must log 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in </w:t>
            </w:r>
          </w:p>
          <w:p w:rsidR="0095616D" w:rsidRPr="00FE558D" w:rsidRDefault="00407D8B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F050A3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being in the CMS GUI.</w:t>
            </w:r>
          </w:p>
          <w:p w:rsidR="0095616D" w:rsidRPr="00FE558D" w:rsidRDefault="0095616D" w:rsidP="00407D8B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Category is existing.</w:t>
            </w:r>
          </w:p>
        </w:tc>
      </w:tr>
      <w:tr w:rsidR="00407D8B" w:rsidRPr="00FE558D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Delete category successfully. </w:t>
            </w:r>
          </w:p>
        </w:tc>
      </w:tr>
      <w:tr w:rsidR="00407D8B" w:rsidRPr="00FE558D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"Manage Categories".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"Manage Categories" GUI.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Content chooses category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clicks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"Delete" button.</w:t>
            </w:r>
          </w:p>
          <w:p w:rsidR="00E0608E" w:rsidRPr="00FE558D" w:rsidRDefault="00E0608E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 alert dialog “Ok | Cancel”</w:t>
            </w:r>
          </w:p>
          <w:p w:rsidR="00E0608E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clicks “OK”</w:t>
            </w:r>
          </w:p>
          <w:p w:rsidR="00407D8B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 to database</w:t>
            </w:r>
          </w:p>
          <w:p w:rsidR="0095616D" w:rsidRPr="00FE558D" w:rsidRDefault="00407D8B" w:rsidP="000773CC">
            <w:pPr>
              <w:pStyle w:val="ListParagraph"/>
              <w:numPr>
                <w:ilvl w:val="1"/>
                <w:numId w:val="40"/>
              </w:numPr>
              <w:tabs>
                <w:tab w:val="clear" w:pos="1440"/>
                <w:tab w:val="num" w:pos="706"/>
              </w:tabs>
              <w:spacing w:before="0" w:after="0" w:line="240" w:lineRule="auto"/>
              <w:ind w:hanging="1064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list of categories.</w:t>
            </w:r>
          </w:p>
          <w:p w:rsidR="0095616D" w:rsidRPr="00FE558D" w:rsidRDefault="00407D8B" w:rsidP="000773CC">
            <w:pPr>
              <w:pStyle w:val="ListParagraph"/>
              <w:numPr>
                <w:ilvl w:val="0"/>
                <w:numId w:val="4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End of u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se case.</w:t>
            </w:r>
          </w:p>
        </w:tc>
      </w:tr>
      <w:tr w:rsidR="00407D8B" w:rsidRPr="00FE558D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407D8B" w:rsidP="00407D8B">
            <w:pPr>
              <w:spacing w:after="0" w:line="240" w:lineRule="auto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Content cancels (after step 3)</w:t>
            </w:r>
          </w:p>
          <w:p w:rsidR="0095616D" w:rsidRPr="00FE558D" w:rsidRDefault="00407D8B" w:rsidP="00407D8B">
            <w:pPr>
              <w:pStyle w:val="ListParagraph"/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back to current page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407D8B" w:rsidRPr="00FE558D" w:rsidRDefault="0095616D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407D8B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Can’t connect to database (after step 6)</w:t>
            </w:r>
          </w:p>
          <w:p w:rsidR="00407D8B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7.The system notifies:” Can’t connect to the database, please try again!”</w:t>
            </w:r>
          </w:p>
          <w:p w:rsidR="0095616D" w:rsidRPr="00FE558D" w:rsidRDefault="00407D8B" w:rsidP="00407D8B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 System move to 404 page</w:t>
            </w:r>
          </w:p>
        </w:tc>
      </w:tr>
      <w:tr w:rsidR="00407D8B" w:rsidRPr="00FE558D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407D8B">
            <w:p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</w:t>
            </w:r>
            <w:r w:rsidR="00407D8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clicks “Delete” button.</w:t>
            </w:r>
          </w:p>
        </w:tc>
      </w:tr>
      <w:tr w:rsidR="00407D8B" w:rsidRPr="00FE558D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07D8B" w:rsidRPr="00FE558D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07D8B" w:rsidRPr="00FE558D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07D8B" w:rsidRPr="00FE558D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spacing w:line="259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E350E1" w:rsidP="000773CC">
      <w:pPr>
        <w:pStyle w:val="Heading2"/>
        <w:numPr>
          <w:ilvl w:val="0"/>
          <w:numId w:val="54"/>
        </w:numPr>
        <w:rPr>
          <w:rFonts w:ascii="Times New Roman" w:eastAsia="Times New Roman" w:hAnsi="Times New Roman" w:cs="Times New Roman"/>
          <w:color w:val="FF3333"/>
          <w:sz w:val="32"/>
          <w:szCs w:val="32"/>
        </w:rPr>
      </w:pPr>
      <w:bookmarkStart w:id="61" w:name="_Toc474766233"/>
      <w:r w:rsidRPr="00FE558D">
        <w:rPr>
          <w:rFonts w:ascii="Times New Roman" w:eastAsia="Times New Roman" w:hAnsi="Times New Roman" w:cs="Times New Roman"/>
          <w:color w:val="FF3333"/>
          <w:sz w:val="32"/>
          <w:szCs w:val="32"/>
        </w:rPr>
        <w:lastRenderedPageBreak/>
        <w:t>Manage languages</w:t>
      </w:r>
      <w:bookmarkEnd w:id="61"/>
    </w:p>
    <w:p w:rsidR="00E350E1" w:rsidRPr="00FE558D" w:rsidRDefault="00E350E1" w:rsidP="00E350E1">
      <w:pPr>
        <w:pStyle w:val="Heading3"/>
        <w:rPr>
          <w:rFonts w:ascii="Times New Roman" w:hAnsi="Times New Roman" w:cs="Times New Roman"/>
          <w:color w:val="FF3333"/>
        </w:rPr>
      </w:pPr>
      <w:bookmarkStart w:id="62" w:name="_Toc474766234"/>
      <w:r w:rsidRPr="00FE558D">
        <w:rPr>
          <w:rFonts w:ascii="Times New Roman" w:hAnsi="Times New Roman" w:cs="Times New Roman"/>
          <w:color w:val="FF3333"/>
        </w:rPr>
        <w:t xml:space="preserve">5.1. </w:t>
      </w:r>
      <w:r w:rsidRPr="00FE558D">
        <w:rPr>
          <w:rFonts w:ascii="Times New Roman" w:hAnsi="Times New Roman" w:cs="Times New Roman"/>
          <w:color w:val="FF3333"/>
          <w:sz w:val="28"/>
          <w:szCs w:val="28"/>
        </w:rPr>
        <w:t>Change language</w:t>
      </w:r>
      <w:bookmarkEnd w:id="62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5698"/>
      </w:tblGrid>
      <w:tr w:rsidR="00E350E1" w:rsidRPr="00FE558D" w:rsidTr="00E350E1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UC-CLG-01</w:t>
            </w:r>
          </w:p>
        </w:tc>
      </w:tr>
      <w:tr w:rsidR="004F6277" w:rsidRPr="00FE558D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Change Languages</w:t>
            </w:r>
          </w:p>
        </w:tc>
      </w:tr>
      <w:tr w:rsidR="00042844" w:rsidRPr="00FE558D" w:rsidTr="0004284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</w:tr>
      <w:tr w:rsidR="00042844" w:rsidRPr="00FE558D" w:rsidTr="0004284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56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Actor change language of System</w:t>
            </w:r>
          </w:p>
        </w:tc>
      </w:tr>
      <w:tr w:rsidR="00042844" w:rsidRPr="00FE558D" w:rsidTr="00957D59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042844" w:rsidRPr="00FE558D" w:rsidRDefault="00042844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connected with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click “Change Languages”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handler change.</w:t>
            </w:r>
          </w:p>
          <w:p w:rsidR="0095616D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change language.</w:t>
            </w:r>
          </w:p>
          <w:p w:rsidR="00FE0BA3" w:rsidRPr="00FE558D" w:rsidRDefault="00FE0BA3" w:rsidP="00FE0BA3">
            <w:p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462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43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Change language successfully.</w:t>
            </w:r>
          </w:p>
        </w:tc>
      </w:tr>
      <w:tr w:rsidR="004F6277" w:rsidRPr="00FE558D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7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525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9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BC0ECC" w:rsidP="000773CC">
      <w:pPr>
        <w:pStyle w:val="Heading2"/>
        <w:numPr>
          <w:ilvl w:val="0"/>
          <w:numId w:val="54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63" w:name="_Toc47476623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</w:t>
      </w:r>
      <w:r w:rsidR="00FE0BA3" w:rsidRPr="00FE558D">
        <w:rPr>
          <w:rFonts w:ascii="Times New Roman" w:hAnsi="Times New Roman" w:cs="Times New Roman"/>
          <w:color w:val="FF3333"/>
          <w:sz w:val="32"/>
          <w:szCs w:val="32"/>
        </w:rPr>
        <w:t>anage banner</w:t>
      </w:r>
      <w:bookmarkEnd w:id="63"/>
    </w:p>
    <w:p w:rsidR="00FE0BA3" w:rsidRPr="00FE558D" w:rsidRDefault="00FE0BA3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4" w:name="_Toc474766236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banner</w:t>
      </w:r>
      <w:bookmarkEnd w:id="64"/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FE0BA3" w:rsidRPr="00FE558D" w:rsidTr="00FE0BA3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UC-MB-01</w:t>
            </w:r>
          </w:p>
        </w:tc>
      </w:tr>
      <w:tr w:rsidR="004F6277" w:rsidRPr="00FE558D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create new banner </w:t>
            </w:r>
          </w:p>
        </w:tc>
      </w:tr>
      <w:tr w:rsidR="004F6277" w:rsidRPr="00FE558D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“Banner” 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“Create”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form choose content(images)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images 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1"/>
                <w:numId w:val="60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cancel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Do you want to save in draft”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 button “Yes”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banner into draft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 size too large for display (begin in step 3):</w:t>
            </w:r>
          </w:p>
          <w:p w:rsidR="00042844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Resize images for fit with System”</w:t>
            </w:r>
          </w:p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form choose content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</w:t>
            </w:r>
            <w:r w:rsidR="00042844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4)</w:t>
            </w:r>
          </w:p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6. System move to 404 page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have logged in with user’s account</w:t>
            </w:r>
          </w:p>
        </w:tc>
      </w:tr>
      <w:tr w:rsidR="004F6277" w:rsidRPr="00FE558D" w:rsidTr="00042844">
        <w:trPr>
          <w:trHeight w:val="507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before="0"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Create new banner successful</w:t>
            </w:r>
            <w:r w:rsidR="00042844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ly</w:t>
            </w:r>
          </w:p>
        </w:tc>
      </w:tr>
      <w:tr w:rsidR="004F6277" w:rsidRPr="00FE558D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7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813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spacing w:before="100" w:after="280" w:line="240" w:lineRule="auto"/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5" w:name="_Toc47476623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banner</w:t>
      </w:r>
      <w:bookmarkEnd w:id="65"/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D93C02" w:rsidRPr="00FE558D" w:rsidTr="00D93C02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UC-MB-02</w:t>
            </w: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View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User view banner </w:t>
            </w:r>
          </w:p>
        </w:tc>
      </w:tr>
      <w:tr w:rsidR="00D82DE8" w:rsidRPr="00FE558D" w:rsidTr="00957D59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access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of website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banner</w:t>
            </w:r>
          </w:p>
          <w:p w:rsidR="0095616D" w:rsidRPr="00FE558D" w:rsidRDefault="0095616D" w:rsidP="000773CC">
            <w:pPr>
              <w:numPr>
                <w:ilvl w:val="2"/>
                <w:numId w:val="60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View banner successfully.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042844">
        <w:trPr>
          <w:trHeight w:val="543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042844">
        <w:trPr>
          <w:trHeight w:val="615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042844" w:rsidP="0004284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6" w:name="_Toc474766238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 hide banner</w:t>
      </w:r>
      <w:bookmarkEnd w:id="66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UC-MB-03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Show-Hide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do show/hide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choose “Manage 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banner “tab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banner displayed in page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3"/>
                <w:numId w:val="60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F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 System can’t connect database (after step 3):</w:t>
            </w:r>
          </w:p>
          <w:p w:rsidR="0095616D" w:rsidRPr="00FE558D" w:rsidRDefault="00D82DE8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move to 404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27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D82DE8">
        <w:trPr>
          <w:trHeight w:val="46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Show/hide banner successfully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81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Always</w:t>
            </w:r>
          </w:p>
        </w:tc>
      </w:tr>
      <w:tr w:rsidR="004F6277" w:rsidRPr="00FE558D" w:rsidTr="00D82DE8">
        <w:trPr>
          <w:trHeight w:val="54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70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7" w:name="_Toc474766239"/>
      <w:r w:rsidRPr="00FE558D">
        <w:rPr>
          <w:rFonts w:ascii="Times New Roman" w:hAnsi="Times New Roman" w:cs="Times New Roman"/>
          <w:color w:val="FF3333"/>
        </w:rPr>
        <w:lastRenderedPageBreak/>
        <w:t>Edit banner</w:t>
      </w:r>
      <w:bookmarkEnd w:id="67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UC-MB-04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 Banner</w:t>
            </w:r>
          </w:p>
        </w:tc>
      </w:tr>
      <w:tr w:rsidR="004F6277" w:rsidRPr="00FE558D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</w:tc>
      </w:tr>
      <w:tr w:rsidR="00D82DE8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D82DE8" w:rsidRPr="00FE558D" w:rsidRDefault="00D82DE8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The system must be connected to the internet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 tab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edit banner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“Save”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content to database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edited</w:t>
            </w:r>
          </w:p>
          <w:p w:rsidR="0095616D" w:rsidRPr="00FE558D" w:rsidRDefault="0095616D" w:rsidP="000773CC">
            <w:pPr>
              <w:numPr>
                <w:ilvl w:val="0"/>
                <w:numId w:val="57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click button “</w:t>
            </w:r>
            <w:r w:rsidR="00D82D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dialog” Do you want to save this into draft?”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Admin click button “Yes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D82D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Images size can’t be fitted with System (after step 5):</w:t>
            </w:r>
          </w:p>
          <w:p w:rsidR="00D82DE8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solve images size”</w:t>
            </w:r>
          </w:p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edit form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6)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D82DE8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8. System move to 404 page</w:t>
            </w:r>
          </w:p>
        </w:tc>
      </w:tr>
      <w:tr w:rsidR="004F6277" w:rsidRPr="00FE558D" w:rsidTr="00D82DE8">
        <w:trPr>
          <w:trHeight w:val="36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Edit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D82DE8">
        <w:trPr>
          <w:trHeight w:val="79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D82DE8">
        <w:trPr>
          <w:trHeight w:val="237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D82DE8">
        <w:trPr>
          <w:trHeight w:val="642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D82DE8" w:rsidP="00D82DE8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68" w:name="_Toc47476624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banner</w:t>
      </w:r>
      <w:bookmarkEnd w:id="68"/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D93C02" w:rsidRPr="00FE558D" w:rsidTr="00D93C02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UC-MB-05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Delete Banner</w:t>
            </w:r>
          </w:p>
        </w:tc>
      </w:tr>
      <w:tr w:rsidR="004F6277" w:rsidRPr="00FE558D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interface manage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content banner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delete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alert “Ok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|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Cancel”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“Ok”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“Success”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update interface</w:t>
            </w:r>
          </w:p>
          <w:p w:rsidR="0095616D" w:rsidRPr="00FE558D" w:rsidRDefault="0095616D" w:rsidP="000773CC">
            <w:pPr>
              <w:numPr>
                <w:ilvl w:val="0"/>
                <w:numId w:val="58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User click button “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Cancel”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5)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back to “Manage banner” page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7):</w:t>
            </w:r>
          </w:p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Delete banner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5241BA">
        <w:trPr>
          <w:trHeight w:val="63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E558D" w:rsidTr="005241BA">
        <w:trPr>
          <w:trHeight w:val="453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5241BA">
        <w:trPr>
          <w:trHeight w:val="615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5241BA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69" w:name="_Toc474766241"/>
      <w:r w:rsidRPr="00FE558D">
        <w:rPr>
          <w:rFonts w:ascii="Times New Roman" w:hAnsi="Times New Roman" w:cs="Times New Roman"/>
          <w:color w:val="FF3333"/>
        </w:rPr>
        <w:lastRenderedPageBreak/>
        <w:t>Arrange images</w:t>
      </w:r>
      <w:bookmarkEnd w:id="69"/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D93C02" w:rsidRPr="00FE558D" w:rsidTr="00D93C02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3333"/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FFFF" w:themeColor="background1"/>
                <w:sz w:val="28"/>
                <w:szCs w:val="28"/>
              </w:rPr>
              <w:t>UC-MB-06</w:t>
            </w:r>
          </w:p>
        </w:tc>
      </w:tr>
      <w:tr w:rsidR="004F6277" w:rsidRPr="00FE558D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Arrange Images</w:t>
            </w:r>
          </w:p>
        </w:tc>
      </w:tr>
      <w:tr w:rsidR="004F6277" w:rsidRPr="00FE558D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Hai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banner</w:t>
            </w:r>
          </w:p>
        </w:tc>
      </w:tr>
      <w:tr w:rsidR="005241BA" w:rsidRPr="00FE558D" w:rsidTr="00957D59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5241BA" w:rsidRPr="00FE558D" w:rsidRDefault="005241BA" w:rsidP="00957D59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banner” page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5241BA" w:rsidRPr="00FE558D" w:rsidRDefault="005241BA" w:rsidP="00957D59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banner</w:t>
            </w:r>
          </w:p>
        </w:tc>
      </w:tr>
      <w:tr w:rsidR="004F6277" w:rsidRPr="00FE558D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banner”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“Manage banner” page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pop-ups to arrange images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images to arrange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“Save”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information into database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“Arrange successfully”</w:t>
            </w:r>
          </w:p>
          <w:p w:rsidR="0095616D" w:rsidRPr="00FE558D" w:rsidRDefault="0095616D" w:rsidP="000773CC">
            <w:pPr>
              <w:numPr>
                <w:ilvl w:val="0"/>
                <w:numId w:val="59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 arrange pop-up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3)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banner” page</w:t>
            </w:r>
          </w:p>
        </w:tc>
      </w:tr>
      <w:tr w:rsidR="004F6277" w:rsidRPr="00FE558D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386" w:type="dxa"/>
            <w:gridSpan w:val="3"/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5241BA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Can’t connect to database, please try again!”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5241BA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Successful: Arrange images successfully</w:t>
            </w:r>
          </w:p>
        </w:tc>
      </w:tr>
      <w:tr w:rsidR="004F6277" w:rsidRPr="00FE558D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E558D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E558D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E558D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D93C02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0" w:name="_Toc474766242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questions</w:t>
      </w:r>
      <w:bookmarkEnd w:id="70"/>
      <w:r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</w:t>
      </w:r>
    </w:p>
    <w:p w:rsidR="0095616D" w:rsidRPr="00FE558D" w:rsidRDefault="00D93C02" w:rsidP="000773CC">
      <w:pPr>
        <w:pStyle w:val="Heading3"/>
        <w:widowControl w:val="0"/>
        <w:numPr>
          <w:ilvl w:val="1"/>
          <w:numId w:val="42"/>
        </w:numPr>
        <w:spacing w:line="276" w:lineRule="auto"/>
        <w:rPr>
          <w:rFonts w:ascii="Times New Roman" w:hAnsi="Times New Roman" w:cs="Times New Roman"/>
          <w:color w:val="FF3333"/>
          <w:sz w:val="28"/>
          <w:szCs w:val="28"/>
        </w:rPr>
      </w:pPr>
      <w:bookmarkStart w:id="71" w:name="_Toc474766243"/>
      <w:r w:rsidRPr="00FE558D">
        <w:rPr>
          <w:rFonts w:ascii="Times New Roman" w:hAnsi="Times New Roman" w:cs="Times New Roman"/>
          <w:color w:val="FF3333"/>
          <w:sz w:val="28"/>
          <w:szCs w:val="28"/>
        </w:rPr>
        <w:t>Send questions</w:t>
      </w:r>
      <w:bookmarkEnd w:id="71"/>
      <w:r w:rsidRPr="00FE558D">
        <w:rPr>
          <w:rFonts w:ascii="Times New Roman" w:hAnsi="Times New Roman" w:cs="Times New Roman"/>
          <w:color w:val="FF3333"/>
          <w:sz w:val="28"/>
          <w:szCs w:val="28"/>
        </w:rPr>
        <w:t xml:space="preserve"> </w:t>
      </w: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UC-MQA-01</w:t>
            </w:r>
            <w:r w:rsidR="0095616D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: Send questions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2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send the question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“Q&amp;A” tab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access “Q&amp;A”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User send question successfully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displays “Q&amp;A” page include question form. 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fill information into question form.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User click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button 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check input.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“Send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successfully”</w:t>
            </w:r>
          </w:p>
          <w:p w:rsidR="0095616D" w:rsidRPr="00FE558D" w:rsidRDefault="0095616D" w:rsidP="000773CC">
            <w:pPr>
              <w:numPr>
                <w:ilvl w:val="0"/>
                <w:numId w:val="6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cancel send question (after step 2)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click button “Cancel”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empty question form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User fill invalid information (after step 3)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4.System notify: “Invalid input, please try again!”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5.System focus on wrong field.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EF3: System can’t connect to database (after step 5)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6.System notify “Can’t connect database, please try again”</w:t>
            </w:r>
          </w:p>
          <w:p w:rsidR="0095616D" w:rsidRPr="00FE558D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7.System move to 404 page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Name, Email: &lt;= 100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Question: &lt;= 500 characters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Email: have @...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72" w:name="_Toc474766244"/>
      <w:r w:rsidRPr="00FE558D">
        <w:rPr>
          <w:rFonts w:ascii="Times New Roman" w:hAnsi="Times New Roman" w:cs="Times New Roman"/>
          <w:color w:val="FF3333"/>
        </w:rPr>
        <w:lastRenderedPageBreak/>
        <w:t>Answer questions</w:t>
      </w:r>
      <w:bookmarkEnd w:id="7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Answer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answer the question, Mail server send answer to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Mail server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Mail server must active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must have email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 Answer has been sent to User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choose question to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answer form.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write answer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 click button “Send”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call Mail server send answer to User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database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“Send answer successfully”</w:t>
            </w:r>
          </w:p>
          <w:p w:rsidR="0095616D" w:rsidRPr="00FE558D" w:rsidRDefault="0095616D" w:rsidP="000773CC">
            <w:pPr>
              <w:numPr>
                <w:ilvl w:val="0"/>
                <w:numId w:val="6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Alternate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lastRenderedPageBreak/>
              <w:t>AF1: Admin cancel send answer (after step 3)</w:t>
            </w:r>
          </w:p>
          <w:p w:rsidR="0095616D" w:rsidRPr="00FE558D" w:rsidRDefault="0095616D" w:rsidP="000773CC">
            <w:pPr>
              <w:numPr>
                <w:ilvl w:val="0"/>
                <w:numId w:val="64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Admin, Editor, Education staff click button “Cancel” 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save answer into draft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5)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database, please try later”</w:t>
            </w:r>
          </w:p>
          <w:p w:rsidR="0095616D" w:rsidRPr="00FE558D" w:rsidRDefault="0095616D" w:rsidP="000773CC">
            <w:pPr>
              <w:numPr>
                <w:ilvl w:val="0"/>
                <w:numId w:val="62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3" w:name="_Toc474766245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questions</w:t>
      </w:r>
      <w:bookmarkEnd w:id="7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View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C10962" w:rsidP="00F84B64">
            <w:pPr>
              <w:tabs>
                <w:tab w:val="left" w:pos="4530"/>
              </w:tabs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C10962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C10962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C10962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Admin, Editor, Education staff,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User inside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“</w:t>
            </w:r>
            <w:proofErr w:type="spellStart"/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Q&amp;A”page</w:t>
            </w:r>
            <w:proofErr w:type="spellEnd"/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Success: </w:t>
            </w:r>
            <w:r w:rsidR="00C10962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questions have been answered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display “Q&amp;A” page</w:t>
            </w:r>
          </w:p>
          <w:p w:rsidR="0095616D" w:rsidRPr="00FE558D" w:rsidRDefault="00C10962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question that they want to view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show an answer of question</w:t>
            </w:r>
          </w:p>
          <w:p w:rsidR="0095616D" w:rsidRPr="00FE558D" w:rsidRDefault="0095616D" w:rsidP="000773CC">
            <w:pPr>
              <w:numPr>
                <w:ilvl w:val="0"/>
                <w:numId w:val="65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2)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notify “Can’t connect to database, please try again”</w:t>
            </w:r>
          </w:p>
          <w:p w:rsidR="0095616D" w:rsidRPr="00FE558D" w:rsidRDefault="0095616D" w:rsidP="000773CC">
            <w:pPr>
              <w:numPr>
                <w:ilvl w:val="0"/>
                <w:numId w:val="66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D93C02" w:rsidRPr="00FE558D" w:rsidRDefault="00D93C02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4" w:name="_Toc474766246"/>
      <w:r w:rsidRPr="00FE558D">
        <w:rPr>
          <w:rFonts w:ascii="Times New Roman" w:hAnsi="Times New Roman" w:cs="Times New Roman"/>
          <w:color w:val="FF3333"/>
          <w:sz w:val="28"/>
          <w:szCs w:val="28"/>
        </w:rPr>
        <w:t>Approve questions</w:t>
      </w:r>
      <w:bookmarkEnd w:id="74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Approve questions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21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E558D" w:rsidRDefault="00436FC0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questions have been answered to show on website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E558D" w:rsidRDefault="00436FC0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E558D" w:rsidRDefault="00436FC0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Questions must have been answered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Success: </w:t>
            </w:r>
            <w:r w:rsidR="00436FC0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approve question successfully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1. </w:t>
            </w:r>
            <w:r w:rsidR="00436FC0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“Q&amp;A” tab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</w:t>
            </w:r>
            <w:r w:rsidR="00D74DCB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question has not approved yet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display detail of this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</w:t>
            </w:r>
            <w:r w:rsidR="00D74DCB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D74D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read detail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</w:t>
            </w:r>
            <w:r w:rsidR="00D74DCB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D74D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click button “Approve &amp; Post”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show updated status of question on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9. System notify “Approve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10.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6884" w:type="dxa"/>
            <w:gridSpan w:val="3"/>
          </w:tcPr>
          <w:p w:rsidR="0095616D" w:rsidRPr="00D235D9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D235D9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AF1: </w:t>
            </w:r>
            <w:r w:rsidR="00B47303" w:rsidRPr="00B47303">
              <w:rPr>
                <w:rFonts w:eastAsia="Times New Roman" w:cs="Times New Roman"/>
                <w:color w:val="FF0000"/>
                <w:sz w:val="28"/>
                <w:szCs w:val="28"/>
              </w:rPr>
              <w:t>Content</w:t>
            </w:r>
            <w:r w:rsidR="00B47303" w:rsidRPr="00B47303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</w:t>
            </w:r>
            <w:r w:rsidRPr="00D235D9">
              <w:rPr>
                <w:rFonts w:eastAsia="Times New Roman" w:cs="Times New Roman"/>
                <w:color w:val="FF0000"/>
                <w:sz w:val="28"/>
                <w:szCs w:val="28"/>
              </w:rPr>
              <w:t>Admin cancel approve question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</w:t>
            </w:r>
            <w:r w:rsidR="00424A1F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r w:rsidR="00424A1F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“Q&amp;A”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884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m can’t connect with database (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6)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move to 404 page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Question &amp; Answer Question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07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5B5AAD" w:rsidRPr="00FE558D" w:rsidRDefault="005B5AAD" w:rsidP="0095616D">
      <w:pPr>
        <w:rPr>
          <w:rFonts w:cs="Times New Roman"/>
          <w:color w:val="auto"/>
          <w:sz w:val="28"/>
          <w:szCs w:val="28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5" w:name="_Toc474766247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Search questions</w:t>
      </w:r>
      <w:bookmarkEnd w:id="7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UC-MQA-</w:t>
            </w:r>
            <w:r w:rsidR="00D93C02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Search questions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7A7E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the question posted in website.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7A7E7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7E318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choose “Q&amp;A”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E3187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inside “Q&amp;A”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7E318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7E318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search question posted in list of frequently asked questions successfully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“Q&amp;A” page.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</w:t>
            </w:r>
            <w:r w:rsidR="007E318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input key search into find box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</w:t>
            </w:r>
            <w:r w:rsidR="007E318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7E3187">
              <w:rPr>
                <w:rFonts w:eastAsia="Times New Roman" w:cs="Times New Roman"/>
                <w:color w:val="auto"/>
                <w:sz w:val="28"/>
                <w:szCs w:val="28"/>
              </w:rPr>
              <w:t>Content</w:t>
            </w:r>
            <w:bookmarkStart w:id="76" w:name="_GoBack"/>
            <w:bookmarkEnd w:id="76"/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Admin, Editor, Education staff, User click button “Search”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select question match with key search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display list of related question.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Actors did not enter information (after step 1)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System display notify “Please enter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still in “Q&amp;A” page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don’t have question match with key search (after step 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notify “Question not found”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blank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Low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2"/>
        <w:ind w:left="720"/>
        <w:rPr>
          <w:rFonts w:ascii="Times New Roman" w:hAnsi="Times New Roman" w:cs="Times New Roman"/>
          <w:color w:val="FF3333"/>
          <w:sz w:val="32"/>
          <w:szCs w:val="32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77" w:name="_Toc474766248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pop-ups</w:t>
      </w:r>
      <w:bookmarkEnd w:id="77"/>
    </w:p>
    <w:p w:rsidR="00704AE8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8" w:name="_Toc474766249"/>
      <w:r w:rsidRPr="00FE558D">
        <w:rPr>
          <w:rFonts w:ascii="Times New Roman" w:hAnsi="Times New Roman" w:cs="Times New Roman"/>
          <w:color w:val="FF3333"/>
          <w:sz w:val="28"/>
          <w:szCs w:val="28"/>
        </w:rPr>
        <w:t>Create pop-ups</w:t>
      </w:r>
      <w:bookmarkEnd w:id="78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FFFFFF" w:themeColor="background1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01:</w:t>
            </w:r>
            <w:r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 xml:space="preserve"> Create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creates new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Manage Pop-ups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creates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clicks button “Create Pop-up”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create pop-up GUI.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adds image &amp; set timer for pop-up.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save data into database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 xml:space="preserve">8.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data into draft version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back to “Manage Popups”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l all information (after step 6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notify “Please fill all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8. System focus into blank field</w:t>
            </w:r>
          </w:p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System can’t connect with database (after step 5)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Can’t connect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please try 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79" w:name="_Toc474766250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View pop-ups</w:t>
      </w:r>
      <w:bookmarkEnd w:id="79"/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E558D" w:rsidTr="00F84B64">
        <w:tc>
          <w:tcPr>
            <w:tcW w:w="8958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02: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View Pop-ups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13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on website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9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Admin, Editor, Education staff, User view pop-up successfully.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Pop-ups on screen.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2.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216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0" w:name="_Toc474766251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Show-hide pop-ups</w:t>
      </w:r>
      <w:bookmarkEnd w:id="80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114025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03: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Show-Hide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the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 activating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show/hide 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show/hide pop-ups displayed in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4.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</w:t>
            </w:r>
            <w:r w:rsidR="005241BA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tem can’t connect to database (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after step 2)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3.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later”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1" w:name="_Toc474766252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pop-ups</w:t>
      </w:r>
      <w:bookmarkEnd w:id="81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04: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Edit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edits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information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of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chooses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internet connected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Admin must login 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: Admin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edits pop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edit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display “Edit pop-up” form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edits information of pop-up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Admin clicks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check input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8. System notify “Edit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9.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AF1: Admin cancels create pop-up (after step 4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show alert dialog “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Admin clicks button “Ok”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Admin does not fill full information (after step 5)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6. System notify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Please fill al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l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information”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7. System focus into empty field</w:t>
            </w:r>
          </w:p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EF2: System can’t connect to database (after step 7)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8. System notify “Can’t connect to </w:t>
            </w:r>
            <w:r w:rsidR="005241BA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database, please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9.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2" w:name="_Toc474766253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pop-ups</w:t>
      </w:r>
      <w:bookmarkEnd w:id="82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05: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Delete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delete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choose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: Admin delete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delete pop-ups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show alert dialog “Ok | 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“OK”.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update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“Delete success”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5241BA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AF1</w:t>
            </w:r>
            <w:r w:rsidR="0095616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: Admin cancel delete pop-up ( after step 2 )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notify “Can’t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5B5AAD" w:rsidRPr="00FE558D" w:rsidRDefault="005B5AAD" w:rsidP="005B5AAD">
      <w:pPr>
        <w:pStyle w:val="Heading3"/>
        <w:ind w:left="1080"/>
        <w:rPr>
          <w:rFonts w:ascii="Times New Roman" w:hAnsi="Times New Roman" w:cs="Times New Roman"/>
          <w:color w:val="FF3333"/>
          <w:sz w:val="28"/>
          <w:szCs w:val="28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5B5AAD" w:rsidRPr="00FE558D" w:rsidRDefault="005B5AAD" w:rsidP="005B5AAD">
      <w:pPr>
        <w:rPr>
          <w:rFonts w:cs="Times New Roman"/>
        </w:rPr>
      </w:pPr>
    </w:p>
    <w:p w:rsidR="0095616D" w:rsidRPr="00FE558D" w:rsidRDefault="00704AE8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3" w:name="_Toc474766254"/>
      <w:r w:rsidRPr="00FE558D">
        <w:rPr>
          <w:rFonts w:ascii="Times New Roman" w:hAnsi="Times New Roman" w:cs="Times New Roman"/>
          <w:color w:val="FF3333"/>
          <w:sz w:val="28"/>
          <w:szCs w:val="28"/>
        </w:rPr>
        <w:lastRenderedPageBreak/>
        <w:t>Arrange pop-ups</w:t>
      </w:r>
      <w:bookmarkEnd w:id="83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E558D" w:rsidTr="00F84B64">
        <w:tc>
          <w:tcPr>
            <w:tcW w:w="8954" w:type="dxa"/>
            <w:gridSpan w:val="4"/>
            <w:shd w:val="clear" w:color="auto" w:fill="FF333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UC-PU-</w:t>
            </w:r>
            <w:r w:rsidR="00704AE8"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>06:</w:t>
            </w:r>
            <w:r w:rsidRPr="00FE558D">
              <w:rPr>
                <w:rFonts w:eastAsia="Times New Roman" w:cs="Times New Roman"/>
                <w:b/>
                <w:color w:val="auto"/>
                <w:sz w:val="28"/>
                <w:szCs w:val="28"/>
              </w:rPr>
              <w:t xml:space="preserve"> Arrange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arrange images in pop-up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click “Manage Pop-ups” tab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inside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System must have pop-ups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E558D" w:rsidRDefault="00704AE8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95616D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arrange images in pop-up successfully.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1. System display “Manage pop-ups” page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2. Admin chooses pop-ups to arrange images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3. Admin chooses images to arrange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“Save”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save information into database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notify “Arrange successfully”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7. End of </w:t>
            </w:r>
            <w:r w:rsidR="00950BCB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use case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AF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1: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Admin cancel arrange pop-up </w:t>
            </w:r>
            <w:r w:rsidR="00704AE8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(after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 xml:space="preserve"> step </w:t>
            </w:r>
            <w:r w:rsidR="005B5AAD"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3)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4. Admin click button “Cancel”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5. System back to “Manage Pop-ups”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connect to database (after step 4)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5.  System notify </w:t>
            </w:r>
            <w:r w:rsidR="00704AE8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“Can’t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connect to database, please try again!”</w:t>
            </w:r>
          </w:p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6. System move to 404 page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Include View pop-ups function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E558D" w:rsidTr="00F84B64">
        <w:tc>
          <w:tcPr>
            <w:tcW w:w="1936" w:type="dxa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E558D" w:rsidRDefault="0095616D" w:rsidP="00F84B64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95616D" w:rsidRPr="00FE558D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95616D">
      <w:pPr>
        <w:rPr>
          <w:rFonts w:cs="Times New Roman"/>
          <w:color w:val="auto"/>
          <w:sz w:val="28"/>
          <w:szCs w:val="28"/>
        </w:rPr>
      </w:pPr>
    </w:p>
    <w:p w:rsidR="00114025" w:rsidRPr="00FE558D" w:rsidRDefault="00114025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4" w:name="_Toc474766255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Manage homepage</w:t>
      </w:r>
      <w:bookmarkEnd w:id="84"/>
    </w:p>
    <w:p w:rsidR="00114025" w:rsidRPr="00FE558D" w:rsidRDefault="0011402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</w:rPr>
      </w:pPr>
      <w:bookmarkStart w:id="85" w:name="_Toc474766256"/>
      <w:r w:rsidRPr="00FE558D">
        <w:rPr>
          <w:rFonts w:ascii="Times New Roman" w:hAnsi="Times New Roman" w:cs="Times New Roman"/>
          <w:color w:val="FF3333"/>
        </w:rPr>
        <w:t>Add</w:t>
      </w:r>
      <w:bookmarkEnd w:id="85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114025" w:rsidRPr="00FE558D" w:rsidTr="00114025">
        <w:tc>
          <w:tcPr>
            <w:tcW w:w="8954" w:type="dxa"/>
            <w:gridSpan w:val="4"/>
            <w:shd w:val="clear" w:color="auto" w:fill="FF333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</w:t>
            </w:r>
            <w:r w:rsidR="00BC7413" w:rsidRPr="00FE558D"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-01</w:t>
            </w: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: Add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add new position in homepage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114025" w:rsidRPr="00FE558D" w:rsidRDefault="00E30DB7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add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114025" w:rsidRDefault="00114025" w:rsidP="0011402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 w:rsidR="00E30DB7"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2807E3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“Add”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save data into database</w:t>
            </w:r>
          </w:p>
          <w:p w:rsidR="002807E3" w:rsidRPr="00FE558D" w:rsidRDefault="002807E3" w:rsidP="002807E3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2807E3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3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114025" w:rsidRPr="00FE558D" w:rsidRDefault="002807E3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</w:t>
            </w:r>
            <w:r w:rsidR="0011402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114025" w:rsidRPr="00FE558D" w:rsidTr="00114025">
        <w:tc>
          <w:tcPr>
            <w:tcW w:w="1936" w:type="dxa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114025" w:rsidRPr="00FE558D" w:rsidRDefault="00114025" w:rsidP="0011402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114025" w:rsidRDefault="0011402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Default="007704D5" w:rsidP="00114025">
      <w:pPr>
        <w:rPr>
          <w:rFonts w:cs="Times New Roman"/>
        </w:rPr>
      </w:pPr>
    </w:p>
    <w:p w:rsidR="007704D5" w:rsidRPr="007704D5" w:rsidRDefault="007704D5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6" w:name="_Toc474766257"/>
      <w:r w:rsidRPr="007704D5">
        <w:rPr>
          <w:rFonts w:ascii="Times New Roman" w:hAnsi="Times New Roman" w:cs="Times New Roman"/>
          <w:color w:val="FF3333"/>
          <w:sz w:val="28"/>
          <w:szCs w:val="28"/>
        </w:rPr>
        <w:lastRenderedPageBreak/>
        <w:t>Edit homepage</w:t>
      </w:r>
      <w:bookmarkEnd w:id="86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7704D5" w:rsidRPr="00FE558D" w:rsidTr="008E5765">
        <w:tc>
          <w:tcPr>
            <w:tcW w:w="8954" w:type="dxa"/>
            <w:gridSpan w:val="4"/>
            <w:shd w:val="clear" w:color="auto" w:fill="FF333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UC-MH-02: Edit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edit position in homepage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edit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“Edit”</w:t>
            </w:r>
          </w:p>
          <w:p w:rsidR="007704D5" w:rsidRDefault="007704D5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4.Content Admin edit position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“Save”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7704D5" w:rsidRPr="001E68FF" w:rsidRDefault="001E68FF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1E68FF" w:rsidRPr="001E68FF" w:rsidRDefault="001E68FF" w:rsidP="001E68FF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 w:rsidR="001E68FF"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7704D5" w:rsidRPr="00FE558D" w:rsidRDefault="001E68FF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="007704D5"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7704D5" w:rsidRPr="00FE558D" w:rsidTr="008E5765">
        <w:tc>
          <w:tcPr>
            <w:tcW w:w="1936" w:type="dxa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7704D5" w:rsidRPr="00FE558D" w:rsidRDefault="007704D5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7704D5" w:rsidRDefault="007704D5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7704D5"/>
    <w:p w:rsidR="004B4C5B" w:rsidRDefault="004B4C5B" w:rsidP="000773CC">
      <w:pPr>
        <w:pStyle w:val="Heading3"/>
        <w:numPr>
          <w:ilvl w:val="1"/>
          <w:numId w:val="42"/>
        </w:numPr>
        <w:rPr>
          <w:rFonts w:ascii="Times New Roman" w:hAnsi="Times New Roman" w:cs="Times New Roman"/>
          <w:color w:val="FF3333"/>
          <w:sz w:val="28"/>
          <w:szCs w:val="28"/>
        </w:rPr>
      </w:pPr>
      <w:bookmarkStart w:id="87" w:name="_Toc474766258"/>
      <w:r w:rsidRPr="004B4C5B">
        <w:rPr>
          <w:rFonts w:ascii="Times New Roman" w:hAnsi="Times New Roman" w:cs="Times New Roman"/>
          <w:color w:val="FF3333"/>
          <w:sz w:val="28"/>
          <w:szCs w:val="28"/>
        </w:rPr>
        <w:lastRenderedPageBreak/>
        <w:t>Delete homepage</w:t>
      </w:r>
      <w:bookmarkEnd w:id="87"/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B4C5B" w:rsidRPr="00FE558D" w:rsidTr="008E5765">
        <w:tc>
          <w:tcPr>
            <w:tcW w:w="8954" w:type="dxa"/>
            <w:gridSpan w:val="4"/>
            <w:shd w:val="clear" w:color="auto" w:fill="FF333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color w:val="FFFFFF" w:themeColor="background1"/>
                <w:sz w:val="28"/>
                <w:szCs w:val="28"/>
              </w:rPr>
              <w:t>UC-MH-03: Delete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Khoi Nguyen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50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5/12/2016</w:t>
            </w:r>
          </w:p>
        </w:tc>
        <w:tc>
          <w:tcPr>
            <w:tcW w:w="2175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493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delete position in homepage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Content Admin click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tab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ins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ide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Content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Admin must login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Success: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Content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Admin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delete position for homepage 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successfully.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18" w:type="dxa"/>
            <w:gridSpan w:val="3"/>
          </w:tcPr>
          <w:p w:rsidR="004B4C5B" w:rsidRDefault="004B4C5B" w:rsidP="008E5765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1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. System display “Manage Homepage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” page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2. Content Admin choose position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3. Content clicks button “Delete”</w:t>
            </w:r>
          </w:p>
          <w:p w:rsidR="004B4C5B" w:rsidRDefault="004B4C5B" w:rsidP="004B4C5B">
            <w:pPr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4. System show alert dialog “Ok | Cancel”</w:t>
            </w:r>
          </w:p>
          <w:p w:rsidR="004B4C5B" w:rsidRPr="00FE558D" w:rsidRDefault="004B4C5B" w:rsidP="004B4C5B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5. Content Admin click “Ok”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System update data into database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.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End of use case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4B4C5B" w:rsidRPr="001E68FF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1E68FF">
              <w:rPr>
                <w:rFonts w:cs="Times New Roman"/>
                <w:color w:val="FF0000"/>
                <w:sz w:val="28"/>
                <w:szCs w:val="28"/>
              </w:rPr>
              <w:t>AF1: Content Admin clicks “Cancel” (after step 4)</w:t>
            </w:r>
          </w:p>
          <w:p w:rsidR="004B4C5B" w:rsidRPr="001E68FF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color w:val="auto"/>
                <w:sz w:val="28"/>
                <w:szCs w:val="28"/>
              </w:rPr>
              <w:t>5.System back to “Manage Homepage”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FF0000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EF1: System can’t c</w:t>
            </w:r>
            <w:r>
              <w:rPr>
                <w:rFonts w:eastAsia="Times New Roman" w:cs="Times New Roman"/>
                <w:color w:val="FF0000"/>
                <w:sz w:val="28"/>
                <w:szCs w:val="28"/>
              </w:rPr>
              <w:t>onnect to database (after step 5</w:t>
            </w:r>
            <w:r w:rsidRPr="00FE558D">
              <w:rPr>
                <w:rFonts w:eastAsia="Times New Roman" w:cs="Times New Roman"/>
                <w:color w:val="FF0000"/>
                <w:sz w:val="28"/>
                <w:szCs w:val="28"/>
              </w:rPr>
              <w:t>)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6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 System notify “Can’t connect to database, please try again!”</w:t>
            </w:r>
          </w:p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7</w:t>
            </w: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. System move to 404 page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B4C5B" w:rsidRPr="00FE558D" w:rsidTr="008E5765">
        <w:tc>
          <w:tcPr>
            <w:tcW w:w="1936" w:type="dxa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4B4C5B" w:rsidRPr="00FE558D" w:rsidRDefault="004B4C5B" w:rsidP="008E5765">
            <w:pPr>
              <w:rPr>
                <w:rFonts w:cs="Times New Roman"/>
                <w:color w:val="auto"/>
                <w:sz w:val="28"/>
                <w:szCs w:val="28"/>
              </w:rPr>
            </w:pPr>
            <w:r w:rsidRPr="00FE558D">
              <w:rPr>
                <w:rFonts w:eastAsia="Times New Roman" w:cs="Times New Roman"/>
                <w:color w:val="auto"/>
                <w:sz w:val="28"/>
                <w:szCs w:val="28"/>
              </w:rPr>
              <w:t>None</w:t>
            </w:r>
          </w:p>
        </w:tc>
      </w:tr>
    </w:tbl>
    <w:p w:rsidR="004B4C5B" w:rsidRPr="004B4C5B" w:rsidRDefault="004B4C5B" w:rsidP="004B4C5B"/>
    <w:p w:rsidR="0095616D" w:rsidRPr="00FE558D" w:rsidRDefault="00950BCB" w:rsidP="000773CC">
      <w:pPr>
        <w:pStyle w:val="Heading2"/>
        <w:numPr>
          <w:ilvl w:val="0"/>
          <w:numId w:val="42"/>
        </w:numPr>
        <w:rPr>
          <w:rFonts w:ascii="Times New Roman" w:hAnsi="Times New Roman" w:cs="Times New Roman"/>
          <w:color w:val="FF3333"/>
          <w:sz w:val="32"/>
          <w:szCs w:val="32"/>
        </w:rPr>
      </w:pPr>
      <w:bookmarkStart w:id="88" w:name="_Toc474766259"/>
      <w:r w:rsidRPr="00FE558D">
        <w:rPr>
          <w:rFonts w:ascii="Times New Roman" w:hAnsi="Times New Roman" w:cs="Times New Roman"/>
          <w:color w:val="FF3333"/>
          <w:sz w:val="32"/>
          <w:szCs w:val="32"/>
        </w:rPr>
        <w:lastRenderedPageBreak/>
        <w:t>Use case</w:t>
      </w:r>
      <w:r w:rsidR="00F84B64" w:rsidRPr="00FE558D">
        <w:rPr>
          <w:rFonts w:ascii="Times New Roman" w:hAnsi="Times New Roman" w:cs="Times New Roman"/>
          <w:color w:val="FF3333"/>
          <w:sz w:val="32"/>
          <w:szCs w:val="32"/>
        </w:rPr>
        <w:t xml:space="preserve"> Diagram</w:t>
      </w:r>
      <w:bookmarkEnd w:id="88"/>
    </w:p>
    <w:p w:rsidR="00F84B64" w:rsidRPr="00FE558D" w:rsidRDefault="00F84B64" w:rsidP="00F84B64">
      <w:pPr>
        <w:keepNext/>
        <w:rPr>
          <w:rFonts w:cs="Times New Roman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drawing>
          <wp:inline distT="0" distB="0" distL="0" distR="0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Pr="00FE558D" w:rsidRDefault="00F84B64" w:rsidP="00F84B6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 xml:space="preserve">Figure </w:t>
      </w:r>
      <w:r w:rsidR="003D6D0E" w:rsidRPr="00FE558D">
        <w:rPr>
          <w:rFonts w:cs="Times New Roman"/>
          <w:sz w:val="28"/>
          <w:szCs w:val="28"/>
        </w:rPr>
        <w:fldChar w:fldCharType="begin"/>
      </w:r>
      <w:r w:rsidR="003D6D0E" w:rsidRPr="00FE558D">
        <w:rPr>
          <w:rFonts w:cs="Times New Roman"/>
          <w:sz w:val="28"/>
          <w:szCs w:val="28"/>
        </w:rPr>
        <w:instrText xml:space="preserve"> SEQ Figure \* ARABIC </w:instrText>
      </w:r>
      <w:r w:rsidR="003D6D0E" w:rsidRPr="00FE558D">
        <w:rPr>
          <w:rFonts w:cs="Times New Roman"/>
          <w:sz w:val="28"/>
          <w:szCs w:val="28"/>
        </w:rPr>
        <w:fldChar w:fldCharType="separate"/>
      </w:r>
      <w:r w:rsidRPr="00FE558D">
        <w:rPr>
          <w:rFonts w:cs="Times New Roman"/>
          <w:noProof/>
          <w:sz w:val="28"/>
          <w:szCs w:val="28"/>
        </w:rPr>
        <w:t>1</w:t>
      </w:r>
      <w:r w:rsidR="003D6D0E" w:rsidRPr="00FE558D">
        <w:rPr>
          <w:rFonts w:cs="Times New Roman"/>
          <w:noProof/>
          <w:sz w:val="28"/>
          <w:szCs w:val="28"/>
        </w:rPr>
        <w:fldChar w:fldCharType="end"/>
      </w:r>
      <w:r w:rsidR="000A1723">
        <w:rPr>
          <w:rFonts w:cs="Times New Roman"/>
          <w:sz w:val="28"/>
          <w:szCs w:val="28"/>
        </w:rPr>
        <w:t xml:space="preserve">: Manage </w:t>
      </w:r>
      <w:r w:rsidRPr="00FE558D">
        <w:rPr>
          <w:rFonts w:cs="Times New Roman"/>
          <w:sz w:val="28"/>
          <w:szCs w:val="28"/>
        </w:rPr>
        <w:t>Language</w:t>
      </w:r>
    </w:p>
    <w:p w:rsidR="00F84B64" w:rsidRPr="00FE558D" w:rsidRDefault="00F84B64" w:rsidP="00F84B64">
      <w:pPr>
        <w:rPr>
          <w:rFonts w:cs="Times New Roman"/>
          <w:sz w:val="28"/>
          <w:szCs w:val="28"/>
        </w:rPr>
      </w:pPr>
    </w:p>
    <w:p w:rsidR="00564BB5" w:rsidRDefault="00564BB5" w:rsidP="00F84B64">
      <w:pPr>
        <w:rPr>
          <w:rFonts w:cs="Times New Roman"/>
          <w:noProof/>
          <w:sz w:val="28"/>
          <w:szCs w:val="28"/>
          <w:lang w:eastAsia="en-US"/>
        </w:rPr>
      </w:pPr>
    </w:p>
    <w:p w:rsidR="00383CDE" w:rsidRDefault="00436FC0" w:rsidP="00F84B64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390.75pt">
            <v:imagedata r:id="rId12" o:title="ManageAccount(admin)"/>
          </v:shape>
        </w:pict>
      </w:r>
    </w:p>
    <w:p w:rsidR="00383CDE" w:rsidRPr="00FE558D" w:rsidRDefault="00383CDE" w:rsidP="00383CDE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FE558D">
        <w:rPr>
          <w:rFonts w:cs="Times New Roman"/>
          <w:sz w:val="28"/>
          <w:szCs w:val="28"/>
        </w:rPr>
        <w:t>Figure 2: Manage accounts</w:t>
      </w:r>
    </w:p>
    <w:p w:rsidR="00F84B64" w:rsidRPr="00383CDE" w:rsidRDefault="00F84B64" w:rsidP="00383CDE">
      <w:pPr>
        <w:tabs>
          <w:tab w:val="left" w:pos="1395"/>
        </w:tabs>
        <w:rPr>
          <w:rFonts w:cs="Times New Roman"/>
          <w:sz w:val="28"/>
          <w:szCs w:val="28"/>
        </w:rPr>
      </w:pPr>
    </w:p>
    <w:p w:rsidR="00564BB5" w:rsidRDefault="00436FC0" w:rsidP="00CA327E">
      <w:pPr>
        <w:pStyle w:val="Caption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pict>
          <v:shape id="_x0000_i1026" type="#_x0000_t75" style="width:418.5pt;height:330.75pt">
            <v:imagedata r:id="rId13" o:title="ManageAccount(an)"/>
          </v:shape>
        </w:pict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2</w:t>
      </w:r>
      <w:r w:rsidR="00383CDE"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accounts</w:t>
      </w:r>
    </w:p>
    <w:p w:rsidR="00543620" w:rsidRPr="00FE558D" w:rsidRDefault="00543620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436FC0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27" type="#_x0000_t75" style="width:358.5pt;height:270.75pt">
            <v:imagedata r:id="rId14" o:title="ManageBanner(ad)"/>
          </v:shape>
        </w:pict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3: Manage banner</w:t>
      </w:r>
    </w:p>
    <w:p w:rsidR="00383CDE" w:rsidRPr="00383CDE" w:rsidRDefault="00436FC0" w:rsidP="00383CDE">
      <w:r>
        <w:pict>
          <v:shape id="_x0000_i1028" type="#_x0000_t75" style="width:418.5pt;height:239.25pt">
            <v:imagedata r:id="rId15" o:title="ManageBanner(an)"/>
          </v:shape>
        </w:pict>
      </w:r>
    </w:p>
    <w:p w:rsidR="00383CDE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3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banner</w:t>
      </w:r>
    </w:p>
    <w:p w:rsidR="00F84B64" w:rsidRPr="00FE558D" w:rsidRDefault="00F84B64" w:rsidP="00383CDE">
      <w:pPr>
        <w:ind w:firstLine="720"/>
        <w:rPr>
          <w:rFonts w:cs="Times New Roman"/>
          <w:color w:val="auto"/>
          <w:sz w:val="28"/>
          <w:szCs w:val="28"/>
        </w:rPr>
      </w:pPr>
    </w:p>
    <w:p w:rsidR="00CA327E" w:rsidRPr="00FE558D" w:rsidRDefault="00CA327E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C10962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pict>
          <v:shape id="_x0000_i1029" type="#_x0000_t75" style="width:431.25pt;height:205.5pt">
            <v:imagedata r:id="rId16" o:title="ManageCate(an)"/>
          </v:shape>
        </w:pict>
      </w:r>
    </w:p>
    <w:p w:rsidR="00CA327E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4: Manage category</w:t>
      </w:r>
    </w:p>
    <w:p w:rsidR="00383CDE" w:rsidRPr="00383CDE" w:rsidRDefault="00436FC0" w:rsidP="00383CDE">
      <w:r>
        <w:pict>
          <v:shape id="_x0000_i1030" type="#_x0000_t75" style="width:351pt;height:218.25pt">
            <v:imagedata r:id="rId17" o:title="ManageCate(ad)"/>
          </v:shape>
        </w:pict>
      </w:r>
    </w:p>
    <w:p w:rsidR="00383CDE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4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category</w:t>
      </w:r>
    </w:p>
    <w:p w:rsidR="00CA327E" w:rsidRPr="00FE558D" w:rsidRDefault="00CA327E" w:rsidP="00CA327E">
      <w:pPr>
        <w:rPr>
          <w:rFonts w:cs="Times New Roman"/>
        </w:rPr>
      </w:pPr>
    </w:p>
    <w:p w:rsidR="00CA327E" w:rsidRPr="00FE558D" w:rsidRDefault="00CA327E" w:rsidP="00CA327E">
      <w:pPr>
        <w:rPr>
          <w:rFonts w:cs="Times New Roman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  <w:r w:rsidRPr="00FE558D"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27E" w:rsidRPr="00FE558D" w:rsidRDefault="00CA327E" w:rsidP="00CA327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5: Manage Examination</w: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F84B64" w:rsidRPr="00FE558D" w:rsidRDefault="00436FC0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31" type="#_x0000_t75" style="width:351.75pt;height:420.75pt">
            <v:imagedata r:id="rId19" o:title="ManageNews(ad)"/>
          </v:shape>
        </w:pict>
      </w:r>
    </w:p>
    <w:p w:rsidR="00D33BB4" w:rsidRPr="00FE558D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6: Manage news</w:t>
      </w:r>
    </w:p>
    <w:p w:rsidR="00383CDE" w:rsidRDefault="00C10962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lastRenderedPageBreak/>
        <w:pict>
          <v:shape id="_x0000_i1032" type="#_x0000_t75" style="width:6in;height:366pt">
            <v:imagedata r:id="rId20" o:title="ManageNews(an)"/>
          </v:shape>
        </w:pict>
      </w:r>
    </w:p>
    <w:p w:rsidR="00F84B64" w:rsidRPr="00383CDE" w:rsidRDefault="00383CDE" w:rsidP="00383CDE">
      <w:pPr>
        <w:ind w:firstLine="720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6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news</w:t>
      </w:r>
    </w:p>
    <w:p w:rsidR="00F84B64" w:rsidRPr="00FE558D" w:rsidRDefault="00436FC0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33" type="#_x0000_t75" style="width:358.5pt;height:270.75pt">
            <v:imagedata r:id="rId21" o:title="ManagePopups(ad)"/>
          </v:shape>
        </w:pict>
      </w:r>
    </w:p>
    <w:p w:rsidR="00F84B64" w:rsidRPr="00FE558D" w:rsidRDefault="00F84B64" w:rsidP="005943DD">
      <w:pPr>
        <w:rPr>
          <w:rFonts w:cs="Times New Roman"/>
          <w:color w:val="auto"/>
          <w:sz w:val="28"/>
          <w:szCs w:val="28"/>
        </w:rPr>
      </w:pP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7: Manage Pop-ups</w:t>
      </w:r>
    </w:p>
    <w:p w:rsidR="00383CDE" w:rsidRPr="00383CDE" w:rsidRDefault="00436FC0" w:rsidP="00383CDE">
      <w:r>
        <w:pict>
          <v:shape id="_x0000_i1034" type="#_x0000_t75" style="width:417pt;height:239.25pt">
            <v:imagedata r:id="rId22" o:title="ManagePopups(an)"/>
          </v:shape>
        </w:pict>
      </w:r>
    </w:p>
    <w:p w:rsidR="00383CDE" w:rsidRPr="00FE558D" w:rsidRDefault="00383CDE" w:rsidP="00383CDE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>Figure 7</w:t>
      </w:r>
      <w:r>
        <w:rPr>
          <w:rFonts w:cs="Times New Roman"/>
          <w:sz w:val="28"/>
          <w:szCs w:val="28"/>
        </w:rPr>
        <w:t>.1</w:t>
      </w:r>
      <w:r w:rsidRPr="00FE558D">
        <w:rPr>
          <w:rFonts w:cs="Times New Roman"/>
          <w:sz w:val="28"/>
          <w:szCs w:val="28"/>
        </w:rPr>
        <w:t>: Manage Pop-ups</w:t>
      </w:r>
    </w:p>
    <w:p w:rsidR="00D33BB4" w:rsidRPr="00FE558D" w:rsidRDefault="00D33BB4" w:rsidP="005943DD">
      <w:pPr>
        <w:rPr>
          <w:rFonts w:cs="Times New Roman"/>
          <w:color w:val="auto"/>
          <w:sz w:val="28"/>
          <w:szCs w:val="28"/>
        </w:rPr>
      </w:pPr>
    </w:p>
    <w:p w:rsidR="00D33BB4" w:rsidRPr="00FE558D" w:rsidRDefault="00C10962" w:rsidP="005943DD">
      <w:pPr>
        <w:rPr>
          <w:rFonts w:cs="Times New Roman"/>
          <w:color w:val="auto"/>
          <w:sz w:val="28"/>
          <w:szCs w:val="28"/>
        </w:rPr>
      </w:pPr>
      <w:r>
        <w:rPr>
          <w:rFonts w:cs="Times New Roman"/>
          <w:noProof/>
          <w:color w:val="auto"/>
          <w:sz w:val="28"/>
          <w:szCs w:val="28"/>
          <w:lang w:eastAsia="en-US"/>
        </w:rPr>
        <w:lastRenderedPageBreak/>
        <w:pict>
          <v:shape id="_x0000_i1035" type="#_x0000_t75" style="width:6in;height:235.5pt">
            <v:imagedata r:id="rId23" o:title="ManageFAQ(ad)"/>
          </v:shape>
        </w:pict>
      </w:r>
    </w:p>
    <w:p w:rsidR="00D33BB4" w:rsidRDefault="00D33BB4" w:rsidP="00D33BB4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8: Manage questions </w:t>
      </w:r>
    </w:p>
    <w:p w:rsidR="00383CDE" w:rsidRPr="00383CDE" w:rsidRDefault="00C10962" w:rsidP="00383CDE">
      <w:r>
        <w:pict>
          <v:shape id="_x0000_i1036" type="#_x0000_t75" style="width:6in;height:237pt">
            <v:imagedata r:id="rId24" o:title="ManageFAQ(an)"/>
          </v:shape>
        </w:pict>
      </w:r>
    </w:p>
    <w:p w:rsidR="004C0F87" w:rsidRPr="00383CDE" w:rsidRDefault="00383CDE" w:rsidP="00383CDE">
      <w:pPr>
        <w:ind w:firstLine="720"/>
        <w:rPr>
          <w:rFonts w:cs="Times New Roman"/>
          <w:i/>
        </w:rPr>
      </w:pPr>
      <w:r w:rsidRPr="00383CDE">
        <w:rPr>
          <w:rFonts w:cs="Times New Roman"/>
          <w:i/>
          <w:sz w:val="28"/>
          <w:szCs w:val="28"/>
        </w:rPr>
        <w:t>Figure 8.1: Manage questions</w:t>
      </w: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</w:p>
    <w:p w:rsidR="004C0F87" w:rsidRPr="00FE558D" w:rsidRDefault="004C0F87" w:rsidP="004C0F87">
      <w:pPr>
        <w:rPr>
          <w:rFonts w:cs="Times New Roman"/>
        </w:rPr>
      </w:pPr>
      <w:r w:rsidRPr="00FE558D">
        <w:rPr>
          <w:rFonts w:cs="Times New Roman"/>
          <w:noProof/>
          <w:lang w:eastAsia="en-US"/>
        </w:rPr>
        <w:drawing>
          <wp:inline distT="0" distB="0" distL="0" distR="0">
            <wp:extent cx="5412105" cy="2753995"/>
            <wp:effectExtent l="0" t="0" r="0" b="8255"/>
            <wp:docPr id="11" name="Picture 11" descr="C:\Users\haitr\AppData\Local\Microsoft\Windows\INetCacheContent.Word\Manage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tr\AppData\Local\Microsoft\Windows\INetCacheContent.Word\ManageHomep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F87" w:rsidRPr="00FE558D" w:rsidRDefault="004C0F87" w:rsidP="004C0F87">
      <w:pPr>
        <w:pStyle w:val="Caption"/>
        <w:rPr>
          <w:rFonts w:cs="Times New Roman"/>
          <w:sz w:val="28"/>
          <w:szCs w:val="28"/>
        </w:rPr>
      </w:pPr>
      <w:r w:rsidRPr="00FE558D">
        <w:rPr>
          <w:rFonts w:cs="Times New Roman"/>
          <w:sz w:val="28"/>
          <w:szCs w:val="28"/>
        </w:rPr>
        <w:tab/>
        <w:t xml:space="preserve">Figure </w:t>
      </w:r>
      <w:r w:rsidR="001D4E48" w:rsidRPr="00FE558D">
        <w:rPr>
          <w:rFonts w:cs="Times New Roman"/>
          <w:sz w:val="28"/>
          <w:szCs w:val="28"/>
        </w:rPr>
        <w:t>9</w:t>
      </w:r>
      <w:r w:rsidRPr="00FE558D">
        <w:rPr>
          <w:rFonts w:cs="Times New Roman"/>
          <w:sz w:val="28"/>
          <w:szCs w:val="28"/>
        </w:rPr>
        <w:t xml:space="preserve">: </w:t>
      </w:r>
      <w:r w:rsidR="001D4E48" w:rsidRPr="00FE558D">
        <w:rPr>
          <w:rFonts w:cs="Times New Roman"/>
          <w:sz w:val="28"/>
          <w:szCs w:val="28"/>
        </w:rPr>
        <w:t>Manage homepage</w:t>
      </w:r>
    </w:p>
    <w:sectPr w:rsidR="004C0F87" w:rsidRPr="00FE558D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B90" w:rsidRDefault="00173B90">
      <w:pPr>
        <w:spacing w:before="0" w:after="0" w:line="240" w:lineRule="auto"/>
      </w:pPr>
      <w:r>
        <w:separator/>
      </w:r>
    </w:p>
  </w:endnote>
  <w:endnote w:type="continuationSeparator" w:id="0">
    <w:p w:rsidR="00173B90" w:rsidRDefault="00173B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36FC0" w:rsidRDefault="00436FC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3187" w:rsidRPr="007E3187">
          <w:rPr>
            <w:b/>
            <w:bCs/>
            <w:noProof/>
          </w:rPr>
          <w:t>102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36FC0" w:rsidRPr="00F25C85" w:rsidRDefault="00436FC0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C0" w:rsidRDefault="00436FC0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36FC0" w:rsidRPr="00D567EE" w:rsidRDefault="00436FC0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7FB597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436FC0" w:rsidRPr="00D567EE" w:rsidRDefault="00436FC0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r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B90" w:rsidRDefault="00173B90">
      <w:pPr>
        <w:spacing w:before="0" w:after="0" w:line="240" w:lineRule="auto"/>
      </w:pPr>
      <w:r>
        <w:separator/>
      </w:r>
    </w:p>
  </w:footnote>
  <w:footnote w:type="continuationSeparator" w:id="0">
    <w:p w:rsidR="00173B90" w:rsidRDefault="00173B9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C0" w:rsidRPr="00D567EE" w:rsidRDefault="00436FC0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FC0" w:rsidRDefault="00436FC0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 w15:restartNumberingAfterBreak="0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" w15:restartNumberingAfterBreak="0">
    <w:nsid w:val="083A5362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5" w15:restartNumberingAfterBreak="0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 w15:restartNumberingAfterBreak="0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 w15:restartNumberingAfterBreak="0">
    <w:nsid w:val="10902918"/>
    <w:multiLevelType w:val="multilevel"/>
    <w:tmpl w:val="A43874BA"/>
    <w:lvl w:ilvl="0">
      <w:start w:val="1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0C171EE"/>
    <w:multiLevelType w:val="multilevel"/>
    <w:tmpl w:val="A3A21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 w15:restartNumberingAfterBreak="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1349163C"/>
    <w:multiLevelType w:val="multilevel"/>
    <w:tmpl w:val="FF2CEBE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3429DE"/>
    <w:multiLevelType w:val="multilevel"/>
    <w:tmpl w:val="C484B4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 w15:restartNumberingAfterBreak="0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 w15:restartNumberingAfterBreak="0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6" w15:restartNumberingAfterBreak="0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7" w15:restartNumberingAfterBreak="0">
    <w:nsid w:val="2ADA3865"/>
    <w:multiLevelType w:val="multilevel"/>
    <w:tmpl w:val="3B92B0D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 w15:restartNumberingAfterBreak="0">
    <w:nsid w:val="2FB61AF5"/>
    <w:multiLevelType w:val="multilevel"/>
    <w:tmpl w:val="DA20AD70"/>
    <w:lvl w:ilvl="0">
      <w:start w:val="2"/>
      <w:numFmt w:val="decimal"/>
      <w:lvlText w:val="%1."/>
      <w:lvlJc w:val="left"/>
      <w:pPr>
        <w:ind w:left="720" w:firstLine="360"/>
      </w:pPr>
      <w:rPr>
        <w:color w:val="auto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 w15:restartNumberingAfterBreak="0">
    <w:nsid w:val="31096F6E"/>
    <w:multiLevelType w:val="multilevel"/>
    <w:tmpl w:val="5EAC503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42A0038"/>
    <w:multiLevelType w:val="hybridMultilevel"/>
    <w:tmpl w:val="37227C0C"/>
    <w:lvl w:ilvl="0" w:tplc="6980B6CC">
      <w:start w:val="7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 w15:restartNumberingAfterBreak="0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 w15:restartNumberingAfterBreak="0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 w15:restartNumberingAfterBreak="0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 w15:restartNumberingAfterBreak="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 w15:restartNumberingAfterBreak="0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CBC3193"/>
    <w:multiLevelType w:val="hybridMultilevel"/>
    <w:tmpl w:val="5190630E"/>
    <w:lvl w:ilvl="0" w:tplc="800A7F3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4" w15:restartNumberingAfterBreak="0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5" w15:restartNumberingAfterBreak="0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9D6623"/>
    <w:multiLevelType w:val="hybridMultilevel"/>
    <w:tmpl w:val="121E51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 w15:restartNumberingAfterBreak="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3" w15:restartNumberingAfterBreak="0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 w15:restartNumberingAfterBreak="0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 w15:restartNumberingAfterBreak="0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7" w15:restartNumberingAfterBreak="0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8" w15:restartNumberingAfterBreak="0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3" w15:restartNumberingAfterBreak="0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 w15:restartNumberingAfterBreak="0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5" w15:restartNumberingAfterBreak="0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0" w15:restartNumberingAfterBreak="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 w15:restartNumberingAfterBreak="0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 w15:restartNumberingAfterBreak="0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3" w15:restartNumberingAfterBreak="0">
    <w:nsid w:val="7C923877"/>
    <w:multiLevelType w:val="multilevel"/>
    <w:tmpl w:val="B030C548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num w:numId="1">
    <w:abstractNumId w:val="1"/>
  </w:num>
  <w:num w:numId="2">
    <w:abstractNumId w:val="0"/>
  </w:num>
  <w:num w:numId="3">
    <w:abstractNumId w:val="59"/>
  </w:num>
  <w:num w:numId="4">
    <w:abstractNumId w:val="15"/>
  </w:num>
  <w:num w:numId="5">
    <w:abstractNumId w:val="13"/>
  </w:num>
  <w:num w:numId="6">
    <w:abstractNumId w:val="17"/>
  </w:num>
  <w:num w:numId="7">
    <w:abstractNumId w:val="56"/>
  </w:num>
  <w:num w:numId="8">
    <w:abstractNumId w:val="24"/>
  </w:num>
  <w:num w:numId="9">
    <w:abstractNumId w:val="55"/>
  </w:num>
  <w:num w:numId="10">
    <w:abstractNumId w:val="63"/>
  </w:num>
  <w:num w:numId="11">
    <w:abstractNumId w:val="2"/>
  </w:num>
  <w:num w:numId="12">
    <w:abstractNumId w:val="28"/>
  </w:num>
  <w:num w:numId="13">
    <w:abstractNumId w:val="11"/>
  </w:num>
  <w:num w:numId="14">
    <w:abstractNumId w:val="35"/>
  </w:num>
  <w:num w:numId="15">
    <w:abstractNumId w:val="57"/>
  </w:num>
  <w:num w:numId="16">
    <w:abstractNumId w:val="10"/>
  </w:num>
  <w:num w:numId="17">
    <w:abstractNumId w:val="40"/>
  </w:num>
  <w:num w:numId="18">
    <w:abstractNumId w:val="34"/>
  </w:num>
  <w:num w:numId="19">
    <w:abstractNumId w:val="64"/>
  </w:num>
  <w:num w:numId="20">
    <w:abstractNumId w:val="52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3"/>
  </w:num>
  <w:num w:numId="26">
    <w:abstractNumId w:val="69"/>
  </w:num>
  <w:num w:numId="27">
    <w:abstractNumId w:val="33"/>
  </w:num>
  <w:num w:numId="28">
    <w:abstractNumId w:val="8"/>
  </w:num>
  <w:num w:numId="29">
    <w:abstractNumId w:val="21"/>
  </w:num>
  <w:num w:numId="30">
    <w:abstractNumId w:val="70"/>
  </w:num>
  <w:num w:numId="31">
    <w:abstractNumId w:val="30"/>
  </w:num>
  <w:num w:numId="32">
    <w:abstractNumId w:val="39"/>
  </w:num>
  <w:num w:numId="33">
    <w:abstractNumId w:val="37"/>
  </w:num>
  <w:num w:numId="34">
    <w:abstractNumId w:val="72"/>
  </w:num>
  <w:num w:numId="35">
    <w:abstractNumId w:val="36"/>
  </w:num>
  <w:num w:numId="36">
    <w:abstractNumId w:val="5"/>
  </w:num>
  <w:num w:numId="37">
    <w:abstractNumId w:val="66"/>
  </w:num>
  <w:num w:numId="38">
    <w:abstractNumId w:val="26"/>
  </w:num>
  <w:num w:numId="39">
    <w:abstractNumId w:val="22"/>
  </w:num>
  <w:num w:numId="40">
    <w:abstractNumId w:val="49"/>
  </w:num>
  <w:num w:numId="41">
    <w:abstractNumId w:val="68"/>
  </w:num>
  <w:num w:numId="42">
    <w:abstractNumId w:val="12"/>
  </w:num>
  <w:num w:numId="43">
    <w:abstractNumId w:val="61"/>
  </w:num>
  <w:num w:numId="44">
    <w:abstractNumId w:val="46"/>
  </w:num>
  <w:num w:numId="45">
    <w:abstractNumId w:val="54"/>
  </w:num>
  <w:num w:numId="46">
    <w:abstractNumId w:val="23"/>
  </w:num>
  <w:num w:numId="47">
    <w:abstractNumId w:val="60"/>
  </w:num>
  <w:num w:numId="48">
    <w:abstractNumId w:val="58"/>
  </w:num>
  <w:num w:numId="49">
    <w:abstractNumId w:val="45"/>
  </w:num>
  <w:num w:numId="50">
    <w:abstractNumId w:val="47"/>
  </w:num>
  <w:num w:numId="51">
    <w:abstractNumId w:val="65"/>
  </w:num>
  <w:num w:numId="52">
    <w:abstractNumId w:val="50"/>
  </w:num>
  <w:num w:numId="53">
    <w:abstractNumId w:val="41"/>
  </w:num>
  <w:num w:numId="54">
    <w:abstractNumId w:val="14"/>
  </w:num>
  <w:num w:numId="55">
    <w:abstractNumId w:val="67"/>
  </w:num>
  <w:num w:numId="56">
    <w:abstractNumId w:val="19"/>
  </w:num>
  <w:num w:numId="57">
    <w:abstractNumId w:val="43"/>
  </w:num>
  <w:num w:numId="58">
    <w:abstractNumId w:val="20"/>
  </w:num>
  <w:num w:numId="59">
    <w:abstractNumId w:val="53"/>
  </w:num>
  <w:num w:numId="60">
    <w:abstractNumId w:val="7"/>
  </w:num>
  <w:num w:numId="61">
    <w:abstractNumId w:val="44"/>
  </w:num>
  <w:num w:numId="62">
    <w:abstractNumId w:val="16"/>
  </w:num>
  <w:num w:numId="63">
    <w:abstractNumId w:val="51"/>
  </w:num>
  <w:num w:numId="64">
    <w:abstractNumId w:val="25"/>
  </w:num>
  <w:num w:numId="65">
    <w:abstractNumId w:val="38"/>
  </w:num>
  <w:num w:numId="66">
    <w:abstractNumId w:val="62"/>
  </w:num>
  <w:num w:numId="67">
    <w:abstractNumId w:val="27"/>
  </w:num>
  <w:num w:numId="68">
    <w:abstractNumId w:val="9"/>
  </w:num>
  <w:num w:numId="69">
    <w:abstractNumId w:val="31"/>
  </w:num>
  <w:num w:numId="70">
    <w:abstractNumId w:val="42"/>
  </w:num>
  <w:num w:numId="71">
    <w:abstractNumId w:val="32"/>
  </w:num>
  <w:num w:numId="72">
    <w:abstractNumId w:val="73"/>
  </w:num>
  <w:num w:numId="73">
    <w:abstractNumId w:val="4"/>
  </w:num>
  <w:num w:numId="74">
    <w:abstractNumId w:val="4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01A88"/>
    <w:rsid w:val="00003CA5"/>
    <w:rsid w:val="00021027"/>
    <w:rsid w:val="000272E1"/>
    <w:rsid w:val="00033240"/>
    <w:rsid w:val="00042844"/>
    <w:rsid w:val="00043066"/>
    <w:rsid w:val="00046235"/>
    <w:rsid w:val="00046E70"/>
    <w:rsid w:val="00062CDA"/>
    <w:rsid w:val="000773CC"/>
    <w:rsid w:val="000779E5"/>
    <w:rsid w:val="000839C1"/>
    <w:rsid w:val="00086A31"/>
    <w:rsid w:val="000878DF"/>
    <w:rsid w:val="000906E6"/>
    <w:rsid w:val="00090E24"/>
    <w:rsid w:val="000A1723"/>
    <w:rsid w:val="000C1B60"/>
    <w:rsid w:val="000D10D2"/>
    <w:rsid w:val="000D37C5"/>
    <w:rsid w:val="000E0EA5"/>
    <w:rsid w:val="000E11E0"/>
    <w:rsid w:val="000E5CA4"/>
    <w:rsid w:val="000E5FC2"/>
    <w:rsid w:val="00102ED2"/>
    <w:rsid w:val="00103257"/>
    <w:rsid w:val="00114025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5082B"/>
    <w:rsid w:val="00167CAD"/>
    <w:rsid w:val="00173B90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D4E48"/>
    <w:rsid w:val="001E2EBA"/>
    <w:rsid w:val="001E5F09"/>
    <w:rsid w:val="001E68FF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44D85"/>
    <w:rsid w:val="0024520D"/>
    <w:rsid w:val="00251BFB"/>
    <w:rsid w:val="00256F1B"/>
    <w:rsid w:val="00257719"/>
    <w:rsid w:val="0027313F"/>
    <w:rsid w:val="00273771"/>
    <w:rsid w:val="0027561E"/>
    <w:rsid w:val="002807E3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3BCE"/>
    <w:rsid w:val="00383CDE"/>
    <w:rsid w:val="00384CB5"/>
    <w:rsid w:val="00390A6A"/>
    <w:rsid w:val="00392639"/>
    <w:rsid w:val="003959C6"/>
    <w:rsid w:val="003A4DEF"/>
    <w:rsid w:val="003A6F40"/>
    <w:rsid w:val="003B0823"/>
    <w:rsid w:val="003D3480"/>
    <w:rsid w:val="003D4018"/>
    <w:rsid w:val="003D57C7"/>
    <w:rsid w:val="003D57EA"/>
    <w:rsid w:val="003D6D0E"/>
    <w:rsid w:val="003E2FB0"/>
    <w:rsid w:val="003E61D3"/>
    <w:rsid w:val="003F721B"/>
    <w:rsid w:val="0040333D"/>
    <w:rsid w:val="00403F89"/>
    <w:rsid w:val="00407D8B"/>
    <w:rsid w:val="00413523"/>
    <w:rsid w:val="0041737C"/>
    <w:rsid w:val="00417499"/>
    <w:rsid w:val="0042126E"/>
    <w:rsid w:val="00421AD9"/>
    <w:rsid w:val="00424A1F"/>
    <w:rsid w:val="00426D32"/>
    <w:rsid w:val="0042784F"/>
    <w:rsid w:val="0043211E"/>
    <w:rsid w:val="00436FC0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B4C5B"/>
    <w:rsid w:val="004C0F87"/>
    <w:rsid w:val="004C2AE8"/>
    <w:rsid w:val="004C3665"/>
    <w:rsid w:val="004C75B6"/>
    <w:rsid w:val="004D2950"/>
    <w:rsid w:val="004E38D8"/>
    <w:rsid w:val="004E6110"/>
    <w:rsid w:val="004F4959"/>
    <w:rsid w:val="004F6277"/>
    <w:rsid w:val="005055F0"/>
    <w:rsid w:val="00512E58"/>
    <w:rsid w:val="005241BA"/>
    <w:rsid w:val="00525FB1"/>
    <w:rsid w:val="00533061"/>
    <w:rsid w:val="00533BE4"/>
    <w:rsid w:val="00536621"/>
    <w:rsid w:val="00537847"/>
    <w:rsid w:val="00543620"/>
    <w:rsid w:val="0054558D"/>
    <w:rsid w:val="00546D20"/>
    <w:rsid w:val="00551DF4"/>
    <w:rsid w:val="00554E70"/>
    <w:rsid w:val="005551AB"/>
    <w:rsid w:val="0055672F"/>
    <w:rsid w:val="00563885"/>
    <w:rsid w:val="00564BB5"/>
    <w:rsid w:val="0058663F"/>
    <w:rsid w:val="005943DD"/>
    <w:rsid w:val="005A01D9"/>
    <w:rsid w:val="005A4C9B"/>
    <w:rsid w:val="005B0AD9"/>
    <w:rsid w:val="005B1D2D"/>
    <w:rsid w:val="005B439C"/>
    <w:rsid w:val="005B5AAD"/>
    <w:rsid w:val="005B6CB2"/>
    <w:rsid w:val="005B7905"/>
    <w:rsid w:val="005C2938"/>
    <w:rsid w:val="005D1DA0"/>
    <w:rsid w:val="005E1394"/>
    <w:rsid w:val="005E3842"/>
    <w:rsid w:val="005F3BDB"/>
    <w:rsid w:val="00602431"/>
    <w:rsid w:val="00606AD8"/>
    <w:rsid w:val="006075F2"/>
    <w:rsid w:val="00610A96"/>
    <w:rsid w:val="00611034"/>
    <w:rsid w:val="006160BD"/>
    <w:rsid w:val="00620275"/>
    <w:rsid w:val="00622DAB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C3D82"/>
    <w:rsid w:val="006D198D"/>
    <w:rsid w:val="006E1C3E"/>
    <w:rsid w:val="006E4CE4"/>
    <w:rsid w:val="006F7DB3"/>
    <w:rsid w:val="00701DED"/>
    <w:rsid w:val="00704AE8"/>
    <w:rsid w:val="00714DD2"/>
    <w:rsid w:val="007169FA"/>
    <w:rsid w:val="0073082C"/>
    <w:rsid w:val="007433E8"/>
    <w:rsid w:val="00750631"/>
    <w:rsid w:val="007704D5"/>
    <w:rsid w:val="007A1669"/>
    <w:rsid w:val="007A5402"/>
    <w:rsid w:val="007A7E7D"/>
    <w:rsid w:val="007B0279"/>
    <w:rsid w:val="007C1181"/>
    <w:rsid w:val="007C33F4"/>
    <w:rsid w:val="007C5A03"/>
    <w:rsid w:val="007D21E2"/>
    <w:rsid w:val="007D3F86"/>
    <w:rsid w:val="007D6528"/>
    <w:rsid w:val="007E0D90"/>
    <w:rsid w:val="007E3187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E4AE3"/>
    <w:rsid w:val="008E5765"/>
    <w:rsid w:val="008F0834"/>
    <w:rsid w:val="008F73C1"/>
    <w:rsid w:val="008F7DFE"/>
    <w:rsid w:val="00900EE0"/>
    <w:rsid w:val="00904390"/>
    <w:rsid w:val="0091104B"/>
    <w:rsid w:val="00915F8F"/>
    <w:rsid w:val="00930E6E"/>
    <w:rsid w:val="00936629"/>
    <w:rsid w:val="009439C6"/>
    <w:rsid w:val="0094501F"/>
    <w:rsid w:val="00950BCB"/>
    <w:rsid w:val="009534CE"/>
    <w:rsid w:val="0095616D"/>
    <w:rsid w:val="0095723E"/>
    <w:rsid w:val="00957D59"/>
    <w:rsid w:val="00965318"/>
    <w:rsid w:val="009654E6"/>
    <w:rsid w:val="00966A3C"/>
    <w:rsid w:val="00971961"/>
    <w:rsid w:val="00973D8F"/>
    <w:rsid w:val="00990D25"/>
    <w:rsid w:val="00994FE7"/>
    <w:rsid w:val="00996AC3"/>
    <w:rsid w:val="009974BE"/>
    <w:rsid w:val="009B69FD"/>
    <w:rsid w:val="009C1AE8"/>
    <w:rsid w:val="009C2C14"/>
    <w:rsid w:val="009C3679"/>
    <w:rsid w:val="009D0CB1"/>
    <w:rsid w:val="009D32C3"/>
    <w:rsid w:val="009D3CAC"/>
    <w:rsid w:val="009E4E83"/>
    <w:rsid w:val="009F1CA8"/>
    <w:rsid w:val="009F7B1F"/>
    <w:rsid w:val="00A0193F"/>
    <w:rsid w:val="00A0451B"/>
    <w:rsid w:val="00A07AE4"/>
    <w:rsid w:val="00A2183E"/>
    <w:rsid w:val="00A21875"/>
    <w:rsid w:val="00A22346"/>
    <w:rsid w:val="00A23EEC"/>
    <w:rsid w:val="00A2415F"/>
    <w:rsid w:val="00A44A65"/>
    <w:rsid w:val="00A564CB"/>
    <w:rsid w:val="00A56573"/>
    <w:rsid w:val="00A6191D"/>
    <w:rsid w:val="00A63BE6"/>
    <w:rsid w:val="00A661AC"/>
    <w:rsid w:val="00A72809"/>
    <w:rsid w:val="00A8404E"/>
    <w:rsid w:val="00AA4C59"/>
    <w:rsid w:val="00AA754F"/>
    <w:rsid w:val="00AB3194"/>
    <w:rsid w:val="00AC6820"/>
    <w:rsid w:val="00AC6BE4"/>
    <w:rsid w:val="00AE01EF"/>
    <w:rsid w:val="00AE0962"/>
    <w:rsid w:val="00AE2870"/>
    <w:rsid w:val="00AF67DA"/>
    <w:rsid w:val="00AF73DD"/>
    <w:rsid w:val="00B26F00"/>
    <w:rsid w:val="00B274B8"/>
    <w:rsid w:val="00B27FA1"/>
    <w:rsid w:val="00B35FD1"/>
    <w:rsid w:val="00B47303"/>
    <w:rsid w:val="00B53DCC"/>
    <w:rsid w:val="00B6356E"/>
    <w:rsid w:val="00B66947"/>
    <w:rsid w:val="00B67361"/>
    <w:rsid w:val="00B7714D"/>
    <w:rsid w:val="00B82DDE"/>
    <w:rsid w:val="00B90044"/>
    <w:rsid w:val="00B92EBA"/>
    <w:rsid w:val="00B93E51"/>
    <w:rsid w:val="00BA25BE"/>
    <w:rsid w:val="00BA7E9F"/>
    <w:rsid w:val="00BC0ECC"/>
    <w:rsid w:val="00BC13CA"/>
    <w:rsid w:val="00BC5249"/>
    <w:rsid w:val="00BC7413"/>
    <w:rsid w:val="00BD020C"/>
    <w:rsid w:val="00BE58BB"/>
    <w:rsid w:val="00BF59BD"/>
    <w:rsid w:val="00C06858"/>
    <w:rsid w:val="00C10962"/>
    <w:rsid w:val="00C13980"/>
    <w:rsid w:val="00C24903"/>
    <w:rsid w:val="00C27D95"/>
    <w:rsid w:val="00C607A3"/>
    <w:rsid w:val="00C6350F"/>
    <w:rsid w:val="00C65C91"/>
    <w:rsid w:val="00C801BE"/>
    <w:rsid w:val="00C814B8"/>
    <w:rsid w:val="00C847B5"/>
    <w:rsid w:val="00C868FE"/>
    <w:rsid w:val="00CA2F06"/>
    <w:rsid w:val="00CA327E"/>
    <w:rsid w:val="00CA3933"/>
    <w:rsid w:val="00CA7269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235D9"/>
    <w:rsid w:val="00D240C1"/>
    <w:rsid w:val="00D33529"/>
    <w:rsid w:val="00D33BB4"/>
    <w:rsid w:val="00D37BC7"/>
    <w:rsid w:val="00D46782"/>
    <w:rsid w:val="00D54BE5"/>
    <w:rsid w:val="00D55F2A"/>
    <w:rsid w:val="00D567EE"/>
    <w:rsid w:val="00D63872"/>
    <w:rsid w:val="00D65011"/>
    <w:rsid w:val="00D7124D"/>
    <w:rsid w:val="00D7319E"/>
    <w:rsid w:val="00D7472E"/>
    <w:rsid w:val="00D74DCB"/>
    <w:rsid w:val="00D75C14"/>
    <w:rsid w:val="00D82DE8"/>
    <w:rsid w:val="00D92BD7"/>
    <w:rsid w:val="00D93C02"/>
    <w:rsid w:val="00D943AD"/>
    <w:rsid w:val="00D953EB"/>
    <w:rsid w:val="00DA15AE"/>
    <w:rsid w:val="00DA560C"/>
    <w:rsid w:val="00DB21B4"/>
    <w:rsid w:val="00DC2CC5"/>
    <w:rsid w:val="00DC36C7"/>
    <w:rsid w:val="00DE1A2C"/>
    <w:rsid w:val="00DE3128"/>
    <w:rsid w:val="00DE7DAE"/>
    <w:rsid w:val="00DF0978"/>
    <w:rsid w:val="00DF0E9E"/>
    <w:rsid w:val="00DF2677"/>
    <w:rsid w:val="00DF6A47"/>
    <w:rsid w:val="00DF6EC1"/>
    <w:rsid w:val="00E03DAE"/>
    <w:rsid w:val="00E0608E"/>
    <w:rsid w:val="00E16838"/>
    <w:rsid w:val="00E243D0"/>
    <w:rsid w:val="00E2530F"/>
    <w:rsid w:val="00E279BA"/>
    <w:rsid w:val="00E30DB7"/>
    <w:rsid w:val="00E350E1"/>
    <w:rsid w:val="00E3564C"/>
    <w:rsid w:val="00E571B4"/>
    <w:rsid w:val="00E72C64"/>
    <w:rsid w:val="00E76A2D"/>
    <w:rsid w:val="00E816CC"/>
    <w:rsid w:val="00E91E8A"/>
    <w:rsid w:val="00EA3511"/>
    <w:rsid w:val="00EB078B"/>
    <w:rsid w:val="00EB26B5"/>
    <w:rsid w:val="00EB5F37"/>
    <w:rsid w:val="00ED600C"/>
    <w:rsid w:val="00EE32B3"/>
    <w:rsid w:val="00EF3852"/>
    <w:rsid w:val="00F02D3A"/>
    <w:rsid w:val="00F050A3"/>
    <w:rsid w:val="00F05B46"/>
    <w:rsid w:val="00F1390F"/>
    <w:rsid w:val="00F13E29"/>
    <w:rsid w:val="00F17F8B"/>
    <w:rsid w:val="00F21014"/>
    <w:rsid w:val="00F221FD"/>
    <w:rsid w:val="00F25C85"/>
    <w:rsid w:val="00F42BE9"/>
    <w:rsid w:val="00F534D1"/>
    <w:rsid w:val="00F54F55"/>
    <w:rsid w:val="00F570F1"/>
    <w:rsid w:val="00F6047F"/>
    <w:rsid w:val="00F64CE1"/>
    <w:rsid w:val="00F8430A"/>
    <w:rsid w:val="00F84B64"/>
    <w:rsid w:val="00FA5837"/>
    <w:rsid w:val="00FA7755"/>
    <w:rsid w:val="00FB4B5B"/>
    <w:rsid w:val="00FC0668"/>
    <w:rsid w:val="00FC06D9"/>
    <w:rsid w:val="00FC3D7B"/>
    <w:rsid w:val="00FD1EE9"/>
    <w:rsid w:val="00FD2308"/>
    <w:rsid w:val="00FE0BA3"/>
    <w:rsid w:val="00FE44FF"/>
    <w:rsid w:val="00FE558D"/>
    <w:rsid w:val="00FF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62D980"/>
  <w15:docId w15:val="{0979FC09-78FA-415C-8699-EE4F7E7A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6C12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014C42-CDD6-46D0-B9E9-F9CE422BE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</Template>
  <TotalTime>1321</TotalTime>
  <Pages>131</Pages>
  <Words>10502</Words>
  <Characters>59863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dc:description/>
  <cp:lastModifiedBy>Hai Tran</cp:lastModifiedBy>
  <cp:revision>42</cp:revision>
  <dcterms:created xsi:type="dcterms:W3CDTF">2016-11-16T02:03:00Z</dcterms:created>
  <dcterms:modified xsi:type="dcterms:W3CDTF">2017-02-20T08:18:00Z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