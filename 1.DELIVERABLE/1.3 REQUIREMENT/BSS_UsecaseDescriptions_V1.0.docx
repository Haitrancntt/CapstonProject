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FF6C12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4694199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FF6C12" w:rsidRDefault="00625A6A" w:rsidP="00FF6C12">
          <w:pPr>
            <w:pStyle w:val="TOC1"/>
            <w:rPr>
              <w:rFonts w:asciiTheme="minorHAnsi" w:eastAsiaTheme="minorEastAsia" w:hAnsiTheme="minorHAnsi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4694199" w:history="1">
            <w:r w:rsidR="00FF6C12" w:rsidRPr="000F52D4">
              <w:rPr>
                <w:rStyle w:val="Hyperlink"/>
                <w:rFonts w:cs="Times New Roman"/>
              </w:rPr>
              <w:t>Revision Table</w:t>
            </w:r>
            <w:r w:rsidR="00FF6C12">
              <w:rPr>
                <w:webHidden/>
              </w:rPr>
              <w:tab/>
            </w:r>
            <w:r w:rsidR="00FF6C12">
              <w:rPr>
                <w:webHidden/>
              </w:rPr>
              <w:fldChar w:fldCharType="begin"/>
            </w:r>
            <w:r w:rsidR="00FF6C12">
              <w:rPr>
                <w:webHidden/>
              </w:rPr>
              <w:instrText xml:space="preserve"> PAGEREF _Toc474694199 \h </w:instrText>
            </w:r>
            <w:r w:rsidR="00FF6C12">
              <w:rPr>
                <w:webHidden/>
              </w:rPr>
            </w:r>
            <w:r w:rsidR="00FF6C12">
              <w:rPr>
                <w:webHidden/>
              </w:rPr>
              <w:fldChar w:fldCharType="separate"/>
            </w:r>
            <w:r w:rsidR="00FF6C12">
              <w:rPr>
                <w:webHidden/>
              </w:rPr>
              <w:t>1</w:t>
            </w:r>
            <w:r w:rsidR="00FF6C12">
              <w:rPr>
                <w:webHidden/>
              </w:rPr>
              <w:fldChar w:fldCharType="end"/>
            </w:r>
          </w:hyperlink>
        </w:p>
        <w:p w:rsidR="00FF6C12" w:rsidRDefault="00FF6C12" w:rsidP="00FF6C12">
          <w:pPr>
            <w:pStyle w:val="TOC1"/>
            <w:rPr>
              <w:rFonts w:asciiTheme="minorHAnsi" w:eastAsiaTheme="minorEastAsia" w:hAnsiTheme="minorHAnsi"/>
              <w:color w:val="auto"/>
              <w:sz w:val="22"/>
              <w:szCs w:val="22"/>
              <w:lang w:eastAsia="en-US"/>
            </w:rPr>
          </w:pPr>
          <w:hyperlink w:anchor="_Toc474694200" w:history="1">
            <w:r w:rsidRPr="000F52D4">
              <w:rPr>
                <w:rStyle w:val="Hyperlink"/>
                <w:rFonts w:cs="Times New Roman"/>
              </w:rPr>
              <w:t>1.</w:t>
            </w:r>
            <w:r>
              <w:rPr>
                <w:rFonts w:asciiTheme="minorHAnsi" w:eastAsiaTheme="minorEastAsia" w:hAnsiTheme="minorHAnsi"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_Toc474694200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01" w:history="1">
            <w:r w:rsidRPr="000F52D4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02" w:history="1">
            <w:r w:rsidRPr="000F52D4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 w:rsidP="00FF6C12">
          <w:pPr>
            <w:pStyle w:val="TOC1"/>
            <w:rPr>
              <w:rFonts w:asciiTheme="minorHAnsi" w:eastAsiaTheme="minorEastAsia" w:hAnsiTheme="minorHAnsi"/>
              <w:color w:val="auto"/>
              <w:sz w:val="22"/>
              <w:szCs w:val="22"/>
              <w:lang w:eastAsia="en-US"/>
            </w:rPr>
          </w:pPr>
          <w:hyperlink w:anchor="_Toc474694203" w:history="1">
            <w:r w:rsidRPr="000F52D4">
              <w:rPr>
                <w:rStyle w:val="Hyperlink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</w:rPr>
              <w:t>Use case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_Toc474694203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04" w:history="1">
            <w:r w:rsidRPr="000F52D4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05" w:history="1">
            <w:r w:rsidRPr="000F52D4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06" w:history="1">
            <w:r w:rsidRPr="000F52D4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07" w:history="1">
            <w:r w:rsidRPr="000F52D4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08" w:history="1">
            <w:r w:rsidRPr="000F52D4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09" w:history="1">
            <w:r w:rsidRPr="000F52D4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0" w:history="1">
            <w:r w:rsidRPr="000F52D4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1" w:history="1">
            <w:r w:rsidRPr="000F52D4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Forget password(cont.)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2" w:history="1">
            <w:r w:rsidRPr="000F52D4">
              <w:rPr>
                <w:rStyle w:val="Hyperlink"/>
                <w:rFonts w:cs="Times New Roman"/>
                <w:noProof/>
              </w:rPr>
              <w:t>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3" w:history="1">
            <w:r w:rsidRPr="000F52D4">
              <w:rPr>
                <w:rStyle w:val="Hyperlink"/>
                <w:rFonts w:cs="Times New Roman"/>
                <w:noProof/>
              </w:rPr>
              <w:t>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4" w:history="1">
            <w:r w:rsidRPr="000F52D4">
              <w:rPr>
                <w:rStyle w:val="Hyperlink"/>
                <w:rFonts w:cs="Times New Roman"/>
                <w:noProof/>
              </w:rPr>
              <w:t>1.9.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Authorize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5" w:history="1">
            <w:r w:rsidRPr="000F52D4">
              <w:rPr>
                <w:rStyle w:val="Hyperlink"/>
                <w:rFonts w:cs="Times New Roman"/>
                <w:noProof/>
              </w:rPr>
              <w:t>1.10.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6" w:history="1">
            <w:r w:rsidRPr="000F52D4">
              <w:rPr>
                <w:rStyle w:val="Hyperlink"/>
                <w:rFonts w:cs="Times New Roman"/>
                <w:noProof/>
              </w:rPr>
              <w:t>1.11.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17" w:history="1">
            <w:r w:rsidRPr="000F52D4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8" w:history="1">
            <w:r w:rsidRPr="000F52D4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19" w:history="1">
            <w:r w:rsidRPr="000F52D4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0" w:history="1">
            <w:r w:rsidRPr="000F52D4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1" w:history="1">
            <w:r w:rsidRPr="000F52D4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2" w:history="1">
            <w:r w:rsidRPr="000F52D4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3" w:history="1">
            <w:r w:rsidRPr="000F52D4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4" w:history="1">
            <w:r w:rsidRPr="000F52D4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5" w:history="1">
            <w:r w:rsidRPr="000F52D4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Deactivate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6" w:history="1">
            <w:r w:rsidRPr="000F52D4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7" w:history="1">
            <w:r w:rsidRPr="000F52D4">
              <w:rPr>
                <w:rStyle w:val="Hyperlink"/>
                <w:rFonts w:cs="Times New Roman"/>
                <w:noProof/>
              </w:rPr>
              <w:t>2.10.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8" w:history="1">
            <w:r w:rsidRPr="000F52D4">
              <w:rPr>
                <w:rStyle w:val="Hyperlink"/>
                <w:rFonts w:cs="Times New Roman"/>
                <w:noProof/>
              </w:rPr>
              <w:t>2.11.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29" w:history="1">
            <w:r w:rsidRPr="000F52D4">
              <w:rPr>
                <w:rStyle w:val="Hyperlink"/>
                <w:rFonts w:cs="Times New Roman"/>
                <w:noProof/>
              </w:rPr>
              <w:t>2.12.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Create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0" w:history="1">
            <w:r w:rsidRPr="000F52D4">
              <w:rPr>
                <w:rStyle w:val="Hyperlink"/>
                <w:rFonts w:cs="Times New Roman"/>
                <w:noProof/>
              </w:rPr>
              <w:t>2.13.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Share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31" w:history="1">
            <w:r w:rsidRPr="000F52D4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2" w:history="1">
            <w:r w:rsidRPr="000F52D4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3" w:history="1">
            <w:r w:rsidRPr="000F52D4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Register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4" w:history="1">
            <w:r w:rsidRPr="000F52D4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5" w:history="1">
            <w:r w:rsidRPr="000F52D4">
              <w:rPr>
                <w:rStyle w:val="Hyperlink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6" w:history="1">
            <w:r w:rsidRPr="000F52D4">
              <w:rPr>
                <w:rStyle w:val="Hyperlink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7" w:history="1">
            <w:r w:rsidRPr="000F52D4">
              <w:rPr>
                <w:rStyle w:val="Hyperlink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Export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38" w:history="1">
            <w:r w:rsidRPr="000F52D4">
              <w:rPr>
                <w:rStyle w:val="Hyperlink"/>
                <w:rFonts w:cs="Times New Roman"/>
                <w:noProof/>
              </w:rPr>
              <w:t>3.7.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Create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39" w:history="1">
            <w:r w:rsidRPr="000F52D4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0" w:history="1">
            <w:r w:rsidRPr="000F52D4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1" w:history="1">
            <w:r w:rsidRPr="000F52D4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2" w:history="1">
            <w:r w:rsidRPr="000F52D4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3" w:history="1">
            <w:r w:rsidRPr="000F52D4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4" w:history="1">
            <w:r w:rsidRPr="000F52D4">
              <w:rPr>
                <w:rStyle w:val="Hyperlink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45" w:history="1">
            <w:r w:rsidRPr="000F52D4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6" w:history="1">
            <w:r w:rsidRPr="000F52D4">
              <w:rPr>
                <w:rStyle w:val="Hyperlink"/>
                <w:rFonts w:cs="Times New Roman"/>
                <w:noProof/>
              </w:rPr>
              <w:t>5.1. 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47" w:history="1">
            <w:r w:rsidRPr="000F52D4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8" w:history="1">
            <w:r w:rsidRPr="000F52D4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Create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49" w:history="1">
            <w:r w:rsidRPr="000F52D4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0" w:history="1">
            <w:r w:rsidRPr="000F52D4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Show hide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1" w:history="1">
            <w:r w:rsidRPr="000F52D4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2" w:history="1">
            <w:r w:rsidRPr="000F52D4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Delete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3" w:history="1">
            <w:r w:rsidRPr="000F52D4">
              <w:rPr>
                <w:rStyle w:val="Hyperlink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54" w:history="1">
            <w:r w:rsidRPr="000F52D4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5" w:history="1">
            <w:r w:rsidRPr="000F52D4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Send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6" w:history="1">
            <w:r w:rsidRPr="000F52D4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Answer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7" w:history="1">
            <w:r w:rsidRPr="000F52D4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8" w:history="1">
            <w:r w:rsidRPr="000F52D4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Approve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59" w:history="1">
            <w:r w:rsidRPr="000F52D4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60" w:history="1">
            <w:r w:rsidRPr="000F52D4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1" w:history="1">
            <w:r w:rsidRPr="000F52D4">
              <w:rPr>
                <w:rStyle w:val="Hyperlink"/>
                <w:rFonts w:cs="Times New Roman"/>
                <w:noProof/>
              </w:rPr>
              <w:t>8.1.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Create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2" w:history="1">
            <w:r w:rsidRPr="000F52D4">
              <w:rPr>
                <w:rStyle w:val="Hyperlink"/>
                <w:rFonts w:cs="Times New Roman"/>
                <w:noProof/>
              </w:rPr>
              <w:t>8.2.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View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3" w:history="1">
            <w:r w:rsidRPr="000F52D4">
              <w:rPr>
                <w:rStyle w:val="Hyperlink"/>
                <w:rFonts w:cs="Times New Roman"/>
                <w:noProof/>
              </w:rPr>
              <w:t>8.3.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Show-hide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4" w:history="1">
            <w:r w:rsidRPr="000F52D4">
              <w:rPr>
                <w:rStyle w:val="Hyperlink"/>
                <w:rFonts w:cs="Times New Roman"/>
                <w:noProof/>
              </w:rPr>
              <w:t>8.4.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5" w:history="1">
            <w:r w:rsidRPr="000F52D4">
              <w:rPr>
                <w:rStyle w:val="Hyperlink"/>
                <w:rFonts w:cs="Times New Roman"/>
                <w:noProof/>
              </w:rPr>
              <w:t>8.5.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Delete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6" w:history="1">
            <w:r w:rsidRPr="000F52D4">
              <w:rPr>
                <w:rStyle w:val="Hyperlink"/>
                <w:rFonts w:cs="Times New Roman"/>
                <w:noProof/>
              </w:rPr>
              <w:t>8.6.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Arrange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67" w:history="1">
            <w:r w:rsidRPr="000F52D4">
              <w:rPr>
                <w:rStyle w:val="Hyperlink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Manage h</w:t>
            </w:r>
            <w:r w:rsidRPr="000F52D4">
              <w:rPr>
                <w:rStyle w:val="Hyperlink"/>
                <w:rFonts w:cs="Times New Roman"/>
                <w:noProof/>
              </w:rPr>
              <w:t>o</w:t>
            </w:r>
            <w:r w:rsidRPr="000F52D4">
              <w:rPr>
                <w:rStyle w:val="Hyperlink"/>
                <w:rFonts w:cs="Times New Roman"/>
                <w:noProof/>
              </w:rPr>
              <w:t>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8" w:history="1">
            <w:r w:rsidRPr="000F52D4">
              <w:rPr>
                <w:rStyle w:val="Hyperlink"/>
                <w:rFonts w:cs="Times New Roman"/>
                <w:noProof/>
              </w:rPr>
              <w:t>9.1.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69" w:history="1">
            <w:r w:rsidRPr="000F52D4">
              <w:rPr>
                <w:rStyle w:val="Hyperlink"/>
                <w:rFonts w:cs="Times New Roman"/>
                <w:noProof/>
              </w:rPr>
              <w:t>9.2.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Edit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694270" w:history="1">
            <w:r w:rsidRPr="000F52D4">
              <w:rPr>
                <w:rStyle w:val="Hyperlink"/>
                <w:rFonts w:cs="Times New Roman"/>
                <w:noProof/>
              </w:rPr>
              <w:t>9.3.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Delete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C12" w:rsidRDefault="00FF6C1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694271" w:history="1">
            <w:r w:rsidRPr="000F52D4">
              <w:rPr>
                <w:rStyle w:val="Hyperlink"/>
                <w:rFonts w:cs="Times New Roman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F52D4">
              <w:rPr>
                <w:rStyle w:val="Hyperlink"/>
                <w:rFonts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4694200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4694201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4694202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4694203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4694204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4694205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469420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469420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469420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469420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469421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469421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469421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469421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469421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469421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469421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74694217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2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469421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469421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469422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4694221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74694222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4694223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4694224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469422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469422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469422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469422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469422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4694230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7" w:name="_Toc474694231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7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4694232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469423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46942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46942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46942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46942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46942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4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5" w:name="_Toc474694239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5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469424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46942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46942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46942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46942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1" w:name="_Toc474694245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1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2" w:name="_Toc474694246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2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3" w:name="_Toc474694247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3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4694248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4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469424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5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469425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7" w:name="_Toc474694251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469425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9" w:name="_Toc474694253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9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0" w:name="_Toc474694254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0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4694255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1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2" w:name="_Toc474694256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46942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Q&amp;A”page</w:t>
            </w:r>
            <w:proofErr w:type="spellEnd"/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469425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469425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</w:t>
            </w:r>
            <w:proofErr w:type="spell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6" w:name="_Toc474694260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6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4694261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46942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8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46942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7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46942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46942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46942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3" w:name="_Toc474694267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3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4" w:name="_Toc474694268"/>
      <w:r w:rsidRPr="00FE558D">
        <w:rPr>
          <w:rFonts w:ascii="Times New Roman" w:hAnsi="Times New Roman" w:cs="Times New Roman"/>
          <w:color w:val="FF3333"/>
        </w:rPr>
        <w:t>Add</w:t>
      </w:r>
      <w:bookmarkEnd w:id="8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bookmarkStart w:id="85" w:name="_GoBack"/>
        <w:bookmarkEnd w:id="85"/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4694269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4694270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4694271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257" w:rsidRDefault="00103257">
      <w:pPr>
        <w:spacing w:before="0" w:after="0" w:line="240" w:lineRule="auto"/>
      </w:pPr>
      <w:r>
        <w:separator/>
      </w:r>
    </w:p>
  </w:endnote>
  <w:endnote w:type="continuationSeparator" w:id="0">
    <w:p w:rsidR="00103257" w:rsidRDefault="001032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F6C12" w:rsidRDefault="00FF6C1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01F" w:rsidRPr="0094501F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FF6C12" w:rsidRPr="00F25C85" w:rsidRDefault="00FF6C12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C12" w:rsidRDefault="00FF6C12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F6C12" w:rsidRPr="00D567EE" w:rsidRDefault="00FF6C12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FF6C12" w:rsidRPr="00D567EE" w:rsidRDefault="00FF6C12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257" w:rsidRDefault="00103257">
      <w:pPr>
        <w:spacing w:before="0" w:after="0" w:line="240" w:lineRule="auto"/>
      </w:pPr>
      <w:r>
        <w:separator/>
      </w:r>
    </w:p>
  </w:footnote>
  <w:footnote w:type="continuationSeparator" w:id="0">
    <w:p w:rsidR="00103257" w:rsidRDefault="001032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C12" w:rsidRPr="00D567EE" w:rsidRDefault="00FF6C12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C12" w:rsidRDefault="00FF6C12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3B92B0D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102ED2"/>
    <w:rsid w:val="00103257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3BC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4501F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  <w:rsid w:val="00FF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6C12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A09B3E-B55E-4BCB-91EE-9FB2D4B94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1172</TotalTime>
  <Pages>129</Pages>
  <Words>10459</Words>
  <Characters>59621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34</cp:revision>
  <dcterms:created xsi:type="dcterms:W3CDTF">2016-11-16T02:03:00Z</dcterms:created>
  <dcterms:modified xsi:type="dcterms:W3CDTF">2017-02-12T14:25:00Z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