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17A" w:rsidRPr="00FE558D" w:rsidRDefault="0046317A">
      <w:pPr>
        <w:pStyle w:val="NoSpacing"/>
        <w:rPr>
          <w:rFonts w:ascii="Times New Roman" w:hAnsi="Times New Roman" w:cs="Times New Roman"/>
          <w:sz w:val="28"/>
          <w:szCs w:val="28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sdt>
      <w:sdtPr>
        <w:rPr>
          <w:rFonts w:ascii="Times New Roman" w:hAnsi="Times New Roman" w:cs="Times New Roman"/>
          <w:sz w:val="28"/>
          <w:szCs w:val="28"/>
        </w:rPr>
        <w:id w:val="-1290352585"/>
        <w:docPartObj>
          <w:docPartGallery w:val="Cover Pages"/>
          <w:docPartUnique/>
        </w:docPartObj>
      </w:sdtPr>
      <w:sdtContent>
        <w:p w:rsidR="00124FAE" w:rsidRPr="00FE558D" w:rsidRDefault="00124FAE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</w:p>
        <w:p w:rsidR="002163EE" w:rsidRPr="00FE558D" w:rsidRDefault="00B26F00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  <w:drawing>
              <wp:inline distT="0" distB="0" distL="0" distR="0" wp14:anchorId="6A29CD0A" wp14:editId="60ABF9A8">
                <wp:extent cx="5857875" cy="4200525"/>
                <wp:effectExtent l="0" t="0" r="0" b="9525"/>
                <wp:docPr id="1" name="Picture 1" descr="BSS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SS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6345" cy="42065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E3E8B" w:rsidRPr="00FE558D" w:rsidRDefault="0095616D" w:rsidP="002E3E8B">
          <w:pPr>
            <w:pStyle w:val="Title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FF3333"/>
            </w:rPr>
            <w:t>Use-case Description</w:t>
          </w:r>
          <w:sdt>
            <w:sdtP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alias w:val="Title"/>
              <w:tag w:val=""/>
              <w:id w:val="-970593774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FE558D"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  <w:t xml:space="preserve">     </w:t>
              </w:r>
            </w:sdtContent>
          </w:sdt>
          <w:r w:rsidR="002E3E8B"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 xml:space="preserve"> </w:t>
          </w:r>
        </w:p>
        <w:p w:rsidR="002E3E8B" w:rsidRPr="00FE558D" w:rsidRDefault="00494284" w:rsidP="002E3E8B">
          <w:pPr>
            <w:pStyle w:val="Title"/>
            <w:rPr>
              <w:rFonts w:ascii="Times New Roman" w:eastAsiaTheme="minorHAnsi" w:hAnsi="Times New Roman" w:cs="Times New Roman"/>
              <w:color w:val="auto"/>
              <w:kern w:val="0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>Van Lang Admissions</w:t>
          </w:r>
          <w:r w:rsidR="003806E6"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br w:type="page"/>
          </w:r>
        </w:p>
        <w:p w:rsidR="002163EE" w:rsidRPr="00FE558D" w:rsidRDefault="00D7124D" w:rsidP="00D567EE">
          <w:pPr>
            <w:pStyle w:val="Normal2"/>
            <w:rPr>
              <w:rFonts w:cs="Times New Roman"/>
              <w:sz w:val="28"/>
              <w:szCs w:val="28"/>
            </w:rPr>
          </w:pPr>
        </w:p>
      </w:sdtContent>
    </w:sdt>
    <w:p w:rsidR="002163EE" w:rsidRPr="00FE558D" w:rsidRDefault="00554E70" w:rsidP="00554E70">
      <w:pPr>
        <w:pStyle w:val="Heading1"/>
        <w:jc w:val="center"/>
        <w:rPr>
          <w:rFonts w:ascii="Times New Roman" w:hAnsi="Times New Roman" w:cs="Times New Roman"/>
          <w:color w:val="FF3333"/>
          <w:sz w:val="28"/>
          <w:szCs w:val="28"/>
        </w:rPr>
      </w:pPr>
      <w:bookmarkStart w:id="5" w:name="_Toc465013491"/>
      <w:bookmarkStart w:id="6" w:name="_Toc465013661"/>
      <w:bookmarkStart w:id="7" w:name="_Toc474766187"/>
      <w:bookmarkEnd w:id="0"/>
      <w:bookmarkEnd w:id="1"/>
      <w:bookmarkEnd w:id="2"/>
      <w:bookmarkEnd w:id="3"/>
      <w:bookmarkEnd w:id="4"/>
      <w:r w:rsidRPr="00FE558D">
        <w:rPr>
          <w:rFonts w:ascii="Times New Roman" w:hAnsi="Times New Roman" w:cs="Times New Roman"/>
          <w:color w:val="FF3333"/>
          <w:sz w:val="28"/>
          <w:szCs w:val="28"/>
        </w:rPr>
        <w:t>Revision Table</w:t>
      </w:r>
      <w:bookmarkEnd w:id="5"/>
      <w:bookmarkEnd w:id="6"/>
      <w:bookmarkEnd w:id="7"/>
    </w:p>
    <w:tbl>
      <w:tblPr>
        <w:tblStyle w:val="ReportTable"/>
        <w:tblW w:w="9350" w:type="dxa"/>
        <w:jc w:val="center"/>
        <w:tblBorders>
          <w:top w:val="single" w:sz="4" w:space="0" w:color="00ADDC" w:themeColor="accent4"/>
          <w:left w:val="single" w:sz="4" w:space="0" w:color="00ADDC" w:themeColor="accent4"/>
          <w:right w:val="single" w:sz="4" w:space="0" w:color="00ADDC" w:themeColor="accent4"/>
          <w:insideH w:val="single" w:sz="4" w:space="0" w:color="00ADDC" w:themeColor="accent4"/>
          <w:insideV w:val="single" w:sz="4" w:space="0" w:color="00ADDC" w:themeColor="accent4"/>
        </w:tblBorders>
        <w:tblLook w:val="04A0" w:firstRow="1" w:lastRow="0" w:firstColumn="1" w:lastColumn="0" w:noHBand="0" w:noVBand="1"/>
      </w:tblPr>
      <w:tblGrid>
        <w:gridCol w:w="2065"/>
        <w:gridCol w:w="1708"/>
        <w:gridCol w:w="4052"/>
        <w:gridCol w:w="1525"/>
      </w:tblGrid>
      <w:tr w:rsidR="00AF73DD" w:rsidRPr="00FE558D" w:rsidTr="00AF7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FF3333"/>
          </w:tcPr>
          <w:p w:rsidR="00554E70" w:rsidRPr="00FE558D" w:rsidRDefault="00554E70" w:rsidP="005A01D9">
            <w:pPr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Author</w:t>
            </w:r>
          </w:p>
        </w:tc>
        <w:tc>
          <w:tcPr>
            <w:tcW w:w="1708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4052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Reason for changes</w:t>
            </w:r>
          </w:p>
        </w:tc>
        <w:tc>
          <w:tcPr>
            <w:tcW w:w="1525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Version</w:t>
            </w:r>
          </w:p>
        </w:tc>
      </w:tr>
      <w:tr w:rsidR="004F6277" w:rsidRPr="00FE558D" w:rsidTr="00AF73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554E70" w:rsidRPr="00FE558D" w:rsidRDefault="00554E70" w:rsidP="00554E70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708" w:type="dxa"/>
          </w:tcPr>
          <w:p w:rsidR="00554E70" w:rsidRPr="00FE558D" w:rsidRDefault="00554E70" w:rsidP="00A84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4052" w:type="dxa"/>
          </w:tcPr>
          <w:p w:rsidR="00554E70" w:rsidRPr="00FE558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525" w:type="dxa"/>
          </w:tcPr>
          <w:p w:rsidR="00554E70" w:rsidRPr="00FE558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54E70" w:rsidRPr="00FE558D" w:rsidRDefault="00554E70" w:rsidP="00554E70">
      <w:pPr>
        <w:rPr>
          <w:rFonts w:cs="Times New Roman"/>
          <w:color w:val="auto"/>
          <w:sz w:val="28"/>
          <w:szCs w:val="28"/>
        </w:rPr>
      </w:pPr>
    </w:p>
    <w:p w:rsidR="00554E70" w:rsidRPr="00FE558D" w:rsidRDefault="00554E70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auto"/>
          <w:sz w:val="28"/>
          <w:szCs w:val="28"/>
        </w:rPr>
        <w:id w:val="-19636449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5A6A" w:rsidRPr="00FE558D" w:rsidRDefault="00625A6A">
          <w:pPr>
            <w:pStyle w:val="TOCHeading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>Contents</w:t>
          </w:r>
        </w:p>
        <w:p w:rsidR="00383CDE" w:rsidRDefault="00625A6A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r w:rsidRPr="00FE558D">
            <w:rPr>
              <w:rFonts w:cs="Times New Roman"/>
              <w:color w:val="auto"/>
              <w:sz w:val="28"/>
              <w:szCs w:val="28"/>
            </w:rPr>
            <w:fldChar w:fldCharType="begin"/>
          </w:r>
          <w:r w:rsidRPr="00FE558D">
            <w:rPr>
              <w:rFonts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FE558D">
            <w:rPr>
              <w:rFonts w:cs="Times New Roman"/>
              <w:color w:val="auto"/>
              <w:sz w:val="28"/>
              <w:szCs w:val="28"/>
            </w:rPr>
            <w:fldChar w:fldCharType="separate"/>
          </w:r>
          <w:bookmarkStart w:id="8" w:name="_GoBack"/>
          <w:bookmarkEnd w:id="8"/>
          <w:r w:rsidR="00383CDE" w:rsidRPr="000B30A5">
            <w:rPr>
              <w:rStyle w:val="Hyperlink"/>
            </w:rPr>
            <w:fldChar w:fldCharType="begin"/>
          </w:r>
          <w:r w:rsidR="00383CDE" w:rsidRPr="000B30A5">
            <w:rPr>
              <w:rStyle w:val="Hyperlink"/>
            </w:rPr>
            <w:instrText xml:space="preserve"> </w:instrText>
          </w:r>
          <w:r w:rsidR="00383CDE">
            <w:instrText>HYPERLINK \l "_Toc474766187"</w:instrText>
          </w:r>
          <w:r w:rsidR="00383CDE" w:rsidRPr="000B30A5">
            <w:rPr>
              <w:rStyle w:val="Hyperlink"/>
            </w:rPr>
            <w:instrText xml:space="preserve"> </w:instrText>
          </w:r>
          <w:r w:rsidR="00383CDE" w:rsidRPr="000B30A5">
            <w:rPr>
              <w:rStyle w:val="Hyperlink"/>
            </w:rPr>
          </w:r>
          <w:r w:rsidR="00383CDE" w:rsidRPr="000B30A5">
            <w:rPr>
              <w:rStyle w:val="Hyperlink"/>
            </w:rPr>
            <w:fldChar w:fldCharType="separate"/>
          </w:r>
          <w:r w:rsidR="00383CDE" w:rsidRPr="000B30A5">
            <w:rPr>
              <w:rStyle w:val="Hyperlink"/>
              <w:rFonts w:cs="Times New Roman"/>
            </w:rPr>
            <w:t>Revision Table</w:t>
          </w:r>
          <w:r w:rsidR="00383CDE">
            <w:rPr>
              <w:webHidden/>
            </w:rPr>
            <w:tab/>
          </w:r>
          <w:r w:rsidR="00383CDE">
            <w:rPr>
              <w:webHidden/>
            </w:rPr>
            <w:fldChar w:fldCharType="begin"/>
          </w:r>
          <w:r w:rsidR="00383CDE">
            <w:rPr>
              <w:webHidden/>
            </w:rPr>
            <w:instrText xml:space="preserve"> PAGEREF _Toc474766187 \h </w:instrText>
          </w:r>
          <w:r w:rsidR="00383CDE">
            <w:rPr>
              <w:webHidden/>
            </w:rPr>
          </w:r>
          <w:r w:rsidR="00383CDE">
            <w:rPr>
              <w:webHidden/>
            </w:rPr>
            <w:fldChar w:fldCharType="separate"/>
          </w:r>
          <w:r w:rsidR="00383CDE">
            <w:rPr>
              <w:webHidden/>
            </w:rPr>
            <w:t>1</w:t>
          </w:r>
          <w:r w:rsidR="00383CDE">
            <w:rPr>
              <w:webHidden/>
            </w:rPr>
            <w:fldChar w:fldCharType="end"/>
          </w:r>
          <w:r w:rsidR="00383CDE" w:rsidRPr="000B30A5">
            <w:rPr>
              <w:rStyle w:val="Hyperlink"/>
            </w:rPr>
            <w:fldChar w:fldCharType="end"/>
          </w:r>
        </w:p>
        <w:p w:rsidR="00383CDE" w:rsidRDefault="00383CD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766188" w:history="1">
            <w:r w:rsidRPr="000B30A5">
              <w:rPr>
                <w:rStyle w:val="Hyperlink"/>
                <w:rFonts w:cs="Times New Roman"/>
              </w:rPr>
              <w:t>1.</w:t>
            </w:r>
            <w:r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_Toc474766188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383CDE" w:rsidRDefault="00383CD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189" w:history="1">
            <w:r w:rsidRPr="000B30A5">
              <w:rPr>
                <w:rStyle w:val="Hyperlink"/>
                <w:rFonts w:cs="Times New Roman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190" w:history="1">
            <w:r w:rsidRPr="000B30A5">
              <w:rPr>
                <w:rStyle w:val="Hyperlink"/>
                <w:rFonts w:cs="Times New Roman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766191" w:history="1">
            <w:r w:rsidRPr="000B30A5">
              <w:rPr>
                <w:rStyle w:val="Hyperlink"/>
                <w:rFonts w:cs="Times New Roman"/>
              </w:rPr>
              <w:t>2.</w:t>
            </w:r>
            <w:r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</w:rPr>
              <w:t>Use case Descriptions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_Toc474766191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383CDE" w:rsidRDefault="00383CDE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192" w:history="1">
            <w:r w:rsidRPr="000B30A5">
              <w:rPr>
                <w:rStyle w:val="Hyperlink"/>
                <w:rFonts w:cs="Times New Roman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Manage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193" w:history="1">
            <w:r w:rsidRPr="000B30A5">
              <w:rPr>
                <w:rStyle w:val="Hyperlink"/>
                <w:rFonts w:cs="Times New Roman"/>
                <w:noProof/>
              </w:rPr>
              <w:t>1.1.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194" w:history="1">
            <w:r w:rsidRPr="000B30A5">
              <w:rPr>
                <w:rStyle w:val="Hyperlink"/>
                <w:rFonts w:cs="Times New Roman"/>
                <w:noProof/>
              </w:rPr>
              <w:t>1.2.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195" w:history="1">
            <w:r w:rsidRPr="000B30A5">
              <w:rPr>
                <w:rStyle w:val="Hyperlink"/>
                <w:rFonts w:cs="Times New Roman"/>
                <w:noProof/>
              </w:rPr>
              <w:t>1.3.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Create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196" w:history="1">
            <w:r w:rsidRPr="000B30A5">
              <w:rPr>
                <w:rStyle w:val="Hyperlink"/>
                <w:rFonts w:cs="Times New Roman"/>
                <w:noProof/>
              </w:rPr>
              <w:t>1.4.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Edit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197" w:history="1">
            <w:r w:rsidRPr="000B30A5">
              <w:rPr>
                <w:rStyle w:val="Hyperlink"/>
                <w:rFonts w:cs="Times New Roman"/>
                <w:noProof/>
              </w:rPr>
              <w:t>1.5.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Search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198" w:history="1">
            <w:r w:rsidRPr="000B30A5">
              <w:rPr>
                <w:rStyle w:val="Hyperlink"/>
                <w:rFonts w:cs="Times New Roman"/>
                <w:noProof/>
              </w:rPr>
              <w:t>1.6.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Forget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199" w:history="1">
            <w:r w:rsidRPr="000B30A5">
              <w:rPr>
                <w:rStyle w:val="Hyperlink"/>
                <w:rFonts w:cs="Times New Roman"/>
                <w:noProof/>
              </w:rPr>
              <w:t>1.6.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Forget password(cont.)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00" w:history="1">
            <w:r w:rsidRPr="000B30A5">
              <w:rPr>
                <w:rStyle w:val="Hyperlink"/>
                <w:rFonts w:cs="Times New Roman"/>
                <w:noProof/>
              </w:rPr>
              <w:t>1.7.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01" w:history="1">
            <w:r w:rsidRPr="000B30A5">
              <w:rPr>
                <w:rStyle w:val="Hyperlink"/>
                <w:rFonts w:cs="Times New Roman"/>
                <w:noProof/>
              </w:rPr>
              <w:t>1.8.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View list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02" w:history="1">
            <w:r w:rsidRPr="000B30A5">
              <w:rPr>
                <w:rStyle w:val="Hyperlink"/>
                <w:rFonts w:cs="Times New Roman"/>
                <w:noProof/>
              </w:rPr>
              <w:t>1.9.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Authorize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03" w:history="1">
            <w:r w:rsidRPr="000B30A5">
              <w:rPr>
                <w:rStyle w:val="Hyperlink"/>
                <w:rFonts w:cs="Times New Roman"/>
                <w:noProof/>
              </w:rPr>
              <w:t>1.10.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Activate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04" w:history="1">
            <w:r w:rsidRPr="000B30A5">
              <w:rPr>
                <w:rStyle w:val="Hyperlink"/>
                <w:rFonts w:cs="Times New Roman"/>
                <w:noProof/>
              </w:rPr>
              <w:t>1.11.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Deactivate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205" w:history="1">
            <w:r w:rsidRPr="000B30A5">
              <w:rPr>
                <w:rStyle w:val="Hyperlink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Manage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06" w:history="1">
            <w:r w:rsidRPr="000B30A5">
              <w:rPr>
                <w:rStyle w:val="Hyperlink"/>
                <w:rFonts w:cs="Times New Roman"/>
                <w:noProof/>
              </w:rPr>
              <w:t>2.1.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View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07" w:history="1">
            <w:r w:rsidRPr="000B30A5">
              <w:rPr>
                <w:rStyle w:val="Hyperlink"/>
                <w:rFonts w:cs="Times New Roman"/>
                <w:noProof/>
              </w:rPr>
              <w:t>2.2.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Post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08" w:history="1">
            <w:r w:rsidRPr="000B30A5">
              <w:rPr>
                <w:rStyle w:val="Hyperlink"/>
                <w:rFonts w:cs="Times New Roman"/>
                <w:noProof/>
              </w:rPr>
              <w:t>2.3.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View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09" w:history="1">
            <w:r w:rsidRPr="000B30A5">
              <w:rPr>
                <w:rStyle w:val="Hyperlink"/>
                <w:rFonts w:cs="Times New Roman"/>
                <w:noProof/>
              </w:rPr>
              <w:t>2.4.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Edit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10" w:history="1">
            <w:r w:rsidRPr="000B30A5">
              <w:rPr>
                <w:rStyle w:val="Hyperlink"/>
                <w:rFonts w:cs="Times New Roman"/>
                <w:noProof/>
              </w:rPr>
              <w:t>2.5.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Delete draft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11" w:history="1">
            <w:r w:rsidRPr="000B30A5">
              <w:rPr>
                <w:rStyle w:val="Hyperlink"/>
                <w:rFonts w:cs="Times New Roman"/>
                <w:noProof/>
              </w:rPr>
              <w:t>2.6.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12" w:history="1">
            <w:r w:rsidRPr="000B30A5">
              <w:rPr>
                <w:rStyle w:val="Hyperlink"/>
                <w:rFonts w:cs="Times New Roman"/>
                <w:noProof/>
              </w:rPr>
              <w:t>2.7.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Approve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13" w:history="1">
            <w:r w:rsidRPr="000B30A5">
              <w:rPr>
                <w:rStyle w:val="Hyperlink"/>
                <w:rFonts w:cs="Times New Roman"/>
                <w:noProof/>
              </w:rPr>
              <w:t>2.8.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Deactivate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14" w:history="1">
            <w:r w:rsidRPr="000B30A5">
              <w:rPr>
                <w:rStyle w:val="Hyperlink"/>
                <w:rFonts w:cs="Times New Roman"/>
                <w:noProof/>
              </w:rPr>
              <w:t>2.9.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Search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15" w:history="1">
            <w:r w:rsidRPr="000B30A5">
              <w:rPr>
                <w:rStyle w:val="Hyperlink"/>
                <w:rFonts w:cs="Times New Roman"/>
                <w:noProof/>
              </w:rPr>
              <w:t>2.10.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Sort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16" w:history="1">
            <w:r w:rsidRPr="000B30A5">
              <w:rPr>
                <w:rStyle w:val="Hyperlink"/>
                <w:rFonts w:cs="Times New Roman"/>
                <w:noProof/>
              </w:rPr>
              <w:t>2.11.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Push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17" w:history="1">
            <w:r w:rsidRPr="000B30A5">
              <w:rPr>
                <w:rStyle w:val="Hyperlink"/>
                <w:rFonts w:cs="Times New Roman"/>
                <w:noProof/>
              </w:rPr>
              <w:t>2.12.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Create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18" w:history="1">
            <w:r w:rsidRPr="000B30A5">
              <w:rPr>
                <w:rStyle w:val="Hyperlink"/>
                <w:rFonts w:cs="Times New Roman"/>
                <w:noProof/>
              </w:rPr>
              <w:t>2.13.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Share 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219" w:history="1">
            <w:r w:rsidRPr="000B30A5">
              <w:rPr>
                <w:rStyle w:val="Hyperlink"/>
                <w:rFonts w:cs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Manage examination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20" w:history="1">
            <w:r w:rsidRPr="000B30A5">
              <w:rPr>
                <w:rStyle w:val="Hyperlink"/>
                <w:rFonts w:cs="Times New Roman"/>
                <w:noProof/>
              </w:rPr>
              <w:t>3.1.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View individual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21" w:history="1">
            <w:r w:rsidRPr="000B30A5">
              <w:rPr>
                <w:rStyle w:val="Hyperlink"/>
                <w:rFonts w:cs="Times New Roman"/>
                <w:noProof/>
              </w:rPr>
              <w:t>3.2.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Register exam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22" w:history="1">
            <w:r w:rsidRPr="000B30A5">
              <w:rPr>
                <w:rStyle w:val="Hyperlink"/>
                <w:rFonts w:cs="Times New Roman"/>
                <w:noProof/>
              </w:rPr>
              <w:t>3.3.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23" w:history="1">
            <w:r w:rsidRPr="000B30A5">
              <w:rPr>
                <w:rStyle w:val="Hyperlink"/>
                <w:rFonts w:cs="Times New Roman"/>
                <w:noProof/>
              </w:rPr>
              <w:t>3.4.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Edit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24" w:history="1">
            <w:r w:rsidRPr="000B30A5">
              <w:rPr>
                <w:rStyle w:val="Hyperlink"/>
                <w:rFonts w:cs="Times New Roman"/>
                <w:noProof/>
              </w:rPr>
              <w:t>3.5.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Import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25" w:history="1">
            <w:r w:rsidRPr="000B30A5">
              <w:rPr>
                <w:rStyle w:val="Hyperlink"/>
                <w:rFonts w:cs="Times New Roman"/>
                <w:noProof/>
              </w:rPr>
              <w:t>3.6.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Export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26" w:history="1">
            <w:r w:rsidRPr="000B30A5">
              <w:rPr>
                <w:rStyle w:val="Hyperlink"/>
                <w:rFonts w:cs="Times New Roman"/>
                <w:noProof/>
              </w:rPr>
              <w:t>3.7.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Create exam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227" w:history="1">
            <w:r w:rsidRPr="000B30A5">
              <w:rPr>
                <w:rStyle w:val="Hyperlink"/>
                <w:rFonts w:eastAsia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eastAsia="Times New Roman" w:cs="Times New Roman"/>
                <w:noProof/>
              </w:rPr>
              <w:t>Manage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28" w:history="1">
            <w:r w:rsidRPr="000B30A5">
              <w:rPr>
                <w:rStyle w:val="Hyperlink"/>
                <w:rFonts w:cs="Times New Roman"/>
                <w:noProof/>
              </w:rPr>
              <w:t>4.1.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View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29" w:history="1">
            <w:r w:rsidRPr="000B30A5">
              <w:rPr>
                <w:rStyle w:val="Hyperlink"/>
                <w:rFonts w:cs="Times New Roman"/>
                <w:noProof/>
              </w:rPr>
              <w:t>4.2.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View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30" w:history="1">
            <w:r w:rsidRPr="000B30A5">
              <w:rPr>
                <w:rStyle w:val="Hyperlink"/>
                <w:rFonts w:cs="Times New Roman"/>
                <w:noProof/>
              </w:rPr>
              <w:t>4.3.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Add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31" w:history="1">
            <w:r w:rsidRPr="000B30A5">
              <w:rPr>
                <w:rStyle w:val="Hyperlink"/>
                <w:rFonts w:cs="Times New Roman"/>
                <w:noProof/>
              </w:rPr>
              <w:t>4.4.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Edit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32" w:history="1">
            <w:r w:rsidRPr="000B30A5">
              <w:rPr>
                <w:rStyle w:val="Hyperlink"/>
                <w:rFonts w:cs="Times New Roman"/>
                <w:noProof/>
              </w:rPr>
              <w:t>4.5.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Delete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233" w:history="1">
            <w:r w:rsidRPr="000B30A5">
              <w:rPr>
                <w:rStyle w:val="Hyperlink"/>
                <w:rFonts w:eastAsia="Times New Roman" w:cs="Times New Roman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eastAsia="Times New Roman" w:cs="Times New Roman"/>
                <w:noProof/>
              </w:rPr>
              <w:t>Manage languages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34" w:history="1">
            <w:r w:rsidRPr="000B30A5">
              <w:rPr>
                <w:rStyle w:val="Hyperlink"/>
                <w:rFonts w:cs="Times New Roman"/>
                <w:noProof/>
              </w:rPr>
              <w:t>5.1. Change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235" w:history="1">
            <w:r w:rsidRPr="000B30A5">
              <w:rPr>
                <w:rStyle w:val="Hyperlink"/>
                <w:rFonts w:cs="Times New Roman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Manage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36" w:history="1">
            <w:r w:rsidRPr="000B30A5">
              <w:rPr>
                <w:rStyle w:val="Hyperlink"/>
                <w:rFonts w:cs="Times New Roman"/>
                <w:noProof/>
              </w:rPr>
              <w:t>6.1.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Create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37" w:history="1">
            <w:r w:rsidRPr="000B30A5">
              <w:rPr>
                <w:rStyle w:val="Hyperlink"/>
                <w:rFonts w:cs="Times New Roman"/>
                <w:noProof/>
              </w:rPr>
              <w:t>6.2.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View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38" w:history="1">
            <w:r w:rsidRPr="000B30A5">
              <w:rPr>
                <w:rStyle w:val="Hyperlink"/>
                <w:rFonts w:cs="Times New Roman"/>
                <w:noProof/>
              </w:rPr>
              <w:t>6.3.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Show hide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39" w:history="1">
            <w:r w:rsidRPr="000B30A5">
              <w:rPr>
                <w:rStyle w:val="Hyperlink"/>
                <w:rFonts w:cs="Times New Roman"/>
                <w:noProof/>
              </w:rPr>
              <w:t>6.4.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Edit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40" w:history="1">
            <w:r w:rsidRPr="000B30A5">
              <w:rPr>
                <w:rStyle w:val="Hyperlink"/>
                <w:rFonts w:cs="Times New Roman"/>
                <w:noProof/>
              </w:rPr>
              <w:t>6.5.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Delete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41" w:history="1">
            <w:r w:rsidRPr="000B30A5">
              <w:rPr>
                <w:rStyle w:val="Hyperlink"/>
                <w:rFonts w:cs="Times New Roman"/>
                <w:noProof/>
              </w:rPr>
              <w:t>6.6.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Arrange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242" w:history="1">
            <w:r w:rsidRPr="000B30A5">
              <w:rPr>
                <w:rStyle w:val="Hyperlink"/>
                <w:rFonts w:cs="Times New Roman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Manage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43" w:history="1">
            <w:r w:rsidRPr="000B30A5">
              <w:rPr>
                <w:rStyle w:val="Hyperlink"/>
                <w:rFonts w:cs="Times New Roman"/>
                <w:noProof/>
              </w:rPr>
              <w:t>7.1.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Send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44" w:history="1">
            <w:r w:rsidRPr="000B30A5">
              <w:rPr>
                <w:rStyle w:val="Hyperlink"/>
                <w:rFonts w:cs="Times New Roman"/>
                <w:noProof/>
              </w:rPr>
              <w:t>7.2.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Answer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45" w:history="1">
            <w:r w:rsidRPr="000B30A5">
              <w:rPr>
                <w:rStyle w:val="Hyperlink"/>
                <w:rFonts w:cs="Times New Roman"/>
                <w:noProof/>
              </w:rPr>
              <w:t>7.3.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View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46" w:history="1">
            <w:r w:rsidRPr="000B30A5">
              <w:rPr>
                <w:rStyle w:val="Hyperlink"/>
                <w:rFonts w:cs="Times New Roman"/>
                <w:noProof/>
              </w:rPr>
              <w:t>7.4.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Approve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47" w:history="1">
            <w:r w:rsidRPr="000B30A5">
              <w:rPr>
                <w:rStyle w:val="Hyperlink"/>
                <w:rFonts w:cs="Times New Roman"/>
                <w:noProof/>
              </w:rPr>
              <w:t>7.5.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Search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248" w:history="1">
            <w:r w:rsidRPr="000B30A5">
              <w:rPr>
                <w:rStyle w:val="Hyperlink"/>
                <w:rFonts w:cs="Times New Roman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Manage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49" w:history="1">
            <w:r w:rsidRPr="000B30A5">
              <w:rPr>
                <w:rStyle w:val="Hyperlink"/>
                <w:rFonts w:cs="Times New Roman"/>
                <w:noProof/>
              </w:rPr>
              <w:t>8.1.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Create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50" w:history="1">
            <w:r w:rsidRPr="000B30A5">
              <w:rPr>
                <w:rStyle w:val="Hyperlink"/>
                <w:rFonts w:cs="Times New Roman"/>
                <w:noProof/>
              </w:rPr>
              <w:t>8.2.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View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51" w:history="1">
            <w:r w:rsidRPr="000B30A5">
              <w:rPr>
                <w:rStyle w:val="Hyperlink"/>
                <w:rFonts w:cs="Times New Roman"/>
                <w:noProof/>
              </w:rPr>
              <w:t>8.3.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Show-hide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52" w:history="1">
            <w:r w:rsidRPr="000B30A5">
              <w:rPr>
                <w:rStyle w:val="Hyperlink"/>
                <w:rFonts w:cs="Times New Roman"/>
                <w:noProof/>
              </w:rPr>
              <w:t>8.4.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Edit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53" w:history="1">
            <w:r w:rsidRPr="000B30A5">
              <w:rPr>
                <w:rStyle w:val="Hyperlink"/>
                <w:rFonts w:cs="Times New Roman"/>
                <w:noProof/>
              </w:rPr>
              <w:t>8.5.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Delete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54" w:history="1">
            <w:r w:rsidRPr="000B30A5">
              <w:rPr>
                <w:rStyle w:val="Hyperlink"/>
                <w:rFonts w:cs="Times New Roman"/>
                <w:noProof/>
              </w:rPr>
              <w:t>8.6.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Arrange pop-ups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255" w:history="1">
            <w:r w:rsidRPr="000B30A5">
              <w:rPr>
                <w:rStyle w:val="Hyperlink"/>
                <w:rFonts w:cs="Times New Roman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Manage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56" w:history="1">
            <w:r w:rsidRPr="000B30A5">
              <w:rPr>
                <w:rStyle w:val="Hyperlink"/>
                <w:rFonts w:cs="Times New Roman"/>
                <w:noProof/>
              </w:rPr>
              <w:t>9.1.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57" w:history="1">
            <w:r w:rsidRPr="000B30A5">
              <w:rPr>
                <w:rStyle w:val="Hyperlink"/>
                <w:rFonts w:cs="Times New Roman"/>
                <w:noProof/>
              </w:rPr>
              <w:t>9.2.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Edit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58" w:history="1">
            <w:r w:rsidRPr="000B30A5">
              <w:rPr>
                <w:rStyle w:val="Hyperlink"/>
                <w:rFonts w:cs="Times New Roman"/>
                <w:noProof/>
              </w:rPr>
              <w:t>9.3.</w:t>
            </w:r>
            <w:r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Delete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CDE" w:rsidRDefault="00383CD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259" w:history="1">
            <w:r w:rsidRPr="000B30A5">
              <w:rPr>
                <w:rStyle w:val="Hyperlink"/>
                <w:rFonts w:cs="Times New Roman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Pr="000B30A5">
              <w:rPr>
                <w:rStyle w:val="Hyperlink"/>
                <w:rFonts w:cs="Times New Roman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_Toc474766259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A6A" w:rsidRPr="00FE558D" w:rsidRDefault="00625A6A">
          <w:pPr>
            <w:rPr>
              <w:rFonts w:cs="Times New Roman"/>
              <w:color w:val="auto"/>
              <w:sz w:val="28"/>
              <w:szCs w:val="28"/>
            </w:rPr>
          </w:pPr>
          <w:r w:rsidRPr="00FE558D">
            <w:rPr>
              <w:rFonts w:cs="Times New Roman"/>
              <w:b/>
              <w:bCs/>
              <w:noProof/>
              <w:color w:val="auto"/>
              <w:sz w:val="28"/>
              <w:szCs w:val="28"/>
            </w:rPr>
            <w:fldChar w:fldCharType="end"/>
          </w:r>
        </w:p>
      </w:sdtContent>
    </w:sdt>
    <w:p w:rsidR="00DF6A47" w:rsidRPr="00FE558D" w:rsidRDefault="00DF6A47" w:rsidP="00625A6A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676FD4" w:rsidRPr="00FE558D" w:rsidRDefault="00990D25" w:rsidP="000773CC">
      <w:pPr>
        <w:pStyle w:val="Heading1"/>
        <w:numPr>
          <w:ilvl w:val="0"/>
          <w:numId w:val="67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9" w:name="_Toc465013492"/>
      <w:bookmarkStart w:id="10" w:name="_Toc465013662"/>
      <w:bookmarkStart w:id="11" w:name="_Toc474766188"/>
      <w:r w:rsidRPr="00FE558D">
        <w:rPr>
          <w:rFonts w:ascii="Times New Roman" w:hAnsi="Times New Roman" w:cs="Times New Roman"/>
          <w:color w:val="FF3333"/>
          <w:sz w:val="36"/>
          <w:szCs w:val="36"/>
        </w:rPr>
        <w:lastRenderedPageBreak/>
        <w:t>INTRODUCTION</w:t>
      </w:r>
      <w:bookmarkEnd w:id="9"/>
      <w:bookmarkEnd w:id="10"/>
      <w:bookmarkEnd w:id="11"/>
    </w:p>
    <w:p w:rsidR="00563885" w:rsidRPr="00FE558D" w:rsidRDefault="001E2EBA" w:rsidP="00863204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2" w:name="OLE_LINK7"/>
      <w:bookmarkStart w:id="13" w:name="_Toc465013493"/>
      <w:bookmarkStart w:id="14" w:name="_Toc465013663"/>
      <w:bookmarkStart w:id="15" w:name="_Toc474766189"/>
      <w:r w:rsidRPr="00FE558D">
        <w:rPr>
          <w:rFonts w:ascii="Times New Roman" w:hAnsi="Times New Roman" w:cs="Times New Roman"/>
          <w:color w:val="FF3333"/>
          <w:sz w:val="32"/>
          <w:szCs w:val="32"/>
        </w:rPr>
        <w:t>P</w:t>
      </w:r>
      <w:r w:rsidR="00563885" w:rsidRPr="00FE558D">
        <w:rPr>
          <w:rFonts w:ascii="Times New Roman" w:hAnsi="Times New Roman" w:cs="Times New Roman"/>
          <w:color w:val="FF3333"/>
          <w:sz w:val="32"/>
          <w:szCs w:val="32"/>
        </w:rPr>
        <w:t>urpose</w:t>
      </w:r>
      <w:bookmarkEnd w:id="12"/>
      <w:bookmarkEnd w:id="13"/>
      <w:bookmarkEnd w:id="14"/>
      <w:bookmarkEnd w:id="15"/>
    </w:p>
    <w:p w:rsidR="00AE01EF" w:rsidRPr="00FE558D" w:rsidRDefault="00AE01EF" w:rsidP="00B66947">
      <w:pPr>
        <w:pStyle w:val="ListParagraph"/>
        <w:numPr>
          <w:ilvl w:val="0"/>
          <w:numId w:val="6"/>
        </w:num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t>This document is description about vision and scope of Van Lang Admissions project. It shows the vision what BSS – Team wants to toward and the scope of project for BSS – Team doesn’t exceed the limit of project.</w:t>
      </w:r>
    </w:p>
    <w:p w:rsidR="00701DED" w:rsidRPr="00FE558D" w:rsidRDefault="0058663F" w:rsidP="00701DED">
      <w:pPr>
        <w:pStyle w:val="Heading2"/>
        <w:numPr>
          <w:ilvl w:val="1"/>
          <w:numId w:val="3"/>
        </w:numPr>
        <w:ind w:hanging="360"/>
        <w:rPr>
          <w:rFonts w:ascii="Times New Roman" w:hAnsi="Times New Roman" w:cs="Times New Roman"/>
          <w:color w:val="FF3333"/>
          <w:sz w:val="32"/>
          <w:szCs w:val="32"/>
        </w:rPr>
      </w:pPr>
      <w:bookmarkStart w:id="16" w:name="_Toc465013494"/>
      <w:bookmarkStart w:id="17" w:name="_Toc465013664"/>
      <w:bookmarkStart w:id="18" w:name="_Toc474766190"/>
      <w:r w:rsidRPr="00FE558D">
        <w:rPr>
          <w:rFonts w:ascii="Times New Roman" w:hAnsi="Times New Roman" w:cs="Times New Roman"/>
          <w:color w:val="FF3333"/>
          <w:sz w:val="32"/>
          <w:szCs w:val="32"/>
        </w:rPr>
        <w:t>Audience</w:t>
      </w:r>
      <w:bookmarkEnd w:id="16"/>
      <w:bookmarkEnd w:id="17"/>
      <w:bookmarkEnd w:id="18"/>
    </w:p>
    <w:p w:rsidR="00701DED" w:rsidRPr="00FE558D" w:rsidRDefault="00701DED" w:rsidP="00B66947">
      <w:pPr>
        <w:pStyle w:val="ListParagraph"/>
        <w:numPr>
          <w:ilvl w:val="0"/>
          <w:numId w:val="5"/>
        </w:num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</w:rPr>
        <w:t>The main audiences of this document are: Mentor, Base Steps Solution Team and customer</w:t>
      </w:r>
      <w:r w:rsidR="00ED600C" w:rsidRPr="00FE558D">
        <w:rPr>
          <w:rFonts w:cs="Times New Roman"/>
          <w:noProof/>
          <w:color w:val="auto"/>
          <w:sz w:val="28"/>
          <w:szCs w:val="28"/>
        </w:rPr>
        <w:t>.</w:t>
      </w:r>
    </w:p>
    <w:p w:rsidR="00D7319E" w:rsidRPr="00FE558D" w:rsidRDefault="00D7319E" w:rsidP="00D7319E">
      <w:pPr>
        <w:pStyle w:val="ListParagraph"/>
        <w:rPr>
          <w:rFonts w:cs="Times New Roman"/>
          <w:noProof/>
          <w:color w:val="auto"/>
          <w:sz w:val="28"/>
          <w:szCs w:val="28"/>
        </w:rPr>
      </w:pPr>
    </w:p>
    <w:p w:rsidR="00AF73DD" w:rsidRPr="00FE558D" w:rsidRDefault="00950BCB" w:rsidP="000773CC">
      <w:pPr>
        <w:pStyle w:val="Heading1"/>
        <w:numPr>
          <w:ilvl w:val="0"/>
          <w:numId w:val="67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19" w:name="_Toc474766191"/>
      <w:r w:rsidRPr="00FE558D">
        <w:rPr>
          <w:rFonts w:ascii="Times New Roman" w:hAnsi="Times New Roman" w:cs="Times New Roman"/>
          <w:color w:val="FF3333"/>
          <w:sz w:val="36"/>
          <w:szCs w:val="36"/>
        </w:rPr>
        <w:t>Use case</w:t>
      </w:r>
      <w:r w:rsidR="0095616D" w:rsidRPr="00FE558D">
        <w:rPr>
          <w:rFonts w:ascii="Times New Roman" w:hAnsi="Times New Roman" w:cs="Times New Roman"/>
          <w:color w:val="FF3333"/>
          <w:sz w:val="36"/>
          <w:szCs w:val="36"/>
        </w:rPr>
        <w:t xml:space="preserve"> Descriptions</w:t>
      </w:r>
      <w:bookmarkEnd w:id="19"/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AF73DD" w:rsidRPr="00FE558D" w:rsidRDefault="00AF73DD" w:rsidP="000773CC">
      <w:pPr>
        <w:pStyle w:val="Heading2"/>
        <w:numPr>
          <w:ilvl w:val="0"/>
          <w:numId w:val="68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20" w:name="_Toc474766192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accounts</w:t>
      </w:r>
      <w:bookmarkEnd w:id="20"/>
    </w:p>
    <w:p w:rsidR="0095616D" w:rsidRPr="00FE558D" w:rsidRDefault="00AF73DD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1" w:name="_Toc474766193"/>
      <w:r w:rsidRPr="00FE558D">
        <w:rPr>
          <w:rFonts w:ascii="Times New Roman" w:hAnsi="Times New Roman" w:cs="Times New Roman"/>
          <w:color w:val="FF3333"/>
          <w:sz w:val="28"/>
          <w:szCs w:val="28"/>
        </w:rPr>
        <w:t>Log in</w:t>
      </w:r>
      <w:bookmarkEnd w:id="2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UC-MA-01 Log in</w:t>
            </w:r>
          </w:p>
        </w:tc>
      </w:tr>
      <w:tr w:rsidR="004F6277" w:rsidRPr="00FE558D" w:rsidTr="00D7319E">
        <w:trPr>
          <w:trHeight w:val="52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7319E">
        <w:trPr>
          <w:trHeight w:val="54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in system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Login.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log-in system successfully.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open login form.</w:t>
            </w:r>
          </w:p>
          <w:p w:rsidR="0095616D" w:rsidRPr="00FE558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 account and password.</w:t>
            </w:r>
          </w:p>
          <w:p w:rsidR="00D7319E" w:rsidRPr="00FE558D" w:rsidRDefault="00D7319E" w:rsidP="00D7319E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“Login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compare data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with database.</w:t>
            </w:r>
          </w:p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open 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“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Home page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FE558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staff, System admin cancel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login: (after step 2)</w:t>
            </w:r>
          </w:p>
          <w:p w:rsidR="0095616D" w:rsidRPr="00FE558D" w:rsidRDefault="00D7319E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login form.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staff, System admin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wrong account or password: (after step 4)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“Incorrect account or password”.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back to login form.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3)</w:t>
            </w:r>
          </w:p>
          <w:p w:rsidR="0095616D" w:rsidRPr="00FE558D" w:rsidRDefault="00D7319E" w:rsidP="00B66947">
            <w:pPr>
              <w:numPr>
                <w:ilvl w:val="0"/>
                <w:numId w:val="2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, please try again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D7319E" w:rsidP="00B66947">
            <w:pPr>
              <w:numPr>
                <w:ilvl w:val="0"/>
                <w:numId w:val="2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AF73DD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2" w:name="_Toc47476619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Log out</w:t>
      </w:r>
      <w:bookmarkEnd w:id="2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UC-MA-02 Log out</w:t>
            </w:r>
          </w:p>
        </w:tc>
      </w:tr>
      <w:tr w:rsidR="004F6277" w:rsidRPr="00FE558D" w:rsidTr="00AB3194">
        <w:trPr>
          <w:trHeight w:val="52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rPr>
          <w:trHeight w:val="54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4/12/2015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out system.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 click button “L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og out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logged in system.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AB319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AB3194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log-out system successfully.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alert dialog “Ok | Cancel”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“Ok”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message “Log out successfully”.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AB3194" w:rsidRPr="00FE558D">
              <w:rPr>
                <w:rFonts w:cs="Times New Roman"/>
                <w:color w:val="FF0000"/>
                <w:sz w:val="28"/>
                <w:szCs w:val="28"/>
              </w:rPr>
              <w:t>Admin, Editor, Education staff, System admin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log out: (after step 1)</w:t>
            </w:r>
          </w:p>
          <w:p w:rsidR="0095616D" w:rsidRPr="00FE558D" w:rsidRDefault="0095616D" w:rsidP="00B66947">
            <w:pPr>
              <w:numPr>
                <w:ilvl w:val="0"/>
                <w:numId w:val="1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1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log out alert dialog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Frequency of use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001A88" w:rsidRPr="00FE558D" w:rsidRDefault="00001A88" w:rsidP="00001A88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3" w:name="_Toc47476619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account</w:t>
      </w:r>
      <w:bookmarkEnd w:id="2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br w:type="page"/>
              <w:t>UC-MA-03 Create Account</w:t>
            </w:r>
          </w:p>
        </w:tc>
      </w:tr>
      <w:tr w:rsidR="004F6277" w:rsidRPr="00FE558D" w:rsidTr="00AB3194">
        <w:trPr>
          <w:trHeight w:val="52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rPr>
          <w:trHeight w:val="54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creates a new account for somebody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 button “Create Account”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account’s admin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creates a new account successfully.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“create new account form”.</w:t>
            </w:r>
          </w:p>
          <w:p w:rsidR="0095616D" w:rsidRPr="00FE558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 of new account.</w:t>
            </w:r>
          </w:p>
          <w:p w:rsidR="0095616D" w:rsidRPr="00FE558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“Create”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add new account into database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“Create a new account successfully”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create new account: (after step 2)</w:t>
            </w:r>
          </w:p>
          <w:p w:rsidR="0095616D" w:rsidRPr="00FE558D" w:rsidRDefault="00AB3194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3.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“Cancel”.</w:t>
            </w:r>
          </w:p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4.System close create new account form.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</w:t>
            </w:r>
            <w:r w:rsidR="00AB3194" w:rsidRPr="00FE558D">
              <w:rPr>
                <w:rFonts w:cs="Times New Roman"/>
                <w:color w:val="FF0000"/>
                <w:sz w:val="28"/>
                <w:szCs w:val="28"/>
              </w:rPr>
              <w:t>System admin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4)</w:t>
            </w:r>
          </w:p>
          <w:p w:rsidR="0095616D" w:rsidRPr="00FE558D" w:rsidRDefault="0095616D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focus into invalid field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AB3194" w:rsidRPr="00FE558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AB3194" w:rsidRPr="00FE558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>EF2: System can’t connect Database: (after step 3)</w:t>
            </w:r>
          </w:p>
          <w:p w:rsidR="0095616D" w:rsidRPr="00FE558D" w:rsidRDefault="00AB3194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5.System move to 404 page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1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1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4" w:name="_Toc47476619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account</w:t>
      </w:r>
      <w:bookmarkEnd w:id="2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UC-MA-04 Edit Account</w:t>
            </w:r>
          </w:p>
        </w:tc>
      </w:tr>
      <w:tr w:rsidR="004F6277" w:rsidRPr="00FE558D" w:rsidTr="00B67361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edit information of their account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“Edit”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B67361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B6736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edit their account successfully.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“E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dit account form”.</w:t>
            </w:r>
          </w:p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edit information.</w:t>
            </w:r>
          </w:p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“Save”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new information into database.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User cancel edit account: (after step 2)</w:t>
            </w:r>
          </w:p>
          <w:p w:rsidR="0095616D" w:rsidRPr="00FE558D" w:rsidRDefault="0095616D" w:rsidP="00B66947">
            <w:pPr>
              <w:numPr>
                <w:ilvl w:val="0"/>
                <w:numId w:val="1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“edit account form”.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4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B67361">
            <w:pPr>
              <w:pStyle w:val="ListParagraph"/>
              <w:numPr>
                <w:ilvl w:val="0"/>
                <w:numId w:val="16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notify “Invalid data. Please check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again”.</w:t>
            </w:r>
          </w:p>
          <w:p w:rsidR="0095616D" w:rsidRPr="00FE558D" w:rsidRDefault="0095616D" w:rsidP="00B67361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tem focus to invalid field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B67361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5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B6736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390A6A" w:rsidRPr="00FE558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95616D" w:rsidRPr="00FE558D" w:rsidRDefault="00B6736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tem move to 404 page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2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5" w:name="_Toc47476619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account</w:t>
      </w:r>
      <w:bookmarkEnd w:id="2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UC-MA-05 Search Account</w:t>
            </w:r>
          </w:p>
        </w:tc>
      </w:tr>
      <w:tr w:rsidR="004F6277" w:rsidRPr="00FE558D" w:rsidTr="00B67361">
        <w:trPr>
          <w:trHeight w:val="52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rPr>
          <w:trHeight w:val="54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search account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must in “Manage account page”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search account successfully.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key search in search field.</w:t>
            </w:r>
          </w:p>
          <w:p w:rsidR="0095616D" w:rsidRPr="00FE558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“Search”</w:t>
            </w:r>
          </w:p>
          <w:p w:rsidR="0095616D" w:rsidRPr="00FE558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accounts coincidence with key search.</w:t>
            </w:r>
          </w:p>
          <w:p w:rsidR="0095616D" w:rsidRPr="00FE558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FE558D" w:rsidRDefault="00021027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001A88" w:rsidRPr="00FE558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B67361" w:rsidRPr="00FE558D" w:rsidRDefault="00B67361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move to 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>404 page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Key search has a limit under 100 characters.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6" w:name="_Toc47476619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</w:t>
      </w:r>
      <w:bookmarkEnd w:id="2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UC-MA-06</w:t>
            </w:r>
            <w:r w:rsidR="00F64CE1" w:rsidRPr="00FE558D">
              <w:rPr>
                <w:rFonts w:cs="Times New Roman"/>
                <w:color w:val="FFFFFF" w:themeColor="background1"/>
                <w:sz w:val="28"/>
                <w:szCs w:val="28"/>
              </w:rPr>
              <w:t>.1</w:t>
            </w: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Forget Password</w:t>
            </w:r>
            <w:r w:rsidR="00F64CE1" w:rsidRPr="00FE558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(Send link create new password)</w:t>
            </w:r>
          </w:p>
        </w:tc>
      </w:tr>
      <w:tr w:rsidR="004F6277" w:rsidRPr="00FE558D" w:rsidTr="00A44A65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44A65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forg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et password 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“Forget password”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A44A65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 internet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A44A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Success: 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get link create new password successfully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input their email.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“Ok”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email.</w:t>
            </w:r>
          </w:p>
          <w:p w:rsidR="0095616D" w:rsidRPr="00FE558D" w:rsidRDefault="00996AC3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send link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to their email.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Link to change password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 has been sent into your email.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Please check your email”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check their email to get password.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“forget password” (after step 2):</w:t>
            </w:r>
          </w:p>
          <w:p w:rsidR="0095616D" w:rsidRPr="00FE558D" w:rsidRDefault="00A44A65" w:rsidP="000773CC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FE558D" w:rsidRDefault="00A44A65" w:rsidP="000773CC">
            <w:pPr>
              <w:numPr>
                <w:ilvl w:val="0"/>
                <w:numId w:val="3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wrong email: (after step 4)</w:t>
            </w:r>
          </w:p>
          <w:p w:rsidR="0095616D" w:rsidRPr="00FE558D" w:rsidRDefault="0095616D" w:rsidP="000773CC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FE558D" w:rsidRDefault="00F64CE1" w:rsidP="000773CC">
            <w:pPr>
              <w:numPr>
                <w:ilvl w:val="0"/>
                <w:numId w:val="3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back to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4)</w:t>
            </w:r>
          </w:p>
          <w:p w:rsidR="0095616D" w:rsidRPr="00FE558D" w:rsidRDefault="0095616D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5.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95616D" w:rsidRPr="00FE558D" w:rsidRDefault="00F64CE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System move to 404 page.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F64CE1" w:rsidRPr="00FE558D" w:rsidRDefault="00F64CE1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390A6A" w:rsidRPr="00FE558D" w:rsidRDefault="00390A6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7" w:name="_Toc474766199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password(cont.)</w:t>
      </w:r>
      <w:bookmarkEnd w:id="2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F64CE1" w:rsidRPr="00FE558D" w:rsidRDefault="00F64CE1" w:rsidP="00086A31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UC-MA-06.2 Forget Password (Create new password)</w:t>
            </w:r>
          </w:p>
        </w:tc>
      </w:tr>
      <w:tr w:rsidR="00F64CE1" w:rsidRPr="00FE558D" w:rsidTr="00086A31">
        <w:trPr>
          <w:trHeight w:val="520"/>
        </w:trPr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rPr>
          <w:trHeight w:val="540"/>
        </w:trPr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get new password 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link “Create new password”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have an account in system.</w:t>
            </w:r>
          </w:p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have link create new password in email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Admin, Editor, Education staff get new password successfully.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F64CE1" w:rsidRPr="00FE558D" w:rsidRDefault="00DE7DAE" w:rsidP="00DE7DAE">
            <w:pPr>
              <w:spacing w:before="0" w:after="0" w:line="240" w:lineRule="auto"/>
              <w:ind w:left="108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533061" w:rsidRPr="00FE558D">
              <w:rPr>
                <w:rFonts w:cs="Times New Roman"/>
                <w:color w:val="auto"/>
                <w:sz w:val="28"/>
                <w:szCs w:val="28"/>
              </w:rPr>
              <w:t>tem call mail server to change direction</w:t>
            </w:r>
          </w:p>
          <w:p w:rsidR="00F64CE1" w:rsidRPr="00FE558D" w:rsidRDefault="00DE7DAE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login to their account</w:t>
            </w:r>
          </w:p>
          <w:p w:rsidR="00F64CE1" w:rsidRPr="00FE558D" w:rsidRDefault="003D57C7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email of system</w:t>
            </w:r>
          </w:p>
          <w:p w:rsidR="003D57C7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link create new password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Mail server change direction to system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form “Create new password”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input new password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System notify “Change password successfully”</w:t>
            </w:r>
          </w:p>
          <w:p w:rsidR="00F64CE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Admin, Editor, Education staff input </w:t>
            </w:r>
            <w:r w:rsidR="00930E6E" w:rsidRPr="00FE558D">
              <w:rPr>
                <w:rFonts w:cs="Times New Roman"/>
                <w:color w:val="FF0000"/>
                <w:sz w:val="28"/>
                <w:szCs w:val="28"/>
              </w:rPr>
              <w:t>wrong password type: (after step 8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FE558D" w:rsidRDefault="00F64CE1" w:rsidP="00930E6E">
            <w:pPr>
              <w:pStyle w:val="ListParagraph"/>
              <w:numPr>
                <w:ilvl w:val="0"/>
                <w:numId w:val="2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</w:t>
            </w:r>
            <w:r w:rsidR="00930E6E" w:rsidRPr="00FE558D">
              <w:rPr>
                <w:rFonts w:cs="Times New Roman"/>
                <w:color w:val="auto"/>
                <w:sz w:val="28"/>
                <w:szCs w:val="28"/>
              </w:rPr>
              <w:t>tify “Invalid password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 Please check again”.</w:t>
            </w:r>
          </w:p>
          <w:p w:rsidR="00F64CE1" w:rsidRPr="00FE558D" w:rsidRDefault="00930E6E" w:rsidP="00930E6E">
            <w:pPr>
              <w:pStyle w:val="ListParagraph"/>
              <w:numPr>
                <w:ilvl w:val="0"/>
                <w:numId w:val="2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focus to invalid field</w:t>
            </w:r>
          </w:p>
          <w:p w:rsidR="00F64CE1" w:rsidRPr="00FE558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930E6E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10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FE558D" w:rsidRDefault="00930E6E" w:rsidP="00086A31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11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F64CE1" w:rsidRPr="00FE558D" w:rsidRDefault="00930E6E" w:rsidP="00086A31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12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. System move to 404 page.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773CC">
            <w:pPr>
              <w:numPr>
                <w:ilvl w:val="0"/>
                <w:numId w:val="3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F64CE1" w:rsidRPr="00FE558D" w:rsidRDefault="007D21E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8" w:name="_Toc47476620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2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7D21E2" w:rsidRPr="00FE558D" w:rsidTr="007D21E2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205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UC-MA-07 View Profile of Account</w:t>
            </w:r>
          </w:p>
        </w:tc>
      </w:tr>
      <w:tr w:rsidR="004F6277" w:rsidRPr="00FE558D" w:rsidTr="00F84B64">
        <w:trPr>
          <w:trHeight w:val="520"/>
        </w:trPr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40"/>
        </w:trPr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FE558D" w:rsidRDefault="00930E6E" w:rsidP="00F84B64">
            <w:pPr>
              <w:tabs>
                <w:tab w:val="left" w:pos="2295"/>
              </w:tabs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the detail of their account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“View profile”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login into website</w:t>
            </w:r>
          </w:p>
          <w:p w:rsidR="00930E6E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FE558D" w:rsidRDefault="00021027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profile account successfully.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6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profile account page.</w:t>
            </w:r>
          </w:p>
          <w:p w:rsidR="0095616D" w:rsidRPr="00FE558D" w:rsidRDefault="0095616D" w:rsidP="000773CC">
            <w:pPr>
              <w:numPr>
                <w:ilvl w:val="0"/>
                <w:numId w:val="36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FE558D" w:rsidRDefault="00021027" w:rsidP="000773CC">
            <w:pPr>
              <w:numPr>
                <w:ilvl w:val="0"/>
                <w:numId w:val="38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Frequency of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use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Often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E91E8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9" w:name="_Toc47476620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list account</w:t>
      </w:r>
      <w:bookmarkEnd w:id="2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93"/>
        <w:gridCol w:w="2052"/>
        <w:gridCol w:w="2329"/>
        <w:gridCol w:w="2342"/>
      </w:tblGrid>
      <w:tr w:rsidR="00E91E8A" w:rsidRPr="00FE558D" w:rsidTr="00E91E8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UC-MA-08 View List Account</w:t>
            </w:r>
          </w:p>
        </w:tc>
      </w:tr>
      <w:tr w:rsidR="004F6277" w:rsidRPr="00FE558D" w:rsidTr="00021027">
        <w:trPr>
          <w:trHeight w:val="520"/>
        </w:trPr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5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rPr>
          <w:trHeight w:val="540"/>
        </w:trPr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5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views list of account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clicks button “Mange account”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in website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021027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have account in database.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23" w:type="dxa"/>
            <w:gridSpan w:val="3"/>
          </w:tcPr>
          <w:p w:rsidR="0095616D" w:rsidRPr="00FE558D" w:rsidRDefault="00950BCB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view accounts list successfully.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list of account</w:t>
            </w:r>
          </w:p>
          <w:p w:rsidR="0095616D" w:rsidRPr="00FE558D" w:rsidRDefault="0095616D" w:rsidP="000773CC">
            <w:pPr>
              <w:numPr>
                <w:ilvl w:val="0"/>
                <w:numId w:val="3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FE558D" w:rsidRDefault="00021027" w:rsidP="000773CC">
            <w:pPr>
              <w:numPr>
                <w:ilvl w:val="0"/>
                <w:numId w:val="31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FE558D" w:rsidRDefault="0095616D" w:rsidP="000773CC">
            <w:pPr>
              <w:numPr>
                <w:ilvl w:val="0"/>
                <w:numId w:val="31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Mock up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E91E8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0" w:name="_Toc47476620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Authorize</w:t>
      </w:r>
      <w:bookmarkEnd w:id="3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E91E8A" w:rsidRPr="00FE558D" w:rsidTr="00E91E8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UC-MA-09 Authorize</w:t>
            </w:r>
          </w:p>
        </w:tc>
      </w:tr>
      <w:tr w:rsidR="004F6277" w:rsidRPr="00FE558D" w:rsidTr="00950BCB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authorizes for account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“Authorize” 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login to website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must login to system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t have account into the internet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950BC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authorizes for accounts successfully.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Authorize form.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dmin choose account 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choose role for account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button “Save”.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“Ok”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modify account in system.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notifies: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“Authorize accounts successfully” 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tabs>
                <w:tab w:val="left" w:pos="4125"/>
              </w:tabs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dmin cancels “authorize”: (after step 3)</w:t>
            </w:r>
          </w:p>
          <w:p w:rsidR="0095616D" w:rsidRPr="00FE558D" w:rsidRDefault="00950BCB" w:rsidP="000773CC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button “Cancel”.</w:t>
            </w:r>
          </w:p>
          <w:p w:rsidR="0095616D" w:rsidRPr="00FE558D" w:rsidRDefault="0095616D" w:rsidP="000773CC">
            <w:pPr>
              <w:numPr>
                <w:ilvl w:val="0"/>
                <w:numId w:val="33"/>
              </w:numPr>
              <w:tabs>
                <w:tab w:val="left" w:pos="4125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“authorize form”.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6)</w:t>
            </w:r>
          </w:p>
          <w:p w:rsidR="0095616D" w:rsidRPr="00FE558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7.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8.System move to 404 page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pStyle w:val="Heading1"/>
        <w:tabs>
          <w:tab w:val="left" w:pos="720"/>
        </w:tabs>
        <w:spacing w:before="480" w:line="276" w:lineRule="auto"/>
        <w:ind w:hanging="360"/>
        <w:rPr>
          <w:rFonts w:ascii="Times New Roman" w:hAnsi="Times New Roman" w:cs="Times New Roman"/>
          <w:color w:val="auto"/>
          <w:sz w:val="28"/>
          <w:szCs w:val="28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AE0962" w:rsidRPr="00FE558D" w:rsidRDefault="00AE0962" w:rsidP="00AE0962">
      <w:pPr>
        <w:pStyle w:val="Heading2"/>
        <w:ind w:left="450"/>
        <w:rPr>
          <w:rFonts w:ascii="Times New Roman" w:hAnsi="Times New Roman" w:cs="Times New Roman"/>
          <w:color w:val="FF3333"/>
          <w:sz w:val="32"/>
          <w:szCs w:val="32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1" w:name="_Toc47476620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Activate account</w:t>
      </w:r>
      <w:bookmarkEnd w:id="3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UC-MA-10 Activate Account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Admin activate the deactivated account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 activate account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must have an account of System Admin and being in the “List of Account”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Account is activated.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chooses account.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“Edit Account”.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“Activate Account”.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“Activate Account?”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“OK” button.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“List of Account” GUI.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the notify GUI: (after step 5)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2" w:name="_Toc47476620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Deactivate account</w:t>
      </w:r>
      <w:bookmarkEnd w:id="3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UC-MA-11 Deactivate Account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Admin deactivate the existing account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 deactivate account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must have an account of System Admin and being in the “List of Account” GUI.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Account is activating.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Account is deactivated.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chooses account.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“Edit Account”.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“Deactivate Account”.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“Activate Account?”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“OK” button.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“List of Account” GUI.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the notify GUI: (after step 5)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95616D" w:rsidRPr="00FE558D" w:rsidRDefault="0095616D" w:rsidP="000773CC">
      <w:pPr>
        <w:pStyle w:val="Heading2"/>
        <w:numPr>
          <w:ilvl w:val="0"/>
          <w:numId w:val="69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33" w:name="_Toc47476620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news</w:t>
      </w:r>
      <w:bookmarkEnd w:id="33"/>
    </w:p>
    <w:p w:rsidR="00957D59" w:rsidRPr="00FE558D" w:rsidRDefault="00957D59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4" w:name="_Toc474766206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news</w:t>
      </w:r>
      <w:bookmarkEnd w:id="3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FE558D" w:rsidTr="00E91E8A">
        <w:tc>
          <w:tcPr>
            <w:tcW w:w="2294" w:type="dxa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UC-MN-01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View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75C1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news in the website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 access website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75C14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choose news which need view</w:t>
            </w:r>
          </w:p>
          <w:p w:rsidR="00602431" w:rsidRPr="00FE558D" w:rsidRDefault="00602431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get data from database</w:t>
            </w:r>
          </w:p>
          <w:p w:rsidR="0095616D" w:rsidRPr="00FE558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detail of that news</w:t>
            </w:r>
          </w:p>
          <w:p w:rsidR="0095616D" w:rsidRPr="00FE558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0BCB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tem can’t connect to database (</w:t>
            </w:r>
            <w:r w:rsidR="00602431" w:rsidRPr="00FE558D">
              <w:rPr>
                <w:rFonts w:cs="Times New Roman"/>
                <w:color w:val="FF0000"/>
                <w:sz w:val="28"/>
                <w:szCs w:val="28"/>
              </w:rPr>
              <w:t>after step 2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60243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nnect to the database, please try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gain”</w:t>
            </w:r>
          </w:p>
          <w:p w:rsidR="0095616D" w:rsidRPr="00FE558D" w:rsidRDefault="0060243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user can view a news.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5551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5" w:name="_Toc47476620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Post news</w:t>
      </w:r>
      <w:bookmarkEnd w:id="3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FE558D" w:rsidTr="00E91E8A">
        <w:tc>
          <w:tcPr>
            <w:tcW w:w="2294" w:type="dxa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UC-MN-02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B21B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write news and post</w:t>
            </w:r>
          </w:p>
        </w:tc>
      </w:tr>
      <w:tr w:rsidR="00DB21B4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clicks button “Post news”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post news GUI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D2950" w:rsidRPr="00FE558D">
              <w:rPr>
                <w:rFonts w:cs="Times New Roman"/>
                <w:color w:val="auto"/>
                <w:sz w:val="28"/>
                <w:szCs w:val="28"/>
              </w:rPr>
              <w:t>choose news</w:t>
            </w:r>
            <w:r w:rsidR="00957D59" w:rsidRPr="00FE558D">
              <w:rPr>
                <w:rFonts w:cs="Times New Roman"/>
                <w:color w:val="auto"/>
                <w:sz w:val="28"/>
                <w:szCs w:val="28"/>
              </w:rPr>
              <w:t xml:space="preserve"> that approved</w:t>
            </w:r>
          </w:p>
          <w:p w:rsidR="0095616D" w:rsidRPr="00FE558D" w:rsidRDefault="0095616D" w:rsidP="00E16838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clicks button “Post”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“Post successfully”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FE558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271D4">
        <w:trPr>
          <w:trHeight w:val="64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 click button “Cancel” (after step 3)</w:t>
            </w:r>
          </w:p>
          <w:p w:rsidR="0095616D" w:rsidRPr="00FE558D" w:rsidRDefault="009C1AE8" w:rsidP="000773CC">
            <w:pPr>
              <w:pStyle w:val="ListParagraph"/>
              <w:numPr>
                <w:ilvl w:val="0"/>
                <w:numId w:val="31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save to draft</w:t>
            </w:r>
          </w:p>
          <w:p w:rsidR="009C1AE8" w:rsidRPr="00FE558D" w:rsidRDefault="009C1AE8" w:rsidP="000773CC">
            <w:pPr>
              <w:pStyle w:val="ListParagraph"/>
              <w:numPr>
                <w:ilvl w:val="0"/>
                <w:numId w:val="31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 choose news that didn’t approve (after step 2)</w:t>
            </w:r>
          </w:p>
          <w:p w:rsidR="00957D59" w:rsidRPr="00FE558D" w:rsidRDefault="00957D59" w:rsidP="00F84B64">
            <w:pPr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E558D">
              <w:rPr>
                <w:rFonts w:cs="Times New Roman"/>
                <w:color w:val="000000" w:themeColor="text1"/>
                <w:sz w:val="28"/>
                <w:szCs w:val="28"/>
              </w:rPr>
              <w:t>3.The system notifies: “Please choose news that approved”</w:t>
            </w:r>
          </w:p>
          <w:p w:rsidR="00957D59" w:rsidRPr="00FE558D" w:rsidRDefault="00957D59" w:rsidP="00F84B64">
            <w:pPr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E558D">
              <w:rPr>
                <w:rFonts w:cs="Times New Roman"/>
                <w:color w:val="000000" w:themeColor="text1"/>
                <w:sz w:val="28"/>
                <w:szCs w:val="28"/>
              </w:rPr>
              <w:lastRenderedPageBreak/>
              <w:t>4. System back to current page.</w:t>
            </w:r>
          </w:p>
          <w:p w:rsidR="0095616D" w:rsidRPr="00FE558D" w:rsidRDefault="0060243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7D59" w:rsidRPr="00FE558D">
              <w:rPr>
                <w:rFonts w:cs="Times New Roman"/>
                <w:color w:val="FF0000"/>
                <w:sz w:val="28"/>
                <w:szCs w:val="28"/>
              </w:rPr>
              <w:t>2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: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System can’t connect database (</w:t>
            </w:r>
            <w:r w:rsidR="00E16838" w:rsidRPr="00FE558D">
              <w:rPr>
                <w:rFonts w:cs="Times New Roman"/>
                <w:color w:val="FF0000"/>
                <w:sz w:val="28"/>
                <w:szCs w:val="28"/>
              </w:rPr>
              <w:t>after step 5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E16838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602431" w:rsidRPr="00FE558D">
              <w:rPr>
                <w:rFonts w:cs="Times New Roman"/>
                <w:color w:val="auto"/>
                <w:sz w:val="28"/>
                <w:szCs w:val="28"/>
              </w:rPr>
              <w:t>.The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="00602431"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</w:t>
            </w:r>
            <w:r w:rsidR="001B5F6D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please check connection”</w:t>
            </w:r>
          </w:p>
          <w:p w:rsidR="0095616D" w:rsidRPr="00FE558D" w:rsidRDefault="00E16838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post a news successfully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DB21B4" w:rsidRPr="00FE558D" w:rsidRDefault="00DB21B4" w:rsidP="009C1AE8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</w:p>
    <w:p w:rsidR="00957D59" w:rsidRPr="00FE558D" w:rsidRDefault="00957D59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5551AB" w:rsidRPr="00FE558D" w:rsidRDefault="00251BF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6" w:name="_Toc47476620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</w:t>
      </w:r>
      <w:r w:rsidR="005551AB" w:rsidRPr="00FE558D">
        <w:rPr>
          <w:rFonts w:ascii="Times New Roman" w:hAnsi="Times New Roman" w:cs="Times New Roman"/>
          <w:color w:val="FF3333"/>
          <w:sz w:val="28"/>
          <w:szCs w:val="28"/>
        </w:rPr>
        <w:t>iew draft</w:t>
      </w:r>
      <w:bookmarkEnd w:id="3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7D59" w:rsidRPr="00FE558D" w:rsidRDefault="00957D5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7D59" w:rsidRPr="00FE558D" w:rsidRDefault="009C367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UC-MN-03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View Draft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view draft of the post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view</w:t>
            </w:r>
          </w:p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detail of that draft</w:t>
            </w:r>
          </w:p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  <w:p w:rsidR="00957D59" w:rsidRPr="00FE558D" w:rsidRDefault="00957D59" w:rsidP="00957D59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2. The system notifies “Can’t connect to the database, please try again”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3. System move to page 404 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can view a draft successfully.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pStyle w:val="Heading1"/>
        <w:rPr>
          <w:rFonts w:ascii="Times New Roman" w:hAnsi="Times New Roman" w:cs="Times New Roman"/>
          <w:color w:val="auto"/>
          <w:szCs w:val="28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7" w:name="_Toc474766209"/>
      <w:r w:rsidRPr="00FE558D">
        <w:rPr>
          <w:rFonts w:ascii="Times New Roman" w:hAnsi="Times New Roman" w:cs="Times New Roman"/>
          <w:color w:val="FF3333"/>
          <w:sz w:val="28"/>
          <w:szCs w:val="28"/>
        </w:rPr>
        <w:t>Edit draft</w:t>
      </w:r>
      <w:bookmarkEnd w:id="3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UC-MN-04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Edit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bookmarkStart w:id="38" w:name="_gjdgxs" w:colFirst="0" w:colLast="0"/>
            <w:bookmarkEnd w:id="38"/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Actors edit draft of the post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that to view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edit draft GUI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edit information.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. 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 click button “Cancel” (after step 3)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 System save current draft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5. System back to previous page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EF3852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System can</w:t>
            </w:r>
            <w:r w:rsidR="0040333D" w:rsidRPr="00FE558D">
              <w:rPr>
                <w:rFonts w:cs="Times New Roman"/>
                <w:color w:val="FF0000"/>
                <w:sz w:val="28"/>
                <w:szCs w:val="28"/>
              </w:rPr>
              <w:t>’t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 (after step 5)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to 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edit a draft successfully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251BF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9" w:name="_Toc474766210"/>
      <w:r w:rsidRPr="00FE558D">
        <w:rPr>
          <w:rFonts w:ascii="Times New Roman" w:hAnsi="Times New Roman" w:cs="Times New Roman"/>
          <w:color w:val="FF3333"/>
          <w:sz w:val="28"/>
          <w:szCs w:val="28"/>
        </w:rPr>
        <w:t>Delete d</w:t>
      </w:r>
      <w:r w:rsidR="0095616D" w:rsidRPr="00FE558D">
        <w:rPr>
          <w:rFonts w:ascii="Times New Roman" w:hAnsi="Times New Roman" w:cs="Times New Roman"/>
          <w:color w:val="FF3333"/>
          <w:sz w:val="28"/>
          <w:szCs w:val="28"/>
        </w:rPr>
        <w:t>raft</w:t>
      </w:r>
      <w:bookmarkEnd w:id="3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UC-MN-05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Delete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Actors delete draft of the post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delete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“Delete”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“Ok”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delete information of draft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“Delete success”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 click choose “Cancel” (after step 2)</w:t>
            </w:r>
          </w:p>
          <w:p w:rsidR="0095616D" w:rsidRPr="00FE558D" w:rsidRDefault="0040333D" w:rsidP="005B5AAD">
            <w:pPr>
              <w:pStyle w:val="ListParagraph"/>
              <w:ind w:left="43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3. System back to current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System can’t connect to database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(after step 5)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The system notifies: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try again!”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delete a draft successful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FF3333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0" w:name="_Toc474766211"/>
      <w:r w:rsidRPr="00FE558D">
        <w:rPr>
          <w:rFonts w:ascii="Times New Roman" w:hAnsi="Times New Roman" w:cs="Times New Roman"/>
          <w:color w:val="FF3333"/>
          <w:sz w:val="28"/>
          <w:szCs w:val="28"/>
        </w:rPr>
        <w:t>Transfer</w:t>
      </w:r>
      <w:bookmarkEnd w:id="4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UC-MN-06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Transfer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transfer the news to approve/edit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a post which need transfer.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“Transfer”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 list member.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somebody which need transfer.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“Verify”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transfer that post to people is chosen.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 don’t choose a member (after step 3)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show alert: “Please choose a member”.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5. System back to current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can transfer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1" w:name="_Toc474766212"/>
      <w:r w:rsidRPr="00FE558D">
        <w:rPr>
          <w:rFonts w:ascii="Times New Roman" w:hAnsi="Times New Roman" w:cs="Times New Roman"/>
          <w:color w:val="FF3333"/>
          <w:sz w:val="28"/>
          <w:szCs w:val="28"/>
        </w:rPr>
        <w:t>Approve</w:t>
      </w:r>
      <w:bookmarkEnd w:id="4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4D2950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 w:rsidR="005551AB" w:rsidRPr="00FE558D">
              <w:rPr>
                <w:rFonts w:cs="Times New Roman"/>
                <w:color w:val="FFFFFF" w:themeColor="background1"/>
                <w:sz w:val="28"/>
                <w:szCs w:val="28"/>
              </w:rPr>
              <w:t>07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Approve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approve the post from who transfer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receive message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 xml:space="preserve">tem send for admin a message: “You have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a post need to approve”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2. Admin choose message.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3. System show approve GUI.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4. Admin check that post 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5. Admin click button “Approve”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System change status of draft into database.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7.End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6)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7.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8.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approve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2" w:name="_Toc47476621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Deactivate</w:t>
      </w:r>
      <w:bookmarkEnd w:id="4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UC-MN-08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Deactivate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 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deactivate news that posted to website</w:t>
            </w:r>
          </w:p>
        </w:tc>
      </w:tr>
      <w:tr w:rsidR="008E4AE3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must have news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choose a post which need deactivate.</w:t>
            </w:r>
          </w:p>
          <w:p w:rsidR="008E4AE3" w:rsidRPr="00FE558D" w:rsidRDefault="0040333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 xml:space="preserve"> “Deactivate”</w:t>
            </w:r>
          </w:p>
          <w:p w:rsidR="008E4AE3" w:rsidRPr="00FE558D" w:rsidRDefault="008E4AE3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data into database.</w:t>
            </w:r>
          </w:p>
          <w:p w:rsidR="0095616D" w:rsidRPr="00FE558D" w:rsidRDefault="008E4AE3" w:rsidP="005B5AAD">
            <w:pPr>
              <w:numPr>
                <w:ilvl w:val="0"/>
                <w:numId w:val="1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notifies:” Deactivate successfully”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 click “Cancel” (after step 1)</w:t>
            </w:r>
          </w:p>
          <w:p w:rsidR="008E4AE3" w:rsidRPr="00FE558D" w:rsidRDefault="008E4AE3" w:rsidP="005B5AAD">
            <w:pPr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2. System back to current page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EX1: Can’t connect to </w:t>
            </w:r>
            <w:r w:rsidR="008E4AE3" w:rsidRPr="00FE558D">
              <w:rPr>
                <w:rFonts w:cs="Times New Roman"/>
                <w:color w:val="FF0000"/>
                <w:sz w:val="28"/>
                <w:szCs w:val="28"/>
              </w:rPr>
              <w:t>database (after step 2)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ystem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notifies:” Can’t connect to the database, please try again”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 xml:space="preserve">       4.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deactivate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3" w:name="_Toc47476621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News</w:t>
      </w:r>
      <w:bookmarkEnd w:id="4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UC-MN-09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Search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search the news which they want to view</w:t>
            </w:r>
          </w:p>
        </w:tc>
      </w:tr>
      <w:tr w:rsidR="008E4AE3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input information need to search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click button “Search”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related information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System can’t connect to </w:t>
            </w:r>
            <w:r w:rsidR="008E4AE3" w:rsidRPr="00FE558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 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staff, User can search information.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4" w:name="_Toc47476621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Sort News</w:t>
      </w:r>
      <w:bookmarkEnd w:id="4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UC-MN-10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Sort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sort the new follow the alphabet, posted date.</w:t>
            </w:r>
          </w:p>
        </w:tc>
      </w:tr>
      <w:tr w:rsidR="00E3564C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staff, User click 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button “Sort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 method to soft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choose a method to soft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news follow that soft.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System can’t connect to database</w:t>
            </w:r>
          </w:p>
          <w:p w:rsidR="0095616D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Successful: Admin, Editor,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>Education staff, User can sort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5" w:name="_Toc47476621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Push News</w:t>
      </w:r>
      <w:bookmarkEnd w:id="45"/>
    </w:p>
    <w:tbl>
      <w:tblPr>
        <w:tblW w:w="901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tcBorders>
              <w:top w:val="nil"/>
              <w:bottom w:val="nil"/>
              <w:right w:val="nil"/>
            </w:tcBorders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UC-MN-11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Push news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push the news to the top</w:t>
            </w:r>
          </w:p>
        </w:tc>
      </w:tr>
      <w:tr w:rsidR="00D240C1" w:rsidRPr="00FE558D" w:rsidTr="005C2938">
        <w:tc>
          <w:tcPr>
            <w:tcW w:w="2294" w:type="dxa"/>
            <w:shd w:val="clear" w:color="auto" w:fill="FFFFFF"/>
          </w:tcPr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must be connected to the database 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 button “Push”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list news to push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choose pushing location.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push that news.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D240C1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1: System can’t connect to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 xml:space="preserve">      3. The system notifies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0C1B60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push news successfully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B5AAD" w:rsidRPr="00FE558D" w:rsidRDefault="005B5AAD" w:rsidP="005B5AAD">
      <w:pPr>
        <w:pStyle w:val="Heading2"/>
        <w:rPr>
          <w:rFonts w:ascii="Times New Roman" w:hAnsi="Times New Roman" w:cs="Times New Roman"/>
          <w:color w:val="FF3333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DF6EC1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6" w:name="_Toc47476621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news</w:t>
      </w:r>
      <w:bookmarkEnd w:id="4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UC-MN-12 Create News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 xml:space="preserve"> create the news.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Content Admin, Education Staff, Editor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 create news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537847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must have account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in system.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is being in the “Manage News” GUI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News is created successfully.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create news.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“Create News” GUI.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inputs information of news.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checks the adequacy of information. 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“Create news successfully”.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“Create News” GUI: (after step 3)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“Manage News”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Exception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 xml:space="preserve">EF1: </w:t>
            </w:r>
            <w:r w:rsidR="007C5A03" w:rsidRPr="007C5A03">
              <w:rPr>
                <w:rFonts w:cs="Times New Roman"/>
                <w:color w:val="FF3333"/>
                <w:sz w:val="28"/>
                <w:szCs w:val="28"/>
              </w:rPr>
              <w:t xml:space="preserve">Content Admin, Editor, Education Staff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didn’t input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>enough the needed information (after step 5).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“Information is not enough”.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“Create News” GUI.</w:t>
            </w:r>
          </w:p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</w:rPr>
              <w:t>Usually</w:t>
            </w:r>
            <w:r w:rsidRPr="00FE558D">
              <w:rPr>
                <w:rFonts w:cs="Times New Roman"/>
                <w:color w:val="auto"/>
              </w:rPr>
              <w:t xml:space="preserve">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DF6EC1" w:rsidRPr="00FE558D" w:rsidRDefault="00DF6EC1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95616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7" w:name="_Toc474766218"/>
      <w:r w:rsidRPr="005F3BDB">
        <w:rPr>
          <w:rFonts w:ascii="Times New Roman" w:hAnsi="Times New Roman" w:cs="Times New Roman"/>
          <w:color w:val="FF3333"/>
          <w:sz w:val="28"/>
          <w:szCs w:val="28"/>
        </w:rPr>
        <w:t>Share news</w:t>
      </w:r>
      <w:bookmarkEnd w:id="4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5F3BDB" w:rsidRPr="00566B54" w:rsidTr="005F3BDB">
        <w:tc>
          <w:tcPr>
            <w:tcW w:w="9016" w:type="dxa"/>
            <w:gridSpan w:val="4"/>
            <w:shd w:val="clear" w:color="auto" w:fill="FF3333"/>
          </w:tcPr>
          <w:p w:rsidR="005F3BDB" w:rsidRPr="00566B54" w:rsidRDefault="005F3BDB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>
              <w:rPr>
                <w:rFonts w:cs="Times New Roman"/>
                <w:color w:val="FFFFFF" w:themeColor="background1"/>
                <w:sz w:val="28"/>
                <w:szCs w:val="28"/>
              </w:rPr>
              <w:t>13</w:t>
            </w: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</w:t>
            </w:r>
            <w:r w:rsidR="00C847B5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Share </w:t>
            </w: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>News</w:t>
            </w:r>
          </w:p>
        </w:tc>
      </w:tr>
      <w:tr w:rsidR="005F3BDB" w:rsidRPr="00F84B64" w:rsidTr="005F3BDB">
        <w:trPr>
          <w:trHeight w:val="520"/>
        </w:trPr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rPr>
          <w:trHeight w:val="540"/>
        </w:trPr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5F3BDB" w:rsidRPr="00F84B64" w:rsidRDefault="00C847B5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share news to Facebook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5F3BDB" w:rsidRPr="00C847B5" w:rsidRDefault="00C847B5" w:rsidP="005F3BD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User, Facebook SDK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5F3BDB" w:rsidRPr="00C847B5" w:rsidRDefault="00C847B5" w:rsidP="00C847B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User must have account Facebook</w:t>
            </w:r>
          </w:p>
          <w:p w:rsidR="00C847B5" w:rsidRPr="00C847B5" w:rsidRDefault="00C847B5" w:rsidP="00C847B5">
            <w:pPr>
              <w:rPr>
                <w:rFonts w:cs="Times New Roman"/>
                <w:color w:val="auto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System must be connected to internet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C847B5">
              <w:rPr>
                <w:rFonts w:cs="Times New Roman"/>
                <w:color w:val="auto"/>
                <w:sz w:val="28"/>
                <w:szCs w:val="28"/>
              </w:rPr>
              <w:t xml:space="preserve"> News is shared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successfully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5F3BDB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 button “Share”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call Facebook SDK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Facebook require User login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Facebook show “Share” UI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 button “Share” on Facebook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News appear on user’s Facebook</w:t>
            </w:r>
          </w:p>
          <w:p w:rsidR="00C847B5" w:rsidRP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5F3BDB" w:rsidRPr="00566B54" w:rsidRDefault="005F3BDB" w:rsidP="005F3BDB">
            <w:pPr>
              <w:rPr>
                <w:rFonts w:cs="Times New Roman"/>
                <w:color w:val="FF0000"/>
              </w:rPr>
            </w:pP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>User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 clicks “cancel” in “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>Share News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” 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 xml:space="preserve">Facebook 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>UI: (after step 3)</w:t>
            </w:r>
          </w:p>
          <w:p w:rsidR="005F3BDB" w:rsidRPr="009074CC" w:rsidRDefault="005F3BDB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9074CC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5F3BDB" w:rsidRPr="009074CC" w:rsidRDefault="00C847B5" w:rsidP="000773CC">
            <w:pPr>
              <w:pStyle w:val="ListParagraph"/>
              <w:numPr>
                <w:ilvl w:val="0"/>
                <w:numId w:val="7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back to current page.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Exception 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Flows:</w:t>
            </w:r>
          </w:p>
        </w:tc>
        <w:tc>
          <w:tcPr>
            <w:tcW w:w="7044" w:type="dxa"/>
            <w:gridSpan w:val="3"/>
          </w:tcPr>
          <w:p w:rsidR="005F3BDB" w:rsidRPr="00C847B5" w:rsidRDefault="005F3BDB" w:rsidP="00C847B5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5F3BDB" w:rsidRPr="00F84B64" w:rsidRDefault="00C847B5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Normal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A13C0">
              <w:rPr>
                <w:rFonts w:cs="Times New Roman"/>
                <w:color w:val="auto"/>
                <w:sz w:val="28"/>
              </w:rPr>
              <w:t>Usually</w:t>
            </w:r>
            <w:r>
              <w:rPr>
                <w:rFonts w:cs="Times New Roman"/>
                <w:color w:val="auto"/>
              </w:rPr>
              <w:t xml:space="preserve"> 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</w:tbl>
    <w:p w:rsidR="005F3BDB" w:rsidRDefault="005F3BDB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Pr="005F3BDB" w:rsidRDefault="007C5A03" w:rsidP="005F3BDB"/>
    <w:p w:rsidR="00AF73DD" w:rsidRPr="00FE558D" w:rsidRDefault="00622DAB" w:rsidP="000773CC">
      <w:pPr>
        <w:pStyle w:val="Heading2"/>
        <w:numPr>
          <w:ilvl w:val="0"/>
          <w:numId w:val="67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48" w:name="_Toc474766219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examination</w:t>
      </w:r>
      <w:bookmarkEnd w:id="48"/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9" w:name="_Toc474766220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individual point</w:t>
      </w:r>
      <w:bookmarkEnd w:id="4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  <w:gridCol w:w="2792"/>
        <w:gridCol w:w="3467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UC-ME-01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Individual Point</w:t>
            </w:r>
          </w:p>
        </w:tc>
      </w:tr>
      <w:tr w:rsidR="000C1B60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C1B60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view individual point by candidate code.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have candidate code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“View Result” GUI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Website show points of user.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University Exam Result” link.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University Exam Result”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candidate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candidate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scores.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Users cancel view university exam result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 or “Home Page”.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Candidate code does not exist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“candidate code does not exist!”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0" w:name="_Toc47476622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Register exam</w:t>
      </w:r>
      <w:bookmarkEnd w:id="5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7"/>
        <w:gridCol w:w="3246"/>
        <w:gridCol w:w="386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UC-ME-02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Register Exam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register skill examination.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Register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“Register”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information of user and upload image.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sends profile code to user’s email.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register exam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1" w:name="_Toc47476622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5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1942"/>
        <w:gridCol w:w="2315"/>
        <w:gridCol w:w="2042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622DAB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UC-ME-03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views candidate profile of this user.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profile code.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System views profile.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Point”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profile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profile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view profile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“Register Exam”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Profile code does not exist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“Code does not exist!!”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2" w:name="_Toc47476622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profile</w:t>
      </w:r>
      <w:bookmarkEnd w:id="5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8"/>
        <w:gridCol w:w="3246"/>
        <w:gridCol w:w="385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UC-ME-04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edits candidate profile.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“Profile” GUI.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profile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“Edit”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“Edit Profile”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edits profile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input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edit profile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“Profile”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“Import Point”.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3" w:name="_Toc47476622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Import point</w:t>
      </w:r>
      <w:bookmarkEnd w:id="53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0"/>
        <w:gridCol w:w="1961"/>
        <w:gridCol w:w="2288"/>
        <w:gridCol w:w="2101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UC-ME-05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Import point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imports point file to system.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point file.</w:t>
            </w:r>
          </w:p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Import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Result”.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“Import Point”.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“Open 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 point 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“Open”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list of points.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Education Staff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cancels import point (After step 4)</w:t>
            </w:r>
          </w:p>
          <w:p w:rsidR="0095616D" w:rsidRPr="00FE558D" w:rsidRDefault="003B0823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3B0823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“Import Point”.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4" w:name="_Toc47476622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Export profile</w:t>
      </w:r>
      <w:bookmarkEnd w:id="5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UC-ME-06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Export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exports profile of candidate.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8F0834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profile of candidate</w:t>
            </w:r>
          </w:p>
          <w:p w:rsidR="0095616D" w:rsidRPr="00FE558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Export profile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Profile”.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“Export”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message “Export Profile?”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“Yes”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exports profile to MS-WORD.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export profile (After step 6)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“Export”.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ab/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5" w:name="_Toc47476622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exam</w:t>
      </w:r>
      <w:bookmarkEnd w:id="55"/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5B5AAD" w:rsidRPr="00FE558D" w:rsidTr="0011402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UC-ME-07</w:t>
            </w:r>
          </w:p>
        </w:tc>
      </w:tr>
      <w:tr w:rsidR="005B5AAD" w:rsidRPr="00FE558D" w:rsidTr="00114025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Create Exam</w:t>
            </w:r>
          </w:p>
        </w:tc>
      </w:tr>
      <w:tr w:rsidR="005B5AAD" w:rsidRPr="00FE558D" w:rsidTr="00114025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</w:t>
            </w:r>
          </w:p>
        </w:tc>
      </w:tr>
      <w:tr w:rsidR="005B5AAD" w:rsidRPr="00FE558D" w:rsidTr="00114025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exports profile of candidate.</w:t>
            </w:r>
          </w:p>
        </w:tc>
      </w:tr>
      <w:tr w:rsidR="005B5AAD" w:rsidRPr="00FE558D" w:rsidTr="00114025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Network status is stable.</w:t>
            </w:r>
          </w:p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must have profile of candidate</w:t>
            </w:r>
          </w:p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logs in website.</w:t>
            </w:r>
          </w:p>
        </w:tc>
      </w:tr>
      <w:tr w:rsidR="005B5AAD" w:rsidRPr="00FE558D" w:rsidTr="00114025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 xml:space="preserve">Successful: Export profile successfully. </w:t>
            </w:r>
          </w:p>
        </w:tc>
      </w:tr>
      <w:tr w:rsidR="005B5AAD" w:rsidRPr="00FE558D" w:rsidTr="00114025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“Manage Profile”.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chooses profile.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message “Export Profile?”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“Yes”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exports profile to MS-WORD.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End of Use case.</w:t>
            </w:r>
          </w:p>
        </w:tc>
      </w:tr>
      <w:tr w:rsidR="005B5AAD" w:rsidRPr="00FE558D" w:rsidTr="00114025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AF1: User cancels export profile (After step 6)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User clicks “Cancel”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</w:tc>
      </w:tr>
      <w:tr w:rsidR="005B5AAD" w:rsidRPr="00FE558D" w:rsidTr="00114025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“Export”.</w:t>
            </w:r>
          </w:p>
        </w:tc>
      </w:tr>
      <w:tr w:rsidR="005B5AAD" w:rsidRPr="00FE558D" w:rsidTr="00114025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  <w:tr w:rsidR="005B5AAD" w:rsidRPr="00FE558D" w:rsidTr="00114025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Medium</w:t>
            </w: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ab/>
            </w:r>
          </w:p>
        </w:tc>
      </w:tr>
      <w:tr w:rsidR="005B5AAD" w:rsidRPr="00FE558D" w:rsidTr="00114025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5B5AAD" w:rsidRPr="00FE558D" w:rsidRDefault="005B5AAD" w:rsidP="00114025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2"/>
        <w:numPr>
          <w:ilvl w:val="0"/>
          <w:numId w:val="67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56" w:name="_Toc474766227"/>
      <w:r w:rsidRPr="00FE558D">
        <w:rPr>
          <w:rFonts w:ascii="Times New Roman" w:eastAsia="Times New Roman" w:hAnsi="Times New Roman" w:cs="Times New Roman"/>
          <w:color w:val="FF3333"/>
          <w:sz w:val="32"/>
          <w:szCs w:val="32"/>
        </w:rPr>
        <w:t>Manage categories</w:t>
      </w:r>
      <w:bookmarkEnd w:id="56"/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7" w:name="_Toc474766228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categories</w:t>
      </w:r>
      <w:bookmarkEnd w:id="5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1"/>
        <w:gridCol w:w="2357"/>
        <w:gridCol w:w="1802"/>
      </w:tblGrid>
      <w:tr w:rsidR="00622DAB" w:rsidRPr="00FE558D" w:rsidTr="00622DAB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UC-MC-01</w:t>
            </w:r>
          </w:p>
        </w:tc>
      </w:tr>
      <w:tr w:rsidR="004F6277" w:rsidRPr="00FE558D" w:rsidTr="008F0834">
        <w:trPr>
          <w:trHeight w:val="49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Categories i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 Homepage</w:t>
            </w:r>
          </w:p>
        </w:tc>
      </w:tr>
      <w:tr w:rsidR="004F6277" w:rsidRPr="00FE558D" w:rsidTr="008F083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8F0834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FE558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</w:t>
            </w:r>
          </w:p>
        </w:tc>
      </w:tr>
      <w:tr w:rsidR="004F6277" w:rsidRPr="00FE558D" w:rsidTr="008F0834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view the categories on website</w:t>
            </w:r>
          </w:p>
        </w:tc>
      </w:tr>
      <w:tr w:rsidR="004F6277" w:rsidRPr="00FE558D" w:rsidTr="008F0834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 with domain name: "".</w:t>
            </w:r>
          </w:p>
          <w:p w:rsidR="0095616D" w:rsidRPr="00FE558D" w:rsidRDefault="008F0834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 that includes the categories bar.</w:t>
            </w:r>
          </w:p>
          <w:p w:rsidR="0095616D" w:rsidRPr="00FE558D" w:rsidRDefault="0095616D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4F6277" w:rsidRPr="00FE558D" w:rsidTr="008F0834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</w:t>
            </w:r>
          </w:p>
        </w:tc>
      </w:tr>
      <w:tr w:rsidR="004F6277" w:rsidRPr="00FE558D" w:rsidTr="008F0834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8F0834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</w:tc>
      </w:tr>
      <w:tr w:rsidR="004F6277" w:rsidRPr="00FE558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GUI.</w:t>
            </w:r>
          </w:p>
        </w:tc>
      </w:tr>
      <w:tr w:rsidR="004F6277" w:rsidRPr="00FE558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8" w:name="_Toc474766229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category</w:t>
      </w:r>
      <w:bookmarkEnd w:id="5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4"/>
        <w:gridCol w:w="2355"/>
        <w:gridCol w:w="1801"/>
      </w:tblGrid>
      <w:tr w:rsidR="00622DAB" w:rsidRPr="00FE558D" w:rsidTr="00622DAB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UC-MC-02</w:t>
            </w:r>
          </w:p>
        </w:tc>
      </w:tr>
      <w:tr w:rsidR="004F6277" w:rsidRPr="00FE558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Categories In CMS</w:t>
            </w:r>
          </w:p>
        </w:tc>
      </w:tr>
      <w:tr w:rsidR="004F6277" w:rsidRPr="00FE558D" w:rsidTr="009F7B1F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9F7B1F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FE558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4F6277" w:rsidRPr="00FE558D" w:rsidTr="009F7B1F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view categories in manage page</w:t>
            </w:r>
          </w:p>
        </w:tc>
      </w:tr>
      <w:tr w:rsidR="004F6277" w:rsidRPr="00FE558D" w:rsidTr="009F7B1F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log in website by admin account and being in the CMS GUI.</w:t>
            </w:r>
          </w:p>
        </w:tc>
      </w:tr>
      <w:tr w:rsidR="004F6277" w:rsidRPr="00FE558D" w:rsidTr="009F7B1F">
        <w:trPr>
          <w:trHeight w:val="81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</w:t>
            </w:r>
            <w:r w:rsidR="008F083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“Manage Categories” interface with list of categories.</w:t>
            </w:r>
          </w:p>
        </w:tc>
      </w:tr>
      <w:tr w:rsidR="004F6277" w:rsidRPr="00FE558D" w:rsidTr="009F7B1F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FE558D" w:rsidRDefault="005C2938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 with the list of categories.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9F7B1F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5C293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5C2938" w:rsidRPr="00FE558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2.The system notifies:” Can’t connect to the database, please try again!”</w:t>
            </w:r>
          </w:p>
          <w:p w:rsidR="005C2938" w:rsidRPr="00FE558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3.System move to 404 page</w:t>
            </w:r>
          </w:p>
        </w:tc>
      </w:tr>
      <w:tr w:rsidR="004F6277" w:rsidRPr="00FE558D" w:rsidTr="009F7B1F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5C2938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“Manage Categories”</w:t>
            </w:r>
          </w:p>
        </w:tc>
      </w:tr>
      <w:tr w:rsidR="004F6277" w:rsidRPr="00FE558D" w:rsidTr="009F7B1F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B26B5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9" w:name="_Toc47476623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Add category</w:t>
      </w:r>
      <w:bookmarkEnd w:id="5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8"/>
        <w:gridCol w:w="2059"/>
        <w:gridCol w:w="2336"/>
        <w:gridCol w:w="2137"/>
      </w:tblGrid>
      <w:tr w:rsidR="00EB26B5" w:rsidRPr="00FE558D" w:rsidTr="00EB26B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UC-MC-03</w:t>
            </w:r>
          </w:p>
        </w:tc>
      </w:tr>
      <w:tr w:rsidR="006C3D82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Add Category</w:t>
            </w:r>
          </w:p>
        </w:tc>
      </w:tr>
      <w:tr w:rsidR="006C3D82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6C3D82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6C3D82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</w:p>
        </w:tc>
      </w:tr>
      <w:tr w:rsidR="006C3D82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adds new category to categories bar.</w:t>
            </w:r>
          </w:p>
        </w:tc>
      </w:tr>
      <w:tr w:rsidR="006C3D82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F7B1F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and being in the CMS GUI.</w:t>
            </w:r>
          </w:p>
        </w:tc>
      </w:tr>
      <w:tr w:rsidR="006C3D82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9F7B1F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Add new category successfully. </w:t>
            </w:r>
          </w:p>
        </w:tc>
      </w:tr>
      <w:tr w:rsidR="006C3D82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"Manage Categories".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"Add" button.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"Add Category" GUI.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fills information of category.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and views list of categories.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6C3D82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F17F8B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Category have empty information (after step 4)</w:t>
            </w:r>
          </w:p>
          <w:p w:rsidR="00F17F8B" w:rsidRPr="00FE558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5.System notify “Please input into field!”</w:t>
            </w:r>
          </w:p>
          <w:p w:rsidR="00F17F8B" w:rsidRPr="00FE558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6.System focus into empty field.</w:t>
            </w:r>
          </w:p>
          <w:p w:rsidR="00F17F8B" w:rsidRPr="00FE558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Input</w:t>
            </w:r>
            <w:r w:rsidR="006C3D82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have invalid type (after step 6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F17F8B" w:rsidRPr="00FE558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.System notify “Invalid input, please try again”</w:t>
            </w:r>
          </w:p>
          <w:p w:rsidR="00F17F8B" w:rsidRPr="00FE558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focus to invalid input</w:t>
            </w:r>
          </w:p>
          <w:p w:rsidR="00F17F8B" w:rsidRPr="00FE558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EF3: System can’t connect to database (after step </w:t>
            </w:r>
            <w:r w:rsidR="006C3D82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7)</w:t>
            </w:r>
          </w:p>
          <w:p w:rsidR="006C3D82" w:rsidRPr="00FE558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Can’t connect to the database, please try again!”</w:t>
            </w:r>
          </w:p>
          <w:p w:rsidR="006C3D82" w:rsidRPr="00FE558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page.</w:t>
            </w:r>
          </w:p>
        </w:tc>
      </w:tr>
      <w:tr w:rsidR="006C3D82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9F7B1F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“Add” button.</w:t>
            </w:r>
          </w:p>
        </w:tc>
      </w:tr>
      <w:tr w:rsidR="006C3D82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6C3D82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6C3D82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350E1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0" w:name="_Toc47476623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category</w:t>
      </w:r>
      <w:bookmarkEnd w:id="6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0"/>
        <w:gridCol w:w="2941"/>
        <w:gridCol w:w="3489"/>
      </w:tblGrid>
      <w:tr w:rsidR="00E350E1" w:rsidRPr="00FE558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UC-MC-04</w:t>
            </w:r>
          </w:p>
        </w:tc>
      </w:tr>
      <w:tr w:rsidR="00F17F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Category</w:t>
            </w:r>
          </w:p>
        </w:tc>
      </w:tr>
      <w:tr w:rsidR="006C3D82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6C3D82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F17F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F17F8B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</w:tc>
      </w:tr>
      <w:tr w:rsidR="00F17F8B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FE558D" w:rsidRDefault="00F17F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</w:t>
            </w:r>
          </w:p>
          <w:p w:rsidR="0095616D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be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ing in the CMS GUI.</w:t>
            </w:r>
          </w:p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F17F8B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category successfully. </w:t>
            </w:r>
          </w:p>
        </w:tc>
      </w:tr>
      <w:tr w:rsidR="00F17F8B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3D6D0E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3D6D0E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chooses category </w:t>
            </w:r>
          </w:p>
          <w:p w:rsidR="0095616D" w:rsidRPr="00FE558D" w:rsidRDefault="003D6D0E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"Edit" button.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"Edit Category" GUI.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new information of category.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F17F8B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3D6D0E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3D6D0E" w:rsidRPr="00FE558D" w:rsidRDefault="003D6D0E" w:rsidP="000773CC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back to current page</w:t>
            </w:r>
          </w:p>
        </w:tc>
      </w:tr>
      <w:tr w:rsidR="00F17F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3D6D0E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EF1: </w:t>
            </w:r>
            <w:r w:rsidR="00F050A3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Invalid information (after step 7)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Invalid input, please try another”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9. The system focus into invalid field</w:t>
            </w:r>
          </w:p>
          <w:p w:rsidR="00F050A3" w:rsidRPr="00FE558D" w:rsidRDefault="00F050A3" w:rsidP="00F050A3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Can’t connect to database (after step 8)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9.The system notifies:” Can’t connect to the database, please try again!”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10. System move to 404 page</w:t>
            </w:r>
          </w:p>
        </w:tc>
      </w:tr>
      <w:tr w:rsidR="00F17F8B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“Edit” button.</w:t>
            </w:r>
          </w:p>
        </w:tc>
      </w:tr>
      <w:tr w:rsidR="00F17F8B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17F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F17F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0773CC">
      <w:pPr>
        <w:pStyle w:val="Heading3"/>
        <w:numPr>
          <w:ilvl w:val="1"/>
          <w:numId w:val="54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1" w:name="_Toc47476623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category</w:t>
      </w:r>
      <w:bookmarkEnd w:id="6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3"/>
        <w:gridCol w:w="2894"/>
        <w:gridCol w:w="3483"/>
      </w:tblGrid>
      <w:tr w:rsidR="00E350E1" w:rsidRPr="00FE558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UC-MC-05</w:t>
            </w:r>
          </w:p>
        </w:tc>
      </w:tr>
      <w:tr w:rsidR="00407D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 Category</w:t>
            </w:r>
          </w:p>
        </w:tc>
      </w:tr>
      <w:tr w:rsidR="00407D8B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407D8B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07D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 Content</w:t>
            </w:r>
          </w:p>
        </w:tc>
      </w:tr>
      <w:tr w:rsidR="00407D8B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deletes information of category.</w:t>
            </w:r>
          </w:p>
        </w:tc>
      </w:tr>
      <w:tr w:rsidR="00407D8B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in </w:t>
            </w:r>
          </w:p>
          <w:p w:rsidR="0095616D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being in the CMS GUI.</w:t>
            </w:r>
          </w:p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407D8B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Delete category successfully. </w:t>
            </w:r>
          </w:p>
        </w:tc>
      </w:tr>
      <w:tr w:rsidR="00407D8B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E0608E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 chooses category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clicks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"Delete" button.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 alert dialog “Ok | Cancel”</w:t>
            </w:r>
          </w:p>
          <w:p w:rsidR="00E0608E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“OK”</w:t>
            </w:r>
          </w:p>
          <w:p w:rsidR="00407D8B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data to database</w:t>
            </w:r>
          </w:p>
          <w:p w:rsidR="0095616D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list of categories.</w:t>
            </w:r>
          </w:p>
          <w:p w:rsidR="0095616D" w:rsidRPr="00FE558D" w:rsidRDefault="00407D8B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407D8B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407D8B" w:rsidP="00407D8B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95616D" w:rsidRPr="00FE558D" w:rsidRDefault="00407D8B" w:rsidP="00407D8B">
            <w:pPr>
              <w:pStyle w:val="ListParagraph"/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4.System back to current page</w:t>
            </w:r>
          </w:p>
        </w:tc>
      </w:tr>
      <w:tr w:rsidR="00407D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95616D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Can’t connect to database (after step 6)</w:t>
            </w:r>
          </w:p>
          <w:p w:rsidR="00407D8B" w:rsidRPr="00FE558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7.The system notifies:” Can’t connect to the database, please try again!”</w:t>
            </w:r>
          </w:p>
          <w:p w:rsidR="0095616D" w:rsidRPr="00FE558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 System move to 404 page</w:t>
            </w:r>
          </w:p>
        </w:tc>
      </w:tr>
      <w:tr w:rsidR="00407D8B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“Delete” button.</w:t>
            </w:r>
          </w:p>
        </w:tc>
      </w:tr>
      <w:tr w:rsidR="00407D8B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07D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07D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E350E1" w:rsidP="000773CC">
      <w:pPr>
        <w:pStyle w:val="Heading2"/>
        <w:numPr>
          <w:ilvl w:val="0"/>
          <w:numId w:val="54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62" w:name="_Toc474766233"/>
      <w:r w:rsidRPr="00FE558D">
        <w:rPr>
          <w:rFonts w:ascii="Times New Roman" w:eastAsia="Times New Roman" w:hAnsi="Times New Roman" w:cs="Times New Roman"/>
          <w:color w:val="FF3333"/>
          <w:sz w:val="32"/>
          <w:szCs w:val="32"/>
        </w:rPr>
        <w:lastRenderedPageBreak/>
        <w:t>Manage languages</w:t>
      </w:r>
      <w:bookmarkEnd w:id="62"/>
    </w:p>
    <w:p w:rsidR="00E350E1" w:rsidRPr="00FE558D" w:rsidRDefault="00E350E1" w:rsidP="00E350E1">
      <w:pPr>
        <w:pStyle w:val="Heading3"/>
        <w:rPr>
          <w:rFonts w:ascii="Times New Roman" w:hAnsi="Times New Roman" w:cs="Times New Roman"/>
          <w:color w:val="FF3333"/>
        </w:rPr>
      </w:pPr>
      <w:bookmarkStart w:id="63" w:name="_Toc474766234"/>
      <w:r w:rsidRPr="00FE558D">
        <w:rPr>
          <w:rFonts w:ascii="Times New Roman" w:hAnsi="Times New Roman" w:cs="Times New Roman"/>
          <w:color w:val="FF3333"/>
        </w:rPr>
        <w:t xml:space="preserve">5.1. </w:t>
      </w:r>
      <w:r w:rsidRPr="00FE558D">
        <w:rPr>
          <w:rFonts w:ascii="Times New Roman" w:hAnsi="Times New Roman" w:cs="Times New Roman"/>
          <w:color w:val="FF3333"/>
          <w:sz w:val="28"/>
          <w:szCs w:val="28"/>
        </w:rPr>
        <w:t>Change language</w:t>
      </w:r>
      <w:bookmarkEnd w:id="63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640"/>
        <w:gridCol w:w="1262"/>
        <w:gridCol w:w="5698"/>
      </w:tblGrid>
      <w:tr w:rsidR="00E350E1" w:rsidRPr="00FE558D" w:rsidTr="00E350E1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UC-CLG-01</w:t>
            </w:r>
          </w:p>
        </w:tc>
      </w:tr>
      <w:tr w:rsidR="004F6277" w:rsidRPr="00FE558D" w:rsidTr="00F84B64">
        <w:trPr>
          <w:trHeight w:val="4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Change Languages</w:t>
            </w:r>
          </w:p>
        </w:tc>
      </w:tr>
      <w:tr w:rsidR="00042844" w:rsidRPr="00FE558D" w:rsidTr="0004284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42844" w:rsidRPr="00FE558D" w:rsidTr="00042844">
        <w:trPr>
          <w:trHeight w:val="4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FE558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Actor change language of System</w:t>
            </w:r>
          </w:p>
        </w:tc>
      </w:tr>
      <w:tr w:rsidR="00042844" w:rsidRPr="00FE558D" w:rsidTr="00957D59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042844" w:rsidRPr="00FE558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connected with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click “Change Languages”</w:t>
            </w:r>
          </w:p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handler change.</w:t>
            </w:r>
          </w:p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change language.</w:t>
            </w:r>
          </w:p>
          <w:p w:rsidR="00FE0BA3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66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4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462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Change language successfully.</w:t>
            </w:r>
          </w:p>
        </w:tc>
      </w:tr>
      <w:tr w:rsidR="004F6277" w:rsidRPr="00FE558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52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Special Requirement: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BC0ECC" w:rsidP="000773CC">
      <w:pPr>
        <w:pStyle w:val="Heading2"/>
        <w:numPr>
          <w:ilvl w:val="0"/>
          <w:numId w:val="5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64" w:name="_Toc47476623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</w:t>
      </w:r>
      <w:r w:rsidR="00FE0BA3" w:rsidRPr="00FE558D">
        <w:rPr>
          <w:rFonts w:ascii="Times New Roman" w:hAnsi="Times New Roman" w:cs="Times New Roman"/>
          <w:color w:val="FF3333"/>
          <w:sz w:val="32"/>
          <w:szCs w:val="32"/>
        </w:rPr>
        <w:t>anage banner</w:t>
      </w:r>
      <w:bookmarkEnd w:id="64"/>
    </w:p>
    <w:p w:rsidR="00FE0BA3" w:rsidRPr="00FE558D" w:rsidRDefault="00FE0BA3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5" w:name="_Toc474766236"/>
      <w:r w:rsidRPr="00FE558D">
        <w:rPr>
          <w:rFonts w:ascii="Times New Roman" w:hAnsi="Times New Roman" w:cs="Times New Roman"/>
          <w:color w:val="FF3333"/>
          <w:sz w:val="28"/>
          <w:szCs w:val="28"/>
        </w:rPr>
        <w:t>Create banner</w:t>
      </w:r>
      <w:bookmarkEnd w:id="65"/>
    </w:p>
    <w:tbl>
      <w:tblPr>
        <w:tblW w:w="958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95"/>
        <w:gridCol w:w="1650"/>
        <w:gridCol w:w="3260"/>
        <w:gridCol w:w="2383"/>
      </w:tblGrid>
      <w:tr w:rsidR="00FE0BA3" w:rsidRPr="00FE558D" w:rsidTr="00FE0BA3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UC-MB-01</w:t>
            </w:r>
          </w:p>
        </w:tc>
      </w:tr>
      <w:tr w:rsidR="004F6277" w:rsidRPr="00FE558D" w:rsidTr="00F84B64">
        <w:trPr>
          <w:trHeight w:val="4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create new banner </w:t>
            </w:r>
          </w:p>
        </w:tc>
      </w:tr>
      <w:tr w:rsidR="004F6277" w:rsidRPr="00FE558D" w:rsidTr="00F84B64">
        <w:trPr>
          <w:trHeight w:val="13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“Banner” tab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“Banner”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“Create”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form choose content(images)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images 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click cancel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Do you want to save in draft”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 button “Yes”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save banner into draft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“Banner” page</w:t>
            </w:r>
          </w:p>
        </w:tc>
      </w:tr>
      <w:tr w:rsidR="004F6277" w:rsidRPr="00FE558D" w:rsidTr="00F84B64">
        <w:trPr>
          <w:trHeight w:val="17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Image size too large for display (begin in step 3):</w:t>
            </w:r>
          </w:p>
          <w:p w:rsidR="00042844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Resize images for fit with System”</w:t>
            </w:r>
          </w:p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form choose content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</w:t>
            </w:r>
            <w:r w:rsidR="00042844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4)</w:t>
            </w:r>
          </w:p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6. System move to 404 page</w:t>
            </w:r>
          </w:p>
        </w:tc>
      </w:tr>
      <w:tr w:rsidR="004F6277" w:rsidRPr="00FE558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have logged in with user’s account</w:t>
            </w:r>
          </w:p>
        </w:tc>
      </w:tr>
      <w:tr w:rsidR="004F6277" w:rsidRPr="00FE558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Create new banner successful</w:t>
            </w:r>
            <w:r w:rsidR="0004284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ly</w:t>
            </w:r>
          </w:p>
        </w:tc>
      </w:tr>
      <w:tr w:rsidR="004F6277" w:rsidRPr="00FE558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042844">
        <w:trPr>
          <w:trHeight w:val="57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813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spacing w:before="100" w:after="280" w:line="240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6" w:name="_Toc47476623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banner</w:t>
      </w:r>
      <w:bookmarkEnd w:id="66"/>
    </w:p>
    <w:tbl>
      <w:tblPr>
        <w:tblW w:w="959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460"/>
        <w:gridCol w:w="1470"/>
        <w:gridCol w:w="3230"/>
        <w:gridCol w:w="2438"/>
      </w:tblGrid>
      <w:tr w:rsidR="00D93C02" w:rsidRPr="00FE558D" w:rsidTr="00D93C02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UC-MB-02</w:t>
            </w:r>
          </w:p>
        </w:tc>
      </w:tr>
      <w:tr w:rsidR="004F6277" w:rsidRPr="00FE558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User view banner </w:t>
            </w:r>
          </w:p>
        </w:tc>
      </w:tr>
      <w:tr w:rsidR="00D82DE8" w:rsidRPr="00FE558D" w:rsidTr="00957D59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access website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of website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after="0" w:line="240" w:lineRule="auto"/>
              <w:ind w:left="1260" w:right="72" w:hanging="435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banner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36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5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View banner successfully.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615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7" w:name="_Toc47476623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 hide banner</w:t>
      </w:r>
      <w:bookmarkEnd w:id="67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2007"/>
        <w:gridCol w:w="3304"/>
        <w:gridCol w:w="2302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UC-MB-03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Show-Hide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do show/hide banner</w:t>
            </w:r>
          </w:p>
        </w:tc>
      </w:tr>
      <w:tr w:rsidR="00D82DE8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“Manage 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banner “tab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banner displayed in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</w:t>
            </w:r>
            <w:r w:rsidR="00D82D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F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1: System can’t connect database (after step 3):</w:t>
            </w:r>
          </w:p>
          <w:p w:rsidR="0095616D" w:rsidRPr="00FE558D" w:rsidRDefault="00D82DE8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move to 404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27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D82DE8">
        <w:trPr>
          <w:trHeight w:val="46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Show/hide banner successfully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82DE8">
        <w:trPr>
          <w:trHeight w:val="81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Always</w:t>
            </w:r>
          </w:p>
        </w:tc>
      </w:tr>
      <w:tr w:rsidR="004F6277" w:rsidRPr="00FE558D" w:rsidTr="00D82DE8">
        <w:trPr>
          <w:trHeight w:val="54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70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68" w:name="_Toc474766239"/>
      <w:r w:rsidRPr="00FE558D">
        <w:rPr>
          <w:rFonts w:ascii="Times New Roman" w:hAnsi="Times New Roman" w:cs="Times New Roman"/>
          <w:color w:val="FF3333"/>
        </w:rPr>
        <w:lastRenderedPageBreak/>
        <w:t>Edit banner</w:t>
      </w:r>
      <w:bookmarkEnd w:id="68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9"/>
        <w:gridCol w:w="3296"/>
        <w:gridCol w:w="2318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UC-MB-04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</w:tc>
      </w:tr>
      <w:tr w:rsidR="00D82DE8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 tab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“Save”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content to database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edited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click button “</w:t>
            </w:r>
            <w:r w:rsidR="00D82D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dialog” Do you want to save this into draft?”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“Yes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banner”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Images size can’t be fitted with System (after step 5):</w:t>
            </w:r>
          </w:p>
          <w:p w:rsidR="00D82DE8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solve images size”</w:t>
            </w:r>
          </w:p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back to edit form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6)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8. System move to 404 page</w:t>
            </w:r>
          </w:p>
        </w:tc>
      </w:tr>
      <w:tr w:rsidR="004F6277" w:rsidRPr="00FE558D" w:rsidTr="00D82DE8">
        <w:trPr>
          <w:trHeight w:val="36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Edit banner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82DE8">
        <w:trPr>
          <w:trHeight w:val="79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D82DE8">
        <w:trPr>
          <w:trHeight w:val="237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64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9" w:name="_Toc47476624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banner</w:t>
      </w:r>
      <w:bookmarkEnd w:id="69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4"/>
        <w:gridCol w:w="3276"/>
        <w:gridCol w:w="2343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UC-MB-05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 Banner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delete banner</w:t>
            </w:r>
          </w:p>
        </w:tc>
      </w:tr>
      <w:tr w:rsidR="005241BA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interface manage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delete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alert “Ok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Cancel”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“Ok”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interface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click button “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back to “Manage banner”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7):</w:t>
            </w:r>
          </w:p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FE558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5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Delete banner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5241BA">
        <w:trPr>
          <w:trHeight w:val="63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5241BA">
        <w:trPr>
          <w:trHeight w:val="45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5241BA">
        <w:trPr>
          <w:trHeight w:val="61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70" w:name="_Toc474766241"/>
      <w:r w:rsidRPr="00FE558D">
        <w:rPr>
          <w:rFonts w:ascii="Times New Roman" w:hAnsi="Times New Roman" w:cs="Times New Roman"/>
          <w:color w:val="FF3333"/>
        </w:rPr>
        <w:lastRenderedPageBreak/>
        <w:t>Arrange images</w:t>
      </w:r>
      <w:bookmarkEnd w:id="70"/>
    </w:p>
    <w:tbl>
      <w:tblPr>
        <w:tblW w:w="9606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20"/>
        <w:gridCol w:w="1740"/>
        <w:gridCol w:w="3267"/>
        <w:gridCol w:w="2379"/>
      </w:tblGrid>
      <w:tr w:rsidR="00D93C02" w:rsidRPr="00FE558D" w:rsidTr="00D93C02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UC-MB-06</w:t>
            </w:r>
          </w:p>
        </w:tc>
      </w:tr>
      <w:tr w:rsidR="004F6277" w:rsidRPr="00FE558D" w:rsidTr="00F84B64">
        <w:trPr>
          <w:trHeight w:val="4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Arrange Images</w:t>
            </w:r>
          </w:p>
        </w:tc>
      </w:tr>
      <w:tr w:rsidR="004F6277" w:rsidRPr="00FE558D" w:rsidTr="00F84B64">
        <w:trPr>
          <w:trHeight w:val="9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banner</w:t>
            </w:r>
          </w:p>
        </w:tc>
      </w:tr>
      <w:tr w:rsidR="005241BA" w:rsidRPr="00FE558D" w:rsidTr="00957D59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FE558D" w:rsidTr="00F84B64">
        <w:trPr>
          <w:trHeight w:val="13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pop-ups to arrange images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images to arrange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“Arrange successfully”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 arrange pop-up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banner” page</w:t>
            </w:r>
          </w:p>
        </w:tc>
      </w:tr>
      <w:tr w:rsidR="004F6277" w:rsidRPr="00FE558D" w:rsidTr="00F84B64">
        <w:trPr>
          <w:trHeight w:val="1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386" w:type="dxa"/>
            <w:gridSpan w:val="3"/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5241BA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FE558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Arrange images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5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0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D93C02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1" w:name="_Toc474766242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questions</w:t>
      </w:r>
      <w:bookmarkEnd w:id="71"/>
      <w:r w:rsidRPr="00FE558D">
        <w:rPr>
          <w:rFonts w:ascii="Times New Roman" w:hAnsi="Times New Roman" w:cs="Times New Roman"/>
          <w:color w:val="FF3333"/>
          <w:sz w:val="32"/>
          <w:szCs w:val="32"/>
        </w:rPr>
        <w:t xml:space="preserve"> </w:t>
      </w:r>
    </w:p>
    <w:p w:rsidR="0095616D" w:rsidRPr="00FE558D" w:rsidRDefault="00D93C02" w:rsidP="000773CC">
      <w:pPr>
        <w:pStyle w:val="Heading3"/>
        <w:widowControl w:val="0"/>
        <w:numPr>
          <w:ilvl w:val="1"/>
          <w:numId w:val="42"/>
        </w:numPr>
        <w:spacing w:line="276" w:lineRule="auto"/>
        <w:rPr>
          <w:rFonts w:ascii="Times New Roman" w:hAnsi="Times New Roman" w:cs="Times New Roman"/>
          <w:color w:val="FF3333"/>
          <w:sz w:val="28"/>
          <w:szCs w:val="28"/>
        </w:rPr>
      </w:pPr>
      <w:bookmarkStart w:id="72" w:name="_Toc474766243"/>
      <w:r w:rsidRPr="00FE558D">
        <w:rPr>
          <w:rFonts w:ascii="Times New Roman" w:hAnsi="Times New Roman" w:cs="Times New Roman"/>
          <w:color w:val="FF3333"/>
          <w:sz w:val="28"/>
          <w:szCs w:val="28"/>
        </w:rPr>
        <w:t>Send questions</w:t>
      </w:r>
      <w:bookmarkEnd w:id="72"/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26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UC-MQA-01</w:t>
            </w:r>
            <w:r w:rsidR="0095616D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: Send questions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2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2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send the question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 “Q&amp;A” tab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access “Q&amp;A” page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User send question successfully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displays “Q&amp;A” page include question form. 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fill information into question form.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User click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button “Send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 input.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notify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“Send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successfully”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User cancel send question (after step 2)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 button “Cancel”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empty question form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User fill invalid information (after step 3)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4.System notify: “Invalid input, please try again!”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5.System focus on wrong field.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EF3: System can’t connect to database (after step 5)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6.System notify “Can’t connect database, please try again”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7.System move to 404 page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Name, Email: &lt;= 100 characters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Question: &lt;= 500 characters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Email: have @...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73" w:name="_Toc474766244"/>
      <w:r w:rsidRPr="00FE558D">
        <w:rPr>
          <w:rFonts w:ascii="Times New Roman" w:hAnsi="Times New Roman" w:cs="Times New Roman"/>
          <w:color w:val="FF3333"/>
        </w:rPr>
        <w:lastRenderedPageBreak/>
        <w:t>Answer questions</w:t>
      </w:r>
      <w:bookmarkEnd w:id="73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02: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Answer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answer the question, Mail server send answer to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Mail server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inside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Mail server must active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have email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Answer has been sent to User successfully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choose question to answer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answer form.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write answer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button “Send”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call Mail server send answer to User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database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“Send answer successfully”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lastRenderedPageBreak/>
              <w:t>AF1: Admin cancel send answer (after step 3)</w:t>
            </w:r>
          </w:p>
          <w:p w:rsidR="0095616D" w:rsidRPr="00FE558D" w:rsidRDefault="0095616D" w:rsidP="000773CC">
            <w:pPr>
              <w:numPr>
                <w:ilvl w:val="0"/>
                <w:numId w:val="64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Admin, Editor, Education staff click button “Cancel” 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draft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5)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database, please try later”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4" w:name="_Toc47476624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questions</w:t>
      </w:r>
      <w:bookmarkEnd w:id="74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03: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View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tabs>
                <w:tab w:val="left" w:pos="4530"/>
              </w:tabs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questions have been answered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inside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</w:t>
            </w: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Q&amp;A”page</w:t>
            </w:r>
            <w:proofErr w:type="spellEnd"/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Admin, Editor, Education staff, User view questions have been answered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“Q&amp;A” page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question that they want to view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an answer of question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2)</w:t>
            </w:r>
          </w:p>
          <w:p w:rsidR="0095616D" w:rsidRPr="00FE558D" w:rsidRDefault="0095616D" w:rsidP="000773CC">
            <w:pPr>
              <w:numPr>
                <w:ilvl w:val="0"/>
                <w:numId w:val="66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to database, please try again”</w:t>
            </w:r>
          </w:p>
          <w:p w:rsidR="0095616D" w:rsidRPr="00FE558D" w:rsidRDefault="0095616D" w:rsidP="000773CC">
            <w:pPr>
              <w:numPr>
                <w:ilvl w:val="0"/>
                <w:numId w:val="66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5" w:name="_Toc47476624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Approve questions</w:t>
      </w:r>
      <w:bookmarkEnd w:id="75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2216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04: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Approve questions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1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1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approve questions have been answered to show on website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Questions must have been answered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Admin approve question successfully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Admin choose “Q&amp;A” tab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System display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 choose question has not approved yet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display detail of this question.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read detail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Admin click button “Approve &amp; Post” 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update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show updated status of question on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notify “Approve success”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10.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AF1: Admin cancel approve question (after step 5)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“Q&amp;A” page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8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Syste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m can’t connect with database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6)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move to 404 page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&amp; Answer Question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6" w:name="_Toc47476624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questions</w:t>
      </w:r>
      <w:bookmarkEnd w:id="76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05: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Search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search the question posted in website.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inside “Q&amp;A”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:Admin</w:t>
            </w:r>
            <w:proofErr w:type="spellEnd"/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, Editor, Education staff, User search question posted in list of frequently asked questions successfully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“Q&amp;A” page.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Admin, Editor, Education staff, User input key search into find box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Admin, Editor, Education staff, User click button “Search”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select question match with key search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display list of related question.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Actors did not enter information (after step 1)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System display notify “Please enter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still in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don’t have question match with key search (after step 3)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“Question not found”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blank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7" w:name="_Toc474766248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pop-ups</w:t>
      </w:r>
      <w:bookmarkEnd w:id="77"/>
    </w:p>
    <w:p w:rsidR="00704AE8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8" w:name="_Toc474766249"/>
      <w:r w:rsidRPr="00FE558D">
        <w:rPr>
          <w:rFonts w:ascii="Times New Roman" w:hAnsi="Times New Roman" w:cs="Times New Roman"/>
          <w:color w:val="FF3333"/>
          <w:sz w:val="28"/>
          <w:szCs w:val="28"/>
        </w:rPr>
        <w:t>Create pop-ups</w:t>
      </w:r>
      <w:bookmarkEnd w:id="78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01: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Create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creates new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Manage Pop-ups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 Admin creates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clicks button “Create Pop-up”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display create pop-up GUI.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adds image &amp; set timer for pop-up.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save data into database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8.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save data into draft version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Popups”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l all information (after step 6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“Please fill all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focus into blank field</w:t>
            </w:r>
          </w:p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System can’t connect with database (after step 5)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Can’t connect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please try later”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9" w:name="_Toc47476625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pop-ups</w:t>
      </w:r>
      <w:bookmarkEnd w:id="79"/>
    </w:p>
    <w:tbl>
      <w:tblPr>
        <w:tblW w:w="8958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30"/>
        <w:gridCol w:w="2175"/>
        <w:gridCol w:w="2493"/>
      </w:tblGrid>
      <w:tr w:rsidR="004F6277" w:rsidRPr="00FE558D" w:rsidTr="00F84B64">
        <w:tc>
          <w:tcPr>
            <w:tcW w:w="8958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02: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View Pop-ups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3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3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on website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successfully.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Pop-ups on screen.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2.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0" w:name="_Toc47476625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Show-hide pop-ups</w:t>
      </w:r>
      <w:bookmarkEnd w:id="80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114025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03: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Show-Hide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the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 activating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show/hide pop-ups displayed in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4.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3. System notify “Can’t connect to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later”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1" w:name="_Toc47476625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pop-ups</w:t>
      </w:r>
      <w:bookmarkEnd w:id="81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04: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Edit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edits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information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of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: Admin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edits pop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edit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display “Edit pop-up” form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edits information of pop-up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System notify “Edit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9.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fill full information (after step 5)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System notify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Please fill al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focus into empty field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7)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8. System notify “Can’t connect to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2" w:name="_Toc47476625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pop-ups</w:t>
      </w:r>
      <w:bookmarkEnd w:id="82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05: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Delete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delete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 Admin delete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delete pop-ups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show alert dialog “Ok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“OK”.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update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“Delete success”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Admin cancel delete pop-up ( after step 2 )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“Can’t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3" w:name="_Toc47476625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Arrange pop-ups</w:t>
      </w:r>
      <w:bookmarkEnd w:id="83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06: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Arrange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704AE8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arrange images in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arrange images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 chooses images to arrange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“Arrange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</w:t>
            </w:r>
            <w:r w:rsidR="00704A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1: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Admin cancel arrange pop-up </w:t>
            </w:r>
            <w:r w:rsidR="00704A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(after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step </w:t>
            </w:r>
            <w:r w:rsidR="005B5AA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3)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5.  System notify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“Can’t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4" w:name="_Toc47476625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homepage</w:t>
      </w:r>
      <w:bookmarkEnd w:id="84"/>
    </w:p>
    <w:p w:rsidR="00114025" w:rsidRPr="00FE558D" w:rsidRDefault="00114025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85" w:name="_Toc474766256"/>
      <w:r w:rsidRPr="00FE558D">
        <w:rPr>
          <w:rFonts w:ascii="Times New Roman" w:hAnsi="Times New Roman" w:cs="Times New Roman"/>
          <w:color w:val="FF3333"/>
        </w:rPr>
        <w:t>Add</w:t>
      </w:r>
      <w:bookmarkEnd w:id="85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114025" w:rsidRPr="00FE558D" w:rsidTr="00114025">
        <w:tc>
          <w:tcPr>
            <w:tcW w:w="8954" w:type="dxa"/>
            <w:gridSpan w:val="4"/>
            <w:shd w:val="clear" w:color="auto" w:fill="FF333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</w:t>
            </w:r>
            <w:r w:rsidR="00BC7413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-01</w:t>
            </w: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: Add Homepage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add new position in homepage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add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114025" w:rsidRDefault="00114025" w:rsidP="0011402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2807E3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“Add”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save data into database</w:t>
            </w:r>
          </w:p>
          <w:p w:rsidR="002807E3" w:rsidRPr="00FE558D" w:rsidRDefault="002807E3" w:rsidP="002807E3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 w:rsidR="002807E3"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3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114025" w:rsidRDefault="0011402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Pr="007704D5" w:rsidRDefault="007704D5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6" w:name="_Toc474766257"/>
      <w:r w:rsidRPr="007704D5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homepage</w:t>
      </w:r>
      <w:bookmarkEnd w:id="86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7704D5" w:rsidRPr="00FE558D" w:rsidTr="008E5765">
        <w:tc>
          <w:tcPr>
            <w:tcW w:w="8954" w:type="dxa"/>
            <w:gridSpan w:val="4"/>
            <w:shd w:val="clear" w:color="auto" w:fill="FF333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UC-MH-02: Edit Homepage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edit position in homepage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edit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“Edit”</w:t>
            </w:r>
          </w:p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4.Content Admin edit position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5. Content Admin click “Save”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update data into database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7704D5" w:rsidRPr="001E68FF" w:rsidRDefault="001E68FF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1E68FF">
              <w:rPr>
                <w:rFonts w:cs="Times New Roman"/>
                <w:color w:val="FF0000"/>
                <w:sz w:val="28"/>
                <w:szCs w:val="28"/>
              </w:rPr>
              <w:t>AF1: Content Admin clicks “Cancel” (after step 4)</w:t>
            </w:r>
          </w:p>
          <w:p w:rsidR="001E68FF" w:rsidRPr="001E68FF" w:rsidRDefault="001E68FF" w:rsidP="001E68FF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5.System back to “Manage Homepage” 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 w:rsidR="001E68FF"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5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7704D5" w:rsidRPr="00FE558D" w:rsidRDefault="001E68FF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7704D5" w:rsidRPr="00FE558D" w:rsidRDefault="001E68FF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7704D5" w:rsidRDefault="007704D5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7" w:name="_Toc474766258"/>
      <w:r w:rsidRPr="004B4C5B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homepage</w:t>
      </w:r>
      <w:bookmarkEnd w:id="87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B4C5B" w:rsidRPr="00FE558D" w:rsidTr="008E5765">
        <w:tc>
          <w:tcPr>
            <w:tcW w:w="8954" w:type="dxa"/>
            <w:gridSpan w:val="4"/>
            <w:shd w:val="clear" w:color="auto" w:fill="FF333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UC-MH-03: Delete Homepage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delete position in homepage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delete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4B4C5B" w:rsidRDefault="004B4C5B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4B4C5B" w:rsidRDefault="004B4C5B" w:rsidP="004B4C5B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“Delete”</w:t>
            </w:r>
          </w:p>
          <w:p w:rsidR="004B4C5B" w:rsidRDefault="004B4C5B" w:rsidP="004B4C5B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“Ok | Cancel”</w:t>
            </w:r>
          </w:p>
          <w:p w:rsidR="004B4C5B" w:rsidRPr="00FE558D" w:rsidRDefault="004B4C5B" w:rsidP="004B4C5B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5. Content Admin click “Ok”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update data into database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4B4C5B" w:rsidRPr="001E68FF" w:rsidRDefault="004B4C5B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1E68FF">
              <w:rPr>
                <w:rFonts w:cs="Times New Roman"/>
                <w:color w:val="FF0000"/>
                <w:sz w:val="28"/>
                <w:szCs w:val="28"/>
              </w:rPr>
              <w:t>AF1: Content Admin clicks “Cancel” (after step 4)</w:t>
            </w:r>
          </w:p>
          <w:p w:rsidR="004B4C5B" w:rsidRPr="001E68FF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5.System back to “Manage Homepage” 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5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4B4C5B" w:rsidRPr="004B4C5B" w:rsidRDefault="004B4C5B" w:rsidP="004B4C5B"/>
    <w:p w:rsidR="0095616D" w:rsidRPr="00FE558D" w:rsidRDefault="00950BCB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8" w:name="_Toc474766259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Use case</w:t>
      </w:r>
      <w:r w:rsidR="00F84B64" w:rsidRPr="00FE558D">
        <w:rPr>
          <w:rFonts w:ascii="Times New Roman" w:hAnsi="Times New Roman" w:cs="Times New Roman"/>
          <w:color w:val="FF3333"/>
          <w:sz w:val="32"/>
          <w:szCs w:val="32"/>
        </w:rPr>
        <w:t xml:space="preserve"> Diagram</w:t>
      </w:r>
      <w:bookmarkEnd w:id="88"/>
    </w:p>
    <w:p w:rsidR="00F84B64" w:rsidRPr="00FE558D" w:rsidRDefault="00F84B64" w:rsidP="00F84B64">
      <w:pPr>
        <w:keepNext/>
        <w:rPr>
          <w:rFonts w:cs="Times New Roman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drawing>
          <wp:inline distT="0" distB="0" distL="0" distR="0">
            <wp:extent cx="5452110" cy="3140075"/>
            <wp:effectExtent l="0" t="0" r="0" b="3175"/>
            <wp:docPr id="3" name="Picture 3" descr="C:\Users\LAPTOP24H\Desktop\New folder\usecase diagram\ChangeLangu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24H\Desktop\New folder\usecase diagram\ChangeLanguag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6D" w:rsidRPr="00FE558D" w:rsidRDefault="00F84B64" w:rsidP="00F84B6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 xml:space="preserve">Figure </w:t>
      </w:r>
      <w:r w:rsidR="003D6D0E" w:rsidRPr="00FE558D">
        <w:rPr>
          <w:rFonts w:cs="Times New Roman"/>
          <w:sz w:val="28"/>
          <w:szCs w:val="28"/>
        </w:rPr>
        <w:fldChar w:fldCharType="begin"/>
      </w:r>
      <w:r w:rsidR="003D6D0E" w:rsidRPr="00FE558D">
        <w:rPr>
          <w:rFonts w:cs="Times New Roman"/>
          <w:sz w:val="28"/>
          <w:szCs w:val="28"/>
        </w:rPr>
        <w:instrText xml:space="preserve"> SEQ Figure \* ARABIC </w:instrText>
      </w:r>
      <w:r w:rsidR="003D6D0E" w:rsidRPr="00FE558D">
        <w:rPr>
          <w:rFonts w:cs="Times New Roman"/>
          <w:sz w:val="28"/>
          <w:szCs w:val="28"/>
        </w:rPr>
        <w:fldChar w:fldCharType="separate"/>
      </w:r>
      <w:r w:rsidRPr="00FE558D">
        <w:rPr>
          <w:rFonts w:cs="Times New Roman"/>
          <w:noProof/>
          <w:sz w:val="28"/>
          <w:szCs w:val="28"/>
        </w:rPr>
        <w:t>1</w:t>
      </w:r>
      <w:r w:rsidR="003D6D0E" w:rsidRPr="00FE558D">
        <w:rPr>
          <w:rFonts w:cs="Times New Roman"/>
          <w:noProof/>
          <w:sz w:val="28"/>
          <w:szCs w:val="28"/>
        </w:rPr>
        <w:fldChar w:fldCharType="end"/>
      </w:r>
      <w:r w:rsidR="000A1723">
        <w:rPr>
          <w:rFonts w:cs="Times New Roman"/>
          <w:sz w:val="28"/>
          <w:szCs w:val="28"/>
        </w:rPr>
        <w:t xml:space="preserve">: Manage </w:t>
      </w:r>
      <w:r w:rsidRPr="00FE558D">
        <w:rPr>
          <w:rFonts w:cs="Times New Roman"/>
          <w:sz w:val="28"/>
          <w:szCs w:val="28"/>
        </w:rPr>
        <w:t>Language</w:t>
      </w:r>
    </w:p>
    <w:p w:rsidR="00F84B64" w:rsidRPr="00FE558D" w:rsidRDefault="00F84B64" w:rsidP="00F84B64">
      <w:pPr>
        <w:rPr>
          <w:rFonts w:cs="Times New Roman"/>
          <w:sz w:val="28"/>
          <w:szCs w:val="28"/>
        </w:rPr>
      </w:pPr>
    </w:p>
    <w:p w:rsidR="00564BB5" w:rsidRDefault="00564BB5" w:rsidP="00F84B64">
      <w:pPr>
        <w:rPr>
          <w:rFonts w:cs="Times New Roman"/>
          <w:noProof/>
          <w:sz w:val="28"/>
          <w:szCs w:val="28"/>
          <w:lang w:eastAsia="en-US"/>
        </w:rPr>
      </w:pPr>
    </w:p>
    <w:p w:rsidR="00383CDE" w:rsidRDefault="00564BB5" w:rsidP="00F84B64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1" type="#_x0000_t75" style="width:381pt;height:390.75pt">
            <v:imagedata r:id="rId12" o:title="ManageAccount(admin)"/>
          </v:shape>
        </w:pict>
      </w:r>
    </w:p>
    <w:p w:rsidR="00383CDE" w:rsidRPr="00FE558D" w:rsidRDefault="00383CDE" w:rsidP="00383CDE">
      <w:pPr>
        <w:pStyle w:val="Caption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 w:rsidRPr="00FE558D">
        <w:rPr>
          <w:rFonts w:cs="Times New Roman"/>
          <w:sz w:val="28"/>
          <w:szCs w:val="28"/>
        </w:rPr>
        <w:t>Figure 2: Manage accounts</w:t>
      </w:r>
    </w:p>
    <w:p w:rsidR="00F84B64" w:rsidRPr="00383CDE" w:rsidRDefault="00F84B64" w:rsidP="00383CDE">
      <w:pPr>
        <w:tabs>
          <w:tab w:val="left" w:pos="1395"/>
        </w:tabs>
        <w:rPr>
          <w:rFonts w:cs="Times New Roman"/>
          <w:sz w:val="28"/>
          <w:szCs w:val="28"/>
        </w:rPr>
      </w:pPr>
    </w:p>
    <w:p w:rsidR="00564BB5" w:rsidRDefault="00564BB5" w:rsidP="00CA327E">
      <w:pPr>
        <w:pStyle w:val="Caption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pict>
          <v:shape id="_x0000_i1122" type="#_x0000_t75" style="width:418.5pt;height:330.75pt">
            <v:imagedata r:id="rId13" o:title="ManageAccount(an)"/>
          </v:shape>
        </w:pict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2</w:t>
      </w:r>
      <w:r w:rsidR="00383CDE">
        <w:rPr>
          <w:rFonts w:cs="Times New Roman"/>
          <w:sz w:val="28"/>
          <w:szCs w:val="28"/>
        </w:rPr>
        <w:t>.1</w:t>
      </w:r>
      <w:r w:rsidRPr="00FE558D">
        <w:rPr>
          <w:rFonts w:cs="Times New Roman"/>
          <w:sz w:val="28"/>
          <w:szCs w:val="28"/>
        </w:rPr>
        <w:t>: Manage accounts</w:t>
      </w:r>
    </w:p>
    <w:p w:rsidR="00543620" w:rsidRPr="00FE558D" w:rsidRDefault="00543620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383CDE" w:rsidP="005943DD">
      <w:pPr>
        <w:rPr>
          <w:rFonts w:cs="Times New Roman"/>
          <w:color w:val="auto"/>
          <w:sz w:val="28"/>
          <w:szCs w:val="28"/>
        </w:rPr>
      </w:pPr>
      <w:r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pict>
          <v:shape id="_x0000_i1123" type="#_x0000_t75" style="width:358.5pt;height:270.75pt">
            <v:imagedata r:id="rId14" o:title="ManageBanner(ad)"/>
          </v:shape>
        </w:pict>
      </w:r>
    </w:p>
    <w:p w:rsidR="00CA327E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3: Manage banner</w:t>
      </w:r>
    </w:p>
    <w:p w:rsidR="00383CDE" w:rsidRPr="00383CDE" w:rsidRDefault="00383CDE" w:rsidP="00383CDE">
      <w:r>
        <w:pict>
          <v:shape id="_x0000_i1124" type="#_x0000_t75" style="width:418.5pt;height:239.25pt">
            <v:imagedata r:id="rId15" o:title="ManageBanner(an)"/>
          </v:shape>
        </w:pict>
      </w:r>
    </w:p>
    <w:p w:rsidR="00383CDE" w:rsidRDefault="00383CDE" w:rsidP="00383CD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3</w:t>
      </w:r>
      <w:r>
        <w:rPr>
          <w:rFonts w:cs="Times New Roman"/>
          <w:sz w:val="28"/>
          <w:szCs w:val="28"/>
        </w:rPr>
        <w:t>.1</w:t>
      </w:r>
      <w:r w:rsidRPr="00FE558D">
        <w:rPr>
          <w:rFonts w:cs="Times New Roman"/>
          <w:sz w:val="28"/>
          <w:szCs w:val="28"/>
        </w:rPr>
        <w:t>: Manage banner</w:t>
      </w:r>
    </w:p>
    <w:p w:rsidR="00F84B64" w:rsidRPr="00FE558D" w:rsidRDefault="00F84B64" w:rsidP="00383CDE">
      <w:pPr>
        <w:ind w:firstLine="720"/>
        <w:rPr>
          <w:rFonts w:cs="Times New Roman"/>
          <w:color w:val="auto"/>
          <w:sz w:val="28"/>
          <w:szCs w:val="28"/>
        </w:rPr>
      </w:pPr>
    </w:p>
    <w:p w:rsidR="00CA327E" w:rsidRPr="00FE558D" w:rsidRDefault="00CA327E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383CDE" w:rsidP="005943DD">
      <w:pPr>
        <w:rPr>
          <w:rFonts w:cs="Times New Roman"/>
          <w:color w:val="auto"/>
          <w:sz w:val="28"/>
          <w:szCs w:val="28"/>
        </w:rPr>
      </w:pPr>
      <w:r>
        <w:rPr>
          <w:rFonts w:cs="Times New Roman"/>
          <w:noProof/>
          <w:color w:val="auto"/>
          <w:sz w:val="28"/>
          <w:szCs w:val="28"/>
          <w:lang w:eastAsia="en-US"/>
        </w:rPr>
        <w:pict>
          <v:shape id="_x0000_i1125" type="#_x0000_t75" style="width:431.25pt;height:205.5pt">
            <v:imagedata r:id="rId16" o:title="ManageCate(an)"/>
          </v:shape>
        </w:pict>
      </w:r>
    </w:p>
    <w:p w:rsidR="00CA327E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4: Manage category</w:t>
      </w:r>
    </w:p>
    <w:p w:rsidR="00383CDE" w:rsidRPr="00383CDE" w:rsidRDefault="00383CDE" w:rsidP="00383CDE">
      <w:r>
        <w:pict>
          <v:shape id="_x0000_i1126" type="#_x0000_t75" style="width:351pt;height:218.25pt">
            <v:imagedata r:id="rId17" o:title="ManageCate(ad)"/>
          </v:shape>
        </w:pict>
      </w:r>
    </w:p>
    <w:p w:rsidR="00383CDE" w:rsidRDefault="00383CDE" w:rsidP="00383CD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4</w:t>
      </w:r>
      <w:r>
        <w:rPr>
          <w:rFonts w:cs="Times New Roman"/>
          <w:sz w:val="28"/>
          <w:szCs w:val="28"/>
        </w:rPr>
        <w:t>.1</w:t>
      </w:r>
      <w:r w:rsidRPr="00FE558D">
        <w:rPr>
          <w:rFonts w:cs="Times New Roman"/>
          <w:sz w:val="28"/>
          <w:szCs w:val="28"/>
        </w:rPr>
        <w:t>: Manage category</w:t>
      </w:r>
    </w:p>
    <w:p w:rsidR="00CA327E" w:rsidRPr="00FE558D" w:rsidRDefault="00CA327E" w:rsidP="00CA327E">
      <w:pPr>
        <w:rPr>
          <w:rFonts w:cs="Times New Roman"/>
        </w:rPr>
      </w:pPr>
    </w:p>
    <w:p w:rsidR="00CA327E" w:rsidRPr="00FE558D" w:rsidRDefault="00CA327E" w:rsidP="00CA327E">
      <w:pPr>
        <w:rPr>
          <w:rFonts w:cs="Times New Roman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3933825"/>
            <wp:effectExtent l="0" t="0" r="0" b="9525"/>
            <wp:docPr id="7" name="Picture 7" descr="C:\Users\LAPTOP24H\Desktop\New folder\usecase diagram\ManageExam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24H\Desktop\New folder\usecase diagram\ManageExamin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5: Manage Examination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383CDE" w:rsidP="005943DD">
      <w:pPr>
        <w:rPr>
          <w:rFonts w:cs="Times New Roman"/>
          <w:color w:val="auto"/>
          <w:sz w:val="28"/>
          <w:szCs w:val="28"/>
        </w:rPr>
      </w:pPr>
      <w:r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pict>
          <v:shape id="_x0000_i1127" type="#_x0000_t75" style="width:351.75pt;height:420.75pt">
            <v:imagedata r:id="rId19" o:title="ManageNews(ad)"/>
          </v:shape>
        </w:pict>
      </w: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6: Manage news</w:t>
      </w:r>
    </w:p>
    <w:p w:rsidR="00383CDE" w:rsidRDefault="00383CDE" w:rsidP="005943DD">
      <w:pPr>
        <w:rPr>
          <w:rFonts w:cs="Times New Roman"/>
          <w:color w:val="auto"/>
          <w:sz w:val="28"/>
          <w:szCs w:val="28"/>
        </w:rPr>
      </w:pPr>
      <w:r>
        <w:rPr>
          <w:rFonts w:cs="Times New Roman"/>
          <w:color w:val="auto"/>
          <w:sz w:val="28"/>
          <w:szCs w:val="28"/>
        </w:rPr>
        <w:lastRenderedPageBreak/>
        <w:pict>
          <v:shape id="_x0000_i1128" type="#_x0000_t75" style="width:6in;height:366pt">
            <v:imagedata r:id="rId20" o:title="ManageNews(an)"/>
          </v:shape>
        </w:pict>
      </w:r>
    </w:p>
    <w:p w:rsidR="00F84B64" w:rsidRPr="00383CDE" w:rsidRDefault="00383CDE" w:rsidP="00383CDE">
      <w:pPr>
        <w:ind w:firstLine="720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6</w:t>
      </w:r>
      <w:r>
        <w:rPr>
          <w:rFonts w:cs="Times New Roman"/>
          <w:sz w:val="28"/>
          <w:szCs w:val="28"/>
        </w:rPr>
        <w:t>.1</w:t>
      </w:r>
      <w:r w:rsidRPr="00FE558D">
        <w:rPr>
          <w:rFonts w:cs="Times New Roman"/>
          <w:sz w:val="28"/>
          <w:szCs w:val="28"/>
        </w:rPr>
        <w:t>: Manage news</w:t>
      </w:r>
    </w:p>
    <w:p w:rsidR="00F84B64" w:rsidRPr="00FE558D" w:rsidRDefault="00383CDE" w:rsidP="005943DD">
      <w:pPr>
        <w:rPr>
          <w:rFonts w:cs="Times New Roman"/>
          <w:color w:val="auto"/>
          <w:sz w:val="28"/>
          <w:szCs w:val="28"/>
        </w:rPr>
      </w:pPr>
      <w:r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pict>
          <v:shape id="_x0000_i1129" type="#_x0000_t75" style="width:358.5pt;height:270.75pt">
            <v:imagedata r:id="rId21" o:title="ManagePopups(ad)"/>
          </v:shape>
        </w:pic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7: Manage Pop-ups</w:t>
      </w:r>
    </w:p>
    <w:p w:rsidR="00383CDE" w:rsidRPr="00383CDE" w:rsidRDefault="00383CDE" w:rsidP="00383CDE">
      <w:r>
        <w:pict>
          <v:shape id="_x0000_i1130" type="#_x0000_t75" style="width:417pt;height:239.25pt">
            <v:imagedata r:id="rId22" o:title="ManagePopups(an)"/>
          </v:shape>
        </w:pict>
      </w:r>
    </w:p>
    <w:p w:rsidR="00383CDE" w:rsidRPr="00FE558D" w:rsidRDefault="00383CDE" w:rsidP="00383CD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7</w:t>
      </w:r>
      <w:r>
        <w:rPr>
          <w:rFonts w:cs="Times New Roman"/>
          <w:sz w:val="28"/>
          <w:szCs w:val="28"/>
        </w:rPr>
        <w:t>.1</w:t>
      </w:r>
      <w:r w:rsidRPr="00FE558D">
        <w:rPr>
          <w:rFonts w:cs="Times New Roman"/>
          <w:sz w:val="28"/>
          <w:szCs w:val="28"/>
        </w:rPr>
        <w:t>: Manage Pop-ups</w:t>
      </w:r>
    </w:p>
    <w:p w:rsidR="00D33BB4" w:rsidRPr="00FE558D" w:rsidRDefault="00D33BB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383CDE" w:rsidP="005943DD">
      <w:pPr>
        <w:rPr>
          <w:rFonts w:cs="Times New Roman"/>
          <w:color w:val="auto"/>
          <w:sz w:val="28"/>
          <w:szCs w:val="28"/>
        </w:rPr>
      </w:pPr>
      <w:r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pict>
          <v:shape id="_x0000_i1131" type="#_x0000_t75" style="width:6in;height:235.5pt">
            <v:imagedata r:id="rId23" o:title="ManageFAQ(ad)"/>
          </v:shape>
        </w:pict>
      </w:r>
    </w:p>
    <w:p w:rsidR="00D33BB4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ab/>
        <w:t xml:space="preserve">Figure 8: Manage questions </w:t>
      </w:r>
    </w:p>
    <w:p w:rsidR="00383CDE" w:rsidRPr="00383CDE" w:rsidRDefault="00383CDE" w:rsidP="00383CDE">
      <w:r>
        <w:pict>
          <v:shape id="_x0000_i1132" type="#_x0000_t75" style="width:6in;height:237pt">
            <v:imagedata r:id="rId24" o:title="ManageFAQ(an)"/>
          </v:shape>
        </w:pict>
      </w:r>
    </w:p>
    <w:p w:rsidR="004C0F87" w:rsidRPr="00383CDE" w:rsidRDefault="00383CDE" w:rsidP="00383CDE">
      <w:pPr>
        <w:ind w:firstLine="720"/>
        <w:rPr>
          <w:rFonts w:cs="Times New Roman"/>
          <w:i/>
        </w:rPr>
      </w:pPr>
      <w:r w:rsidRPr="00383CDE">
        <w:rPr>
          <w:rFonts w:cs="Times New Roman"/>
          <w:i/>
          <w:sz w:val="28"/>
          <w:szCs w:val="28"/>
        </w:rPr>
        <w:t>Figure 8</w:t>
      </w:r>
      <w:r w:rsidRPr="00383CDE">
        <w:rPr>
          <w:rFonts w:cs="Times New Roman"/>
          <w:i/>
          <w:sz w:val="28"/>
          <w:szCs w:val="28"/>
        </w:rPr>
        <w:t>.1</w:t>
      </w:r>
      <w:r w:rsidRPr="00383CDE">
        <w:rPr>
          <w:rFonts w:cs="Times New Roman"/>
          <w:i/>
          <w:sz w:val="28"/>
          <w:szCs w:val="28"/>
        </w:rPr>
        <w:t>: Manage questions</w:t>
      </w: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  <w:r w:rsidRPr="00FE558D">
        <w:rPr>
          <w:rFonts w:cs="Times New Roman"/>
          <w:noProof/>
          <w:lang w:eastAsia="en-US"/>
        </w:rPr>
        <w:drawing>
          <wp:inline distT="0" distB="0" distL="0" distR="0">
            <wp:extent cx="5412105" cy="2753995"/>
            <wp:effectExtent l="0" t="0" r="0" b="8255"/>
            <wp:docPr id="11" name="Picture 11" descr="C:\Users\haitr\AppData\Local\Microsoft\Windows\INetCacheContent.Word\Manage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tr\AppData\Local\Microsoft\Windows\INetCacheContent.Word\ManageHomep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F87" w:rsidRPr="00FE558D" w:rsidRDefault="004C0F87" w:rsidP="004C0F87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ab/>
        <w:t xml:space="preserve">Figure </w:t>
      </w:r>
      <w:r w:rsidR="001D4E48" w:rsidRPr="00FE558D">
        <w:rPr>
          <w:rFonts w:cs="Times New Roman"/>
          <w:sz w:val="28"/>
          <w:szCs w:val="28"/>
        </w:rPr>
        <w:t>9</w:t>
      </w:r>
      <w:r w:rsidRPr="00FE558D">
        <w:rPr>
          <w:rFonts w:cs="Times New Roman"/>
          <w:sz w:val="28"/>
          <w:szCs w:val="28"/>
        </w:rPr>
        <w:t xml:space="preserve">: </w:t>
      </w:r>
      <w:r w:rsidR="001D4E48" w:rsidRPr="00FE558D">
        <w:rPr>
          <w:rFonts w:cs="Times New Roman"/>
          <w:sz w:val="28"/>
          <w:szCs w:val="28"/>
        </w:rPr>
        <w:t>Manage homepage</w:t>
      </w:r>
    </w:p>
    <w:sectPr w:rsidR="004C0F87" w:rsidRPr="00FE558D">
      <w:headerReference w:type="default" r:id="rId26"/>
      <w:footerReference w:type="default" r:id="rId27"/>
      <w:headerReference w:type="first" r:id="rId28"/>
      <w:footerReference w:type="first" r:id="rId29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7269" w:rsidRDefault="00CA7269">
      <w:pPr>
        <w:spacing w:before="0" w:after="0" w:line="240" w:lineRule="auto"/>
      </w:pPr>
      <w:r>
        <w:separator/>
      </w:r>
    </w:p>
  </w:endnote>
  <w:endnote w:type="continuationSeparator" w:id="0">
    <w:p w:rsidR="00CA7269" w:rsidRDefault="00CA726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56610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D7124D" w:rsidRDefault="00D7124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3CDE" w:rsidRPr="00383CDE">
          <w:rPr>
            <w:b/>
            <w:bCs/>
            <w:noProof/>
          </w:rPr>
          <w:t>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D7124D" w:rsidRPr="00F25C85" w:rsidRDefault="00D7124D">
    <w:pPr>
      <w:pStyle w:val="Footer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24D" w:rsidRDefault="00D7124D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0" wp14:anchorId="447FB597" wp14:editId="726644FC">
              <wp:simplePos x="0" y="0"/>
              <wp:positionH relativeFrom="margin">
                <wp:posOffset>441960</wp:posOffset>
              </wp:positionH>
              <wp:positionV relativeFrom="margin">
                <wp:posOffset>8049260</wp:posOffset>
              </wp:positionV>
              <wp:extent cx="3943350" cy="265176"/>
              <wp:effectExtent l="0" t="0" r="7620" b="0"/>
              <wp:wrapSquare wrapText="bothSides"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3350" cy="2651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7124D" w:rsidRPr="00D567EE" w:rsidRDefault="00D7124D" w:rsidP="002E3E8B">
                          <w:pPr>
                            <w:pStyle w:val="ContactInfo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Name"/>
                              <w:tag w:val=""/>
                              <w:id w:val="9892878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BSS - Team</w:t>
                              </w:r>
                            </w:sdtContent>
                          </w:sdt>
                          <w:r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Course Title"/>
                              <w:tag w:val=""/>
                              <w:id w:val="1304034387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Capstone Project</w:t>
                              </w:r>
                            </w:sdtContent>
                          </w:sdt>
                          <w:r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Date"/>
                              <w:tag w:val=""/>
                              <w:id w:val="19569877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1-16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November 16, 2016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7FB597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left:0;text-align:left;margin-left:34.8pt;margin-top:633.8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" o:allowoverlap="f" filled="f" stroked="f" strokeweight=".5pt">
              <v:textbox style="mso-fit-shape-to-text:t" inset="0,,0">
                <w:txbxContent>
                  <w:p w:rsidR="00D7124D" w:rsidRPr="00D567EE" w:rsidRDefault="00D7124D" w:rsidP="002E3E8B">
                    <w:pPr>
                      <w:pStyle w:val="ContactInfo"/>
                      <w:rPr>
                        <w:rFonts w:asciiTheme="majorHAnsi" w:hAnsiTheme="majorHAnsi"/>
                      </w:rPr>
                    </w:pPr>
                    <w:sdt>
                      <w:sdtPr>
                        <w:rPr>
                          <w:rFonts w:asciiTheme="majorHAnsi" w:hAnsiTheme="majorHAnsi"/>
                        </w:rPr>
                        <w:alias w:val="Name"/>
                        <w:tag w:val=""/>
                        <w:id w:val="9892878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BSS - Team</w:t>
                        </w:r>
                      </w:sdtContent>
                    </w:sdt>
                    <w:r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Course Title"/>
                        <w:tag w:val=""/>
                        <w:id w:val="1304034387"/>
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Capstone Project</w:t>
                        </w:r>
                      </w:sdtContent>
                    </w:sdt>
                    <w:r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Date"/>
                        <w:tag w:val=""/>
                        <w:id w:val="195698779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6-11-16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November 16, 2016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7269" w:rsidRDefault="00CA7269">
      <w:pPr>
        <w:spacing w:before="0" w:after="0" w:line="240" w:lineRule="auto"/>
      </w:pPr>
      <w:r>
        <w:separator/>
      </w:r>
    </w:p>
  </w:footnote>
  <w:footnote w:type="continuationSeparator" w:id="0">
    <w:p w:rsidR="00CA7269" w:rsidRDefault="00CA726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24D" w:rsidRPr="00D567EE" w:rsidRDefault="00D7124D">
    <w:pPr>
      <w:pStyle w:val="Header"/>
      <w:rPr>
        <w:szCs w:val="24"/>
      </w:rPr>
    </w:pP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Title"/>
        <w:id w:val="78404852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00A0B8" w:themeColor="accent1"/>
            <w:szCs w:val="24"/>
          </w:rPr>
          <w:t xml:space="preserve">     </w:t>
        </w:r>
      </w:sdtContent>
    </w:sdt>
    <w:r>
      <w:rPr>
        <w:rFonts w:asciiTheme="majorHAnsi" w:eastAsiaTheme="majorEastAsia" w:hAnsiTheme="majorHAnsi" w:cstheme="majorBidi"/>
        <w:color w:val="00A0B8" w:themeColor="accent1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6-11-16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00A0B8" w:themeColor="accent1"/>
            <w:szCs w:val="24"/>
          </w:rPr>
          <w:t>November 16, 2016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24D" w:rsidRDefault="00D7124D" w:rsidP="00554E70">
    <w:pPr>
      <w:pStyle w:val="Header"/>
      <w:jc w:val="center"/>
    </w:pPr>
    <w:r>
      <w:rPr>
        <w:noProof/>
        <w:lang w:eastAsia="en-US"/>
      </w:rPr>
      <w:drawing>
        <wp:inline distT="0" distB="0" distL="0" distR="0">
          <wp:extent cx="1507250" cy="381000"/>
          <wp:effectExtent l="0" t="0" r="0" b="0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VL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2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0E46C22"/>
    <w:multiLevelType w:val="multilevel"/>
    <w:tmpl w:val="2CAC07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" w15:restartNumberingAfterBreak="0">
    <w:nsid w:val="05E1491E"/>
    <w:multiLevelType w:val="multilevel"/>
    <w:tmpl w:val="B030C54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" w15:restartNumberingAfterBreak="0">
    <w:nsid w:val="083A5362"/>
    <w:multiLevelType w:val="multilevel"/>
    <w:tmpl w:val="B030C548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abstractNum w:abstractNumId="5" w15:restartNumberingAfterBreak="0">
    <w:nsid w:val="0E3829B2"/>
    <w:multiLevelType w:val="multilevel"/>
    <w:tmpl w:val="A75059E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" w15:restartNumberingAfterBreak="0">
    <w:nsid w:val="0ECB2A95"/>
    <w:multiLevelType w:val="multilevel"/>
    <w:tmpl w:val="B4745A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" w15:restartNumberingAfterBreak="0">
    <w:nsid w:val="10425A96"/>
    <w:multiLevelType w:val="multilevel"/>
    <w:tmpl w:val="F434178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."/>
      <w:lvlJc w:val="left"/>
      <w:pPr>
        <w:ind w:left="1440" w:firstLine="1080"/>
      </w:pPr>
    </w:lvl>
    <w:lvl w:ilvl="2">
      <w:start w:val="1"/>
      <w:numFmt w:val="decimal"/>
      <w:lvlText w:val="%3."/>
      <w:lvlJc w:val="lef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decimal"/>
      <w:lvlText w:val="%5."/>
      <w:lvlJc w:val="left"/>
      <w:pPr>
        <w:ind w:left="3600" w:firstLine="3240"/>
      </w:pPr>
    </w:lvl>
    <w:lvl w:ilvl="5">
      <w:start w:val="1"/>
      <w:numFmt w:val="decimal"/>
      <w:lvlText w:val="%6."/>
      <w:lvlJc w:val="lef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decimal"/>
      <w:lvlText w:val="%8."/>
      <w:lvlJc w:val="left"/>
      <w:pPr>
        <w:ind w:left="5760" w:firstLine="5400"/>
      </w:pPr>
    </w:lvl>
    <w:lvl w:ilvl="8">
      <w:start w:val="1"/>
      <w:numFmt w:val="decimal"/>
      <w:lvlText w:val="%9."/>
      <w:lvlJc w:val="left"/>
      <w:pPr>
        <w:ind w:left="6480" w:firstLine="6120"/>
      </w:pPr>
    </w:lvl>
  </w:abstractNum>
  <w:abstractNum w:abstractNumId="8" w15:restartNumberingAfterBreak="0">
    <w:nsid w:val="10902918"/>
    <w:multiLevelType w:val="multilevel"/>
    <w:tmpl w:val="A43874BA"/>
    <w:lvl w:ilvl="0">
      <w:start w:val="1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 w15:restartNumberingAfterBreak="0">
    <w:nsid w:val="10C171EE"/>
    <w:multiLevelType w:val="multilevel"/>
    <w:tmpl w:val="A3A21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1396379"/>
    <w:multiLevelType w:val="multilevel"/>
    <w:tmpl w:val="F000C78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1" w15:restartNumberingAfterBreak="0">
    <w:nsid w:val="12FB4818"/>
    <w:multiLevelType w:val="multilevel"/>
    <w:tmpl w:val="169473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2" w15:restartNumberingAfterBreak="0">
    <w:nsid w:val="1349163C"/>
    <w:multiLevelType w:val="multilevel"/>
    <w:tmpl w:val="FF2CEBE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182E55E5"/>
    <w:multiLevelType w:val="hybridMultilevel"/>
    <w:tmpl w:val="43521F82"/>
    <w:lvl w:ilvl="0" w:tplc="B54496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3429DE"/>
    <w:multiLevelType w:val="multilevel"/>
    <w:tmpl w:val="C484B4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19017FDF"/>
    <w:multiLevelType w:val="hybridMultilevel"/>
    <w:tmpl w:val="F76204BA"/>
    <w:lvl w:ilvl="0" w:tplc="A0E4EE12">
      <w:start w:val="1"/>
      <w:numFmt w:val="decimal"/>
      <w:lvlText w:val="1.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B4266A0"/>
    <w:multiLevelType w:val="multilevel"/>
    <w:tmpl w:val="AEEE79BC"/>
    <w:lvl w:ilvl="0">
      <w:start w:val="3"/>
      <w:numFmt w:val="decimal"/>
      <w:lvlText w:val="%1."/>
      <w:lvlJc w:val="left"/>
      <w:pPr>
        <w:ind w:left="1080" w:firstLine="720"/>
      </w:p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17" w15:restartNumberingAfterBreak="0">
    <w:nsid w:val="1C0D661A"/>
    <w:multiLevelType w:val="hybridMultilevel"/>
    <w:tmpl w:val="85628824"/>
    <w:lvl w:ilvl="0" w:tplc="9884AB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D5B5D97"/>
    <w:multiLevelType w:val="multilevel"/>
    <w:tmpl w:val="7B0C04E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9" w15:restartNumberingAfterBreak="0">
    <w:nsid w:val="219E6BB8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195137"/>
    <w:multiLevelType w:val="multilevel"/>
    <w:tmpl w:val="FC0039B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 w15:restartNumberingAfterBreak="0">
    <w:nsid w:val="22C520B5"/>
    <w:multiLevelType w:val="multilevel"/>
    <w:tmpl w:val="DE6C4F9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2" w15:restartNumberingAfterBreak="0">
    <w:nsid w:val="24CD0FA8"/>
    <w:multiLevelType w:val="hybridMultilevel"/>
    <w:tmpl w:val="8F52D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0539AA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B20FC5"/>
    <w:multiLevelType w:val="multilevel"/>
    <w:tmpl w:val="70D4D1C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 w15:restartNumberingAfterBreak="0">
    <w:nsid w:val="2AA8179C"/>
    <w:multiLevelType w:val="multilevel"/>
    <w:tmpl w:val="CE1A5B84"/>
    <w:lvl w:ilvl="0">
      <w:start w:val="4"/>
      <w:numFmt w:val="decimal"/>
      <w:lvlText w:val="%1."/>
      <w:lvlJc w:val="left"/>
      <w:pPr>
        <w:ind w:left="1080" w:firstLine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26" w15:restartNumberingAfterBreak="0">
    <w:nsid w:val="2AC16AC4"/>
    <w:multiLevelType w:val="multilevel"/>
    <w:tmpl w:val="7D92B85A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7" w15:restartNumberingAfterBreak="0">
    <w:nsid w:val="2ADA3865"/>
    <w:multiLevelType w:val="multilevel"/>
    <w:tmpl w:val="3B92B0D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2B6C0FE4"/>
    <w:multiLevelType w:val="multilevel"/>
    <w:tmpl w:val="A02E78B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9" w15:restartNumberingAfterBreak="0">
    <w:nsid w:val="2F516DD6"/>
    <w:multiLevelType w:val="multilevel"/>
    <w:tmpl w:val="E6B0810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0" w15:restartNumberingAfterBreak="0">
    <w:nsid w:val="2FB61AF5"/>
    <w:multiLevelType w:val="multilevel"/>
    <w:tmpl w:val="DA20AD70"/>
    <w:lvl w:ilvl="0">
      <w:start w:val="2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1" w15:restartNumberingAfterBreak="0">
    <w:nsid w:val="31096F6E"/>
    <w:multiLevelType w:val="multilevel"/>
    <w:tmpl w:val="5EAC503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342A0038"/>
    <w:multiLevelType w:val="hybridMultilevel"/>
    <w:tmpl w:val="37227C0C"/>
    <w:lvl w:ilvl="0" w:tplc="6980B6CC">
      <w:start w:val="7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441679A"/>
    <w:multiLevelType w:val="multilevel"/>
    <w:tmpl w:val="82B022AA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4" w15:restartNumberingAfterBreak="0">
    <w:nsid w:val="359F5EA4"/>
    <w:multiLevelType w:val="multilevel"/>
    <w:tmpl w:val="16E232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5" w15:restartNumberingAfterBreak="0">
    <w:nsid w:val="35D975D9"/>
    <w:multiLevelType w:val="multilevel"/>
    <w:tmpl w:val="A10849F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6" w15:restartNumberingAfterBreak="0">
    <w:nsid w:val="372076A4"/>
    <w:multiLevelType w:val="multilevel"/>
    <w:tmpl w:val="956E0EB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7" w15:restartNumberingAfterBreak="0">
    <w:nsid w:val="37991A77"/>
    <w:multiLevelType w:val="multilevel"/>
    <w:tmpl w:val="E28CAA84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8" w15:restartNumberingAfterBreak="0">
    <w:nsid w:val="391A67D1"/>
    <w:multiLevelType w:val="multilevel"/>
    <w:tmpl w:val="1A64F6A6"/>
    <w:lvl w:ilvl="0">
      <w:start w:val="1"/>
      <w:numFmt w:val="decimal"/>
      <w:lvlText w:val="%1."/>
      <w:lvlJc w:val="left"/>
      <w:pPr>
        <w:ind w:left="1080" w:firstLine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9" w15:restartNumberingAfterBreak="0">
    <w:nsid w:val="3C067772"/>
    <w:multiLevelType w:val="multilevel"/>
    <w:tmpl w:val="4B5C5E2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0" w15:restartNumberingAfterBreak="0">
    <w:nsid w:val="3C624102"/>
    <w:multiLevelType w:val="multilevel"/>
    <w:tmpl w:val="340AD83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1" w15:restartNumberingAfterBreak="0">
    <w:nsid w:val="3CBA5D94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CBC3193"/>
    <w:multiLevelType w:val="hybridMultilevel"/>
    <w:tmpl w:val="5190630E"/>
    <w:lvl w:ilvl="0" w:tplc="800A7F3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DF804A1"/>
    <w:multiLevelType w:val="multilevel"/>
    <w:tmpl w:val="693450A6"/>
    <w:lvl w:ilvl="0">
      <w:start w:val="1"/>
      <w:numFmt w:val="decimal"/>
      <w:lvlText w:val="%1."/>
      <w:lvlJc w:val="left"/>
      <w:pPr>
        <w:ind w:left="2880" w:firstLine="2520"/>
      </w:pPr>
    </w:lvl>
    <w:lvl w:ilvl="1">
      <w:start w:val="1"/>
      <w:numFmt w:val="lowerLetter"/>
      <w:lvlText w:val="%2."/>
      <w:lvlJc w:val="left"/>
      <w:pPr>
        <w:ind w:left="3600" w:firstLine="3240"/>
      </w:pPr>
    </w:lvl>
    <w:lvl w:ilvl="2">
      <w:start w:val="1"/>
      <w:numFmt w:val="lowerRoman"/>
      <w:lvlText w:val="%3."/>
      <w:lvlJc w:val="right"/>
      <w:pPr>
        <w:ind w:left="4320" w:firstLine="4140"/>
      </w:pPr>
    </w:lvl>
    <w:lvl w:ilvl="3">
      <w:start w:val="1"/>
      <w:numFmt w:val="decimal"/>
      <w:lvlText w:val="%4."/>
      <w:lvlJc w:val="left"/>
      <w:pPr>
        <w:ind w:left="5040" w:firstLine="4680"/>
      </w:pPr>
    </w:lvl>
    <w:lvl w:ilvl="4">
      <w:start w:val="1"/>
      <w:numFmt w:val="lowerLetter"/>
      <w:lvlText w:val="%5."/>
      <w:lvlJc w:val="left"/>
      <w:pPr>
        <w:ind w:left="5760" w:firstLine="5400"/>
      </w:pPr>
    </w:lvl>
    <w:lvl w:ilvl="5">
      <w:start w:val="1"/>
      <w:numFmt w:val="lowerRoman"/>
      <w:lvlText w:val="%6."/>
      <w:lvlJc w:val="right"/>
      <w:pPr>
        <w:ind w:left="6480" w:firstLine="6300"/>
      </w:pPr>
    </w:lvl>
    <w:lvl w:ilvl="6">
      <w:start w:val="1"/>
      <w:numFmt w:val="decimal"/>
      <w:lvlText w:val="%7."/>
      <w:lvlJc w:val="left"/>
      <w:pPr>
        <w:ind w:left="7200" w:firstLine="6840"/>
      </w:pPr>
    </w:lvl>
    <w:lvl w:ilvl="7">
      <w:start w:val="1"/>
      <w:numFmt w:val="lowerLetter"/>
      <w:lvlText w:val="%8."/>
      <w:lvlJc w:val="left"/>
      <w:pPr>
        <w:ind w:left="7920" w:firstLine="7560"/>
      </w:pPr>
    </w:lvl>
    <w:lvl w:ilvl="8">
      <w:start w:val="1"/>
      <w:numFmt w:val="lowerRoman"/>
      <w:lvlText w:val="%9."/>
      <w:lvlJc w:val="right"/>
      <w:pPr>
        <w:ind w:left="8640" w:firstLine="8460"/>
      </w:pPr>
    </w:lvl>
  </w:abstractNum>
  <w:abstractNum w:abstractNumId="44" w15:restartNumberingAfterBreak="0">
    <w:nsid w:val="3EBE4EF5"/>
    <w:multiLevelType w:val="multilevel"/>
    <w:tmpl w:val="A1887E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5" w15:restartNumberingAfterBreak="0">
    <w:nsid w:val="3F747B9F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13B412E"/>
    <w:multiLevelType w:val="hybridMultilevel"/>
    <w:tmpl w:val="EAB6FE72"/>
    <w:lvl w:ilvl="0" w:tplc="6C44EC6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19F412D"/>
    <w:multiLevelType w:val="hybridMultilevel"/>
    <w:tmpl w:val="1DBE5B50"/>
    <w:lvl w:ilvl="0" w:tplc="EE4697B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59D6623"/>
    <w:multiLevelType w:val="hybridMultilevel"/>
    <w:tmpl w:val="121E517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585E4E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EA66F4E"/>
    <w:multiLevelType w:val="hybridMultilevel"/>
    <w:tmpl w:val="2796F95E"/>
    <w:lvl w:ilvl="0" w:tplc="5B08BE2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0773BB3"/>
    <w:multiLevelType w:val="multilevel"/>
    <w:tmpl w:val="2362B05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2" w15:restartNumberingAfterBreak="0">
    <w:nsid w:val="51D76696"/>
    <w:multiLevelType w:val="multilevel"/>
    <w:tmpl w:val="BA4470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3" w15:restartNumberingAfterBreak="0">
    <w:nsid w:val="57DD050E"/>
    <w:multiLevelType w:val="multilevel"/>
    <w:tmpl w:val="4110908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4" w15:restartNumberingAfterBreak="0">
    <w:nsid w:val="58F151FD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A4A1C7B"/>
    <w:multiLevelType w:val="multilevel"/>
    <w:tmpl w:val="A4F498F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6" w15:restartNumberingAfterBreak="0">
    <w:nsid w:val="5A8E50F9"/>
    <w:multiLevelType w:val="multilevel"/>
    <w:tmpl w:val="72A6D56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7" w15:restartNumberingAfterBreak="0">
    <w:nsid w:val="5D961616"/>
    <w:multiLevelType w:val="multilevel"/>
    <w:tmpl w:val="0CA6BA5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8" w15:restartNumberingAfterBreak="0">
    <w:nsid w:val="5DE856EA"/>
    <w:multiLevelType w:val="hybridMultilevel"/>
    <w:tmpl w:val="0BF4EB24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8F5CFA"/>
    <w:multiLevelType w:val="multilevel"/>
    <w:tmpl w:val="A56A79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0" w15:restartNumberingAfterBreak="0">
    <w:nsid w:val="6152473E"/>
    <w:multiLevelType w:val="hybridMultilevel"/>
    <w:tmpl w:val="AD4022B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1733941"/>
    <w:multiLevelType w:val="hybridMultilevel"/>
    <w:tmpl w:val="5386C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2982DFA"/>
    <w:multiLevelType w:val="multilevel"/>
    <w:tmpl w:val="02A2754A"/>
    <w:lvl w:ilvl="0">
      <w:start w:val="3"/>
      <w:numFmt w:val="decimal"/>
      <w:lvlText w:val="%1."/>
      <w:lvlJc w:val="left"/>
      <w:pPr>
        <w:ind w:left="1440" w:firstLine="1080"/>
      </w:pPr>
    </w:lvl>
    <w:lvl w:ilvl="1">
      <w:start w:val="1"/>
      <w:numFmt w:val="lowerLetter"/>
      <w:lvlText w:val="%2."/>
      <w:lvlJc w:val="left"/>
      <w:pPr>
        <w:ind w:left="2160" w:firstLine="1800"/>
      </w:pPr>
    </w:lvl>
    <w:lvl w:ilvl="2">
      <w:start w:val="1"/>
      <w:numFmt w:val="lowerRoman"/>
      <w:lvlText w:val="%3."/>
      <w:lvlJc w:val="right"/>
      <w:pPr>
        <w:ind w:left="2880" w:firstLine="2700"/>
      </w:pPr>
    </w:lvl>
    <w:lvl w:ilvl="3">
      <w:start w:val="1"/>
      <w:numFmt w:val="decimal"/>
      <w:lvlText w:val="%4."/>
      <w:lvlJc w:val="left"/>
      <w:pPr>
        <w:ind w:left="3600" w:firstLine="3240"/>
      </w:pPr>
    </w:lvl>
    <w:lvl w:ilvl="4">
      <w:start w:val="1"/>
      <w:numFmt w:val="lowerLetter"/>
      <w:lvlText w:val="%5."/>
      <w:lvlJc w:val="left"/>
      <w:pPr>
        <w:ind w:left="4320" w:firstLine="3960"/>
      </w:pPr>
    </w:lvl>
    <w:lvl w:ilvl="5">
      <w:start w:val="1"/>
      <w:numFmt w:val="lowerRoman"/>
      <w:lvlText w:val="%6."/>
      <w:lvlJc w:val="right"/>
      <w:pPr>
        <w:ind w:left="5040" w:firstLine="4860"/>
      </w:pPr>
    </w:lvl>
    <w:lvl w:ilvl="6">
      <w:start w:val="1"/>
      <w:numFmt w:val="decimal"/>
      <w:lvlText w:val="%7."/>
      <w:lvlJc w:val="left"/>
      <w:pPr>
        <w:ind w:left="5760" w:firstLine="5400"/>
      </w:pPr>
    </w:lvl>
    <w:lvl w:ilvl="7">
      <w:start w:val="1"/>
      <w:numFmt w:val="lowerLetter"/>
      <w:lvlText w:val="%8."/>
      <w:lvlJc w:val="left"/>
      <w:pPr>
        <w:ind w:left="6480" w:firstLine="6120"/>
      </w:pPr>
    </w:lvl>
    <w:lvl w:ilvl="8">
      <w:start w:val="1"/>
      <w:numFmt w:val="lowerRoman"/>
      <w:lvlText w:val="%9."/>
      <w:lvlJc w:val="right"/>
      <w:pPr>
        <w:ind w:left="7200" w:firstLine="7020"/>
      </w:pPr>
    </w:lvl>
  </w:abstractNum>
  <w:abstractNum w:abstractNumId="63" w15:restartNumberingAfterBreak="0">
    <w:nsid w:val="6429391A"/>
    <w:multiLevelType w:val="multilevel"/>
    <w:tmpl w:val="A618726C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4" w15:restartNumberingAfterBreak="0">
    <w:nsid w:val="6A5100FB"/>
    <w:multiLevelType w:val="multilevel"/>
    <w:tmpl w:val="81BC81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5" w15:restartNumberingAfterBreak="0">
    <w:nsid w:val="6A754F24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B142141"/>
    <w:multiLevelType w:val="multilevel"/>
    <w:tmpl w:val="E860271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7" w15:restartNumberingAfterBreak="0">
    <w:nsid w:val="716F00A1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20206B7"/>
    <w:multiLevelType w:val="hybridMultilevel"/>
    <w:tmpl w:val="92706E6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6073614"/>
    <w:multiLevelType w:val="multilevel"/>
    <w:tmpl w:val="D382986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0" w15:restartNumberingAfterBreak="0">
    <w:nsid w:val="78872A1F"/>
    <w:multiLevelType w:val="multilevel"/>
    <w:tmpl w:val="6774517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1" w15:restartNumberingAfterBreak="0">
    <w:nsid w:val="7A2F401B"/>
    <w:multiLevelType w:val="multilevel"/>
    <w:tmpl w:val="1812D96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2" w15:restartNumberingAfterBreak="0">
    <w:nsid w:val="7C49421B"/>
    <w:multiLevelType w:val="multilevel"/>
    <w:tmpl w:val="6CA80B4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3" w15:restartNumberingAfterBreak="0">
    <w:nsid w:val="7C923877"/>
    <w:multiLevelType w:val="multilevel"/>
    <w:tmpl w:val="B030C548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num w:numId="1">
    <w:abstractNumId w:val="1"/>
  </w:num>
  <w:num w:numId="2">
    <w:abstractNumId w:val="0"/>
  </w:num>
  <w:num w:numId="3">
    <w:abstractNumId w:val="59"/>
  </w:num>
  <w:num w:numId="4">
    <w:abstractNumId w:val="15"/>
  </w:num>
  <w:num w:numId="5">
    <w:abstractNumId w:val="13"/>
  </w:num>
  <w:num w:numId="6">
    <w:abstractNumId w:val="17"/>
  </w:num>
  <w:num w:numId="7">
    <w:abstractNumId w:val="56"/>
  </w:num>
  <w:num w:numId="8">
    <w:abstractNumId w:val="24"/>
  </w:num>
  <w:num w:numId="9">
    <w:abstractNumId w:val="55"/>
  </w:num>
  <w:num w:numId="10">
    <w:abstractNumId w:val="63"/>
  </w:num>
  <w:num w:numId="11">
    <w:abstractNumId w:val="2"/>
  </w:num>
  <w:num w:numId="12">
    <w:abstractNumId w:val="28"/>
  </w:num>
  <w:num w:numId="13">
    <w:abstractNumId w:val="11"/>
  </w:num>
  <w:num w:numId="14">
    <w:abstractNumId w:val="35"/>
  </w:num>
  <w:num w:numId="15">
    <w:abstractNumId w:val="57"/>
  </w:num>
  <w:num w:numId="16">
    <w:abstractNumId w:val="10"/>
  </w:num>
  <w:num w:numId="17">
    <w:abstractNumId w:val="40"/>
  </w:num>
  <w:num w:numId="18">
    <w:abstractNumId w:val="34"/>
  </w:num>
  <w:num w:numId="19">
    <w:abstractNumId w:val="64"/>
  </w:num>
  <w:num w:numId="20">
    <w:abstractNumId w:val="52"/>
  </w:num>
  <w:num w:numId="21">
    <w:abstractNumId w:val="29"/>
  </w:num>
  <w:num w:numId="22">
    <w:abstractNumId w:val="18"/>
  </w:num>
  <w:num w:numId="23">
    <w:abstractNumId w:val="71"/>
  </w:num>
  <w:num w:numId="24">
    <w:abstractNumId w:val="6"/>
  </w:num>
  <w:num w:numId="25">
    <w:abstractNumId w:val="3"/>
  </w:num>
  <w:num w:numId="26">
    <w:abstractNumId w:val="69"/>
  </w:num>
  <w:num w:numId="27">
    <w:abstractNumId w:val="33"/>
  </w:num>
  <w:num w:numId="28">
    <w:abstractNumId w:val="8"/>
  </w:num>
  <w:num w:numId="29">
    <w:abstractNumId w:val="21"/>
  </w:num>
  <w:num w:numId="30">
    <w:abstractNumId w:val="70"/>
  </w:num>
  <w:num w:numId="31">
    <w:abstractNumId w:val="30"/>
  </w:num>
  <w:num w:numId="32">
    <w:abstractNumId w:val="39"/>
  </w:num>
  <w:num w:numId="33">
    <w:abstractNumId w:val="37"/>
  </w:num>
  <w:num w:numId="34">
    <w:abstractNumId w:val="72"/>
  </w:num>
  <w:num w:numId="35">
    <w:abstractNumId w:val="36"/>
  </w:num>
  <w:num w:numId="36">
    <w:abstractNumId w:val="5"/>
  </w:num>
  <w:num w:numId="37">
    <w:abstractNumId w:val="66"/>
  </w:num>
  <w:num w:numId="38">
    <w:abstractNumId w:val="26"/>
  </w:num>
  <w:num w:numId="39">
    <w:abstractNumId w:val="22"/>
  </w:num>
  <w:num w:numId="40">
    <w:abstractNumId w:val="49"/>
  </w:num>
  <w:num w:numId="41">
    <w:abstractNumId w:val="68"/>
  </w:num>
  <w:num w:numId="42">
    <w:abstractNumId w:val="12"/>
  </w:num>
  <w:num w:numId="43">
    <w:abstractNumId w:val="61"/>
  </w:num>
  <w:num w:numId="44">
    <w:abstractNumId w:val="46"/>
  </w:num>
  <w:num w:numId="45">
    <w:abstractNumId w:val="54"/>
  </w:num>
  <w:num w:numId="46">
    <w:abstractNumId w:val="23"/>
  </w:num>
  <w:num w:numId="47">
    <w:abstractNumId w:val="60"/>
  </w:num>
  <w:num w:numId="48">
    <w:abstractNumId w:val="58"/>
  </w:num>
  <w:num w:numId="49">
    <w:abstractNumId w:val="45"/>
  </w:num>
  <w:num w:numId="50">
    <w:abstractNumId w:val="47"/>
  </w:num>
  <w:num w:numId="51">
    <w:abstractNumId w:val="65"/>
  </w:num>
  <w:num w:numId="52">
    <w:abstractNumId w:val="50"/>
  </w:num>
  <w:num w:numId="53">
    <w:abstractNumId w:val="41"/>
  </w:num>
  <w:num w:numId="54">
    <w:abstractNumId w:val="14"/>
  </w:num>
  <w:num w:numId="55">
    <w:abstractNumId w:val="67"/>
  </w:num>
  <w:num w:numId="56">
    <w:abstractNumId w:val="19"/>
  </w:num>
  <w:num w:numId="57">
    <w:abstractNumId w:val="43"/>
  </w:num>
  <w:num w:numId="58">
    <w:abstractNumId w:val="20"/>
  </w:num>
  <w:num w:numId="59">
    <w:abstractNumId w:val="53"/>
  </w:num>
  <w:num w:numId="60">
    <w:abstractNumId w:val="7"/>
  </w:num>
  <w:num w:numId="61">
    <w:abstractNumId w:val="44"/>
  </w:num>
  <w:num w:numId="62">
    <w:abstractNumId w:val="16"/>
  </w:num>
  <w:num w:numId="63">
    <w:abstractNumId w:val="51"/>
  </w:num>
  <w:num w:numId="64">
    <w:abstractNumId w:val="25"/>
  </w:num>
  <w:num w:numId="65">
    <w:abstractNumId w:val="38"/>
  </w:num>
  <w:num w:numId="66">
    <w:abstractNumId w:val="62"/>
  </w:num>
  <w:num w:numId="67">
    <w:abstractNumId w:val="27"/>
  </w:num>
  <w:num w:numId="68">
    <w:abstractNumId w:val="9"/>
  </w:num>
  <w:num w:numId="69">
    <w:abstractNumId w:val="31"/>
  </w:num>
  <w:num w:numId="70">
    <w:abstractNumId w:val="42"/>
  </w:num>
  <w:num w:numId="71">
    <w:abstractNumId w:val="32"/>
  </w:num>
  <w:num w:numId="72">
    <w:abstractNumId w:val="73"/>
  </w:num>
  <w:num w:numId="73">
    <w:abstractNumId w:val="4"/>
  </w:num>
  <w:num w:numId="74">
    <w:abstractNumId w:val="48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FAE"/>
    <w:rsid w:val="00001A88"/>
    <w:rsid w:val="00003CA5"/>
    <w:rsid w:val="00021027"/>
    <w:rsid w:val="000272E1"/>
    <w:rsid w:val="00033240"/>
    <w:rsid w:val="00042844"/>
    <w:rsid w:val="00043066"/>
    <w:rsid w:val="00046235"/>
    <w:rsid w:val="00046E70"/>
    <w:rsid w:val="00062CDA"/>
    <w:rsid w:val="000773CC"/>
    <w:rsid w:val="000779E5"/>
    <w:rsid w:val="000839C1"/>
    <w:rsid w:val="00086A31"/>
    <w:rsid w:val="000878DF"/>
    <w:rsid w:val="000906E6"/>
    <w:rsid w:val="00090E24"/>
    <w:rsid w:val="000A1723"/>
    <w:rsid w:val="000C1B60"/>
    <w:rsid w:val="000D10D2"/>
    <w:rsid w:val="000D37C5"/>
    <w:rsid w:val="000E0EA5"/>
    <w:rsid w:val="000E11E0"/>
    <w:rsid w:val="000E5CA4"/>
    <w:rsid w:val="000E5FC2"/>
    <w:rsid w:val="00102ED2"/>
    <w:rsid w:val="00103257"/>
    <w:rsid w:val="00114025"/>
    <w:rsid w:val="00124FAE"/>
    <w:rsid w:val="001254B5"/>
    <w:rsid w:val="00133BFE"/>
    <w:rsid w:val="00137FF8"/>
    <w:rsid w:val="001425F1"/>
    <w:rsid w:val="00142CE5"/>
    <w:rsid w:val="0014329D"/>
    <w:rsid w:val="0014613F"/>
    <w:rsid w:val="00150184"/>
    <w:rsid w:val="0015082B"/>
    <w:rsid w:val="00167CAD"/>
    <w:rsid w:val="00176C86"/>
    <w:rsid w:val="00184EDC"/>
    <w:rsid w:val="0019716B"/>
    <w:rsid w:val="001A1858"/>
    <w:rsid w:val="001A55A4"/>
    <w:rsid w:val="001A6284"/>
    <w:rsid w:val="001B5F6D"/>
    <w:rsid w:val="001C0255"/>
    <w:rsid w:val="001C15E3"/>
    <w:rsid w:val="001D4E48"/>
    <w:rsid w:val="001E2EBA"/>
    <w:rsid w:val="001E5F09"/>
    <w:rsid w:val="001E68FF"/>
    <w:rsid w:val="001E7D1D"/>
    <w:rsid w:val="00214721"/>
    <w:rsid w:val="002163EE"/>
    <w:rsid w:val="0021649A"/>
    <w:rsid w:val="002167CE"/>
    <w:rsid w:val="00216CCD"/>
    <w:rsid w:val="00220DE5"/>
    <w:rsid w:val="002253D9"/>
    <w:rsid w:val="002318F2"/>
    <w:rsid w:val="00244D85"/>
    <w:rsid w:val="0024520D"/>
    <w:rsid w:val="00251BFB"/>
    <w:rsid w:val="00256F1B"/>
    <w:rsid w:val="00257719"/>
    <w:rsid w:val="0027313F"/>
    <w:rsid w:val="00273771"/>
    <w:rsid w:val="0027561E"/>
    <w:rsid w:val="002807E3"/>
    <w:rsid w:val="002A3DF8"/>
    <w:rsid w:val="002B2F38"/>
    <w:rsid w:val="002B786F"/>
    <w:rsid w:val="002C13B7"/>
    <w:rsid w:val="002C2758"/>
    <w:rsid w:val="002E0A9E"/>
    <w:rsid w:val="002E1ED1"/>
    <w:rsid w:val="002E29FF"/>
    <w:rsid w:val="002E3E8B"/>
    <w:rsid w:val="002E561A"/>
    <w:rsid w:val="002E7F32"/>
    <w:rsid w:val="00306EB3"/>
    <w:rsid w:val="0032584B"/>
    <w:rsid w:val="00334C52"/>
    <w:rsid w:val="00342FA7"/>
    <w:rsid w:val="003462A0"/>
    <w:rsid w:val="00347BC3"/>
    <w:rsid w:val="00364E6A"/>
    <w:rsid w:val="003744DA"/>
    <w:rsid w:val="003806E6"/>
    <w:rsid w:val="00383521"/>
    <w:rsid w:val="00383BCE"/>
    <w:rsid w:val="00383CDE"/>
    <w:rsid w:val="00384CB5"/>
    <w:rsid w:val="00390A6A"/>
    <w:rsid w:val="00392639"/>
    <w:rsid w:val="003959C6"/>
    <w:rsid w:val="003A4DEF"/>
    <w:rsid w:val="003A6F40"/>
    <w:rsid w:val="003B0823"/>
    <w:rsid w:val="003D3480"/>
    <w:rsid w:val="003D4018"/>
    <w:rsid w:val="003D57C7"/>
    <w:rsid w:val="003D57EA"/>
    <w:rsid w:val="003D6D0E"/>
    <w:rsid w:val="003E2FB0"/>
    <w:rsid w:val="003E61D3"/>
    <w:rsid w:val="003F721B"/>
    <w:rsid w:val="0040333D"/>
    <w:rsid w:val="00403F89"/>
    <w:rsid w:val="00407D8B"/>
    <w:rsid w:val="00413523"/>
    <w:rsid w:val="0041737C"/>
    <w:rsid w:val="00417499"/>
    <w:rsid w:val="0042126E"/>
    <w:rsid w:val="00421AD9"/>
    <w:rsid w:val="00426D32"/>
    <w:rsid w:val="0042784F"/>
    <w:rsid w:val="0043211E"/>
    <w:rsid w:val="0046317A"/>
    <w:rsid w:val="00465033"/>
    <w:rsid w:val="004659F9"/>
    <w:rsid w:val="00466645"/>
    <w:rsid w:val="00467AFE"/>
    <w:rsid w:val="004836F1"/>
    <w:rsid w:val="00492D96"/>
    <w:rsid w:val="00494284"/>
    <w:rsid w:val="00497895"/>
    <w:rsid w:val="004A0561"/>
    <w:rsid w:val="004A25F8"/>
    <w:rsid w:val="004A6BE1"/>
    <w:rsid w:val="004A72B4"/>
    <w:rsid w:val="004B284B"/>
    <w:rsid w:val="004B2CE0"/>
    <w:rsid w:val="004B4C5B"/>
    <w:rsid w:val="004C0F87"/>
    <w:rsid w:val="004C2AE8"/>
    <w:rsid w:val="004C3665"/>
    <w:rsid w:val="004C75B6"/>
    <w:rsid w:val="004D2950"/>
    <w:rsid w:val="004E38D8"/>
    <w:rsid w:val="004E6110"/>
    <w:rsid w:val="004F4959"/>
    <w:rsid w:val="004F6277"/>
    <w:rsid w:val="005055F0"/>
    <w:rsid w:val="00512E58"/>
    <w:rsid w:val="005241BA"/>
    <w:rsid w:val="00525FB1"/>
    <w:rsid w:val="00533061"/>
    <w:rsid w:val="00533BE4"/>
    <w:rsid w:val="00536621"/>
    <w:rsid w:val="00537847"/>
    <w:rsid w:val="00543620"/>
    <w:rsid w:val="0054558D"/>
    <w:rsid w:val="00546D20"/>
    <w:rsid w:val="00551DF4"/>
    <w:rsid w:val="00554E70"/>
    <w:rsid w:val="005551AB"/>
    <w:rsid w:val="0055672F"/>
    <w:rsid w:val="00563885"/>
    <w:rsid w:val="00564BB5"/>
    <w:rsid w:val="0058663F"/>
    <w:rsid w:val="005943DD"/>
    <w:rsid w:val="005A01D9"/>
    <w:rsid w:val="005A4C9B"/>
    <w:rsid w:val="005B0AD9"/>
    <w:rsid w:val="005B1D2D"/>
    <w:rsid w:val="005B439C"/>
    <w:rsid w:val="005B5AAD"/>
    <w:rsid w:val="005B6CB2"/>
    <w:rsid w:val="005B7905"/>
    <w:rsid w:val="005C2938"/>
    <w:rsid w:val="005D1DA0"/>
    <w:rsid w:val="005E1394"/>
    <w:rsid w:val="005E3842"/>
    <w:rsid w:val="005F3BDB"/>
    <w:rsid w:val="00602431"/>
    <w:rsid w:val="00606AD8"/>
    <w:rsid w:val="006075F2"/>
    <w:rsid w:val="00610A96"/>
    <w:rsid w:val="00611034"/>
    <w:rsid w:val="006160BD"/>
    <w:rsid w:val="00620275"/>
    <w:rsid w:val="00622DAB"/>
    <w:rsid w:val="00625A6A"/>
    <w:rsid w:val="00626E4E"/>
    <w:rsid w:val="00635A41"/>
    <w:rsid w:val="0063653F"/>
    <w:rsid w:val="00641766"/>
    <w:rsid w:val="006454A7"/>
    <w:rsid w:val="0064601E"/>
    <w:rsid w:val="0066706B"/>
    <w:rsid w:val="006704D8"/>
    <w:rsid w:val="00676FD4"/>
    <w:rsid w:val="00685C96"/>
    <w:rsid w:val="00686F6F"/>
    <w:rsid w:val="00695F47"/>
    <w:rsid w:val="006A0329"/>
    <w:rsid w:val="006A4284"/>
    <w:rsid w:val="006B5733"/>
    <w:rsid w:val="006B71CF"/>
    <w:rsid w:val="006C3D82"/>
    <w:rsid w:val="006D198D"/>
    <w:rsid w:val="006E1C3E"/>
    <w:rsid w:val="006E4CE4"/>
    <w:rsid w:val="006F7DB3"/>
    <w:rsid w:val="00701DED"/>
    <w:rsid w:val="00704AE8"/>
    <w:rsid w:val="00714DD2"/>
    <w:rsid w:val="007169FA"/>
    <w:rsid w:val="0073082C"/>
    <w:rsid w:val="007433E8"/>
    <w:rsid w:val="00750631"/>
    <w:rsid w:val="007704D5"/>
    <w:rsid w:val="007A1669"/>
    <w:rsid w:val="007A5402"/>
    <w:rsid w:val="007B0279"/>
    <w:rsid w:val="007C1181"/>
    <w:rsid w:val="007C33F4"/>
    <w:rsid w:val="007C5A03"/>
    <w:rsid w:val="007D21E2"/>
    <w:rsid w:val="007D3F86"/>
    <w:rsid w:val="007D6528"/>
    <w:rsid w:val="007E0D90"/>
    <w:rsid w:val="00801F86"/>
    <w:rsid w:val="008271D4"/>
    <w:rsid w:val="00840F59"/>
    <w:rsid w:val="00842089"/>
    <w:rsid w:val="0085124C"/>
    <w:rsid w:val="00856B00"/>
    <w:rsid w:val="00863204"/>
    <w:rsid w:val="00867AFD"/>
    <w:rsid w:val="00871EF4"/>
    <w:rsid w:val="00884923"/>
    <w:rsid w:val="00885E5A"/>
    <w:rsid w:val="00892BDB"/>
    <w:rsid w:val="00897E5A"/>
    <w:rsid w:val="008A2187"/>
    <w:rsid w:val="008A40ED"/>
    <w:rsid w:val="008A4EC7"/>
    <w:rsid w:val="008B113C"/>
    <w:rsid w:val="008B6BF2"/>
    <w:rsid w:val="008E4AE3"/>
    <w:rsid w:val="008E5765"/>
    <w:rsid w:val="008F0834"/>
    <w:rsid w:val="008F73C1"/>
    <w:rsid w:val="008F7DFE"/>
    <w:rsid w:val="00900EE0"/>
    <w:rsid w:val="00904390"/>
    <w:rsid w:val="0091104B"/>
    <w:rsid w:val="00915F8F"/>
    <w:rsid w:val="00930E6E"/>
    <w:rsid w:val="00936629"/>
    <w:rsid w:val="009439C6"/>
    <w:rsid w:val="0094501F"/>
    <w:rsid w:val="00950BCB"/>
    <w:rsid w:val="009534CE"/>
    <w:rsid w:val="0095616D"/>
    <w:rsid w:val="0095723E"/>
    <w:rsid w:val="00957D59"/>
    <w:rsid w:val="00965318"/>
    <w:rsid w:val="009654E6"/>
    <w:rsid w:val="00966A3C"/>
    <w:rsid w:val="00971961"/>
    <w:rsid w:val="00973D8F"/>
    <w:rsid w:val="00990D25"/>
    <w:rsid w:val="00994FE7"/>
    <w:rsid w:val="00996AC3"/>
    <w:rsid w:val="009974BE"/>
    <w:rsid w:val="009B69FD"/>
    <w:rsid w:val="009C1AE8"/>
    <w:rsid w:val="009C2C14"/>
    <w:rsid w:val="009C3679"/>
    <w:rsid w:val="009D0CB1"/>
    <w:rsid w:val="009D32C3"/>
    <w:rsid w:val="009D3CAC"/>
    <w:rsid w:val="009E4E83"/>
    <w:rsid w:val="009F1CA8"/>
    <w:rsid w:val="009F7B1F"/>
    <w:rsid w:val="00A0193F"/>
    <w:rsid w:val="00A0451B"/>
    <w:rsid w:val="00A07AE4"/>
    <w:rsid w:val="00A2183E"/>
    <w:rsid w:val="00A21875"/>
    <w:rsid w:val="00A22346"/>
    <w:rsid w:val="00A23EEC"/>
    <w:rsid w:val="00A2415F"/>
    <w:rsid w:val="00A44A65"/>
    <w:rsid w:val="00A564CB"/>
    <w:rsid w:val="00A56573"/>
    <w:rsid w:val="00A6191D"/>
    <w:rsid w:val="00A63BE6"/>
    <w:rsid w:val="00A661AC"/>
    <w:rsid w:val="00A72809"/>
    <w:rsid w:val="00A8404E"/>
    <w:rsid w:val="00AA4C59"/>
    <w:rsid w:val="00AA754F"/>
    <w:rsid w:val="00AB3194"/>
    <w:rsid w:val="00AC6820"/>
    <w:rsid w:val="00AC6BE4"/>
    <w:rsid w:val="00AE01EF"/>
    <w:rsid w:val="00AE0962"/>
    <w:rsid w:val="00AE2870"/>
    <w:rsid w:val="00AF67DA"/>
    <w:rsid w:val="00AF73DD"/>
    <w:rsid w:val="00B26F00"/>
    <w:rsid w:val="00B274B8"/>
    <w:rsid w:val="00B27FA1"/>
    <w:rsid w:val="00B35FD1"/>
    <w:rsid w:val="00B53DCC"/>
    <w:rsid w:val="00B6356E"/>
    <w:rsid w:val="00B66947"/>
    <w:rsid w:val="00B67361"/>
    <w:rsid w:val="00B7714D"/>
    <w:rsid w:val="00B82DDE"/>
    <w:rsid w:val="00B90044"/>
    <w:rsid w:val="00B92EBA"/>
    <w:rsid w:val="00B93E51"/>
    <w:rsid w:val="00BA25BE"/>
    <w:rsid w:val="00BA7E9F"/>
    <w:rsid w:val="00BC0ECC"/>
    <w:rsid w:val="00BC13CA"/>
    <w:rsid w:val="00BC5249"/>
    <w:rsid w:val="00BC7413"/>
    <w:rsid w:val="00BD020C"/>
    <w:rsid w:val="00BE58BB"/>
    <w:rsid w:val="00BF59BD"/>
    <w:rsid w:val="00C06858"/>
    <w:rsid w:val="00C13980"/>
    <w:rsid w:val="00C24903"/>
    <w:rsid w:val="00C27D95"/>
    <w:rsid w:val="00C607A3"/>
    <w:rsid w:val="00C6350F"/>
    <w:rsid w:val="00C65C91"/>
    <w:rsid w:val="00C801BE"/>
    <w:rsid w:val="00C814B8"/>
    <w:rsid w:val="00C847B5"/>
    <w:rsid w:val="00C868FE"/>
    <w:rsid w:val="00CA2F06"/>
    <w:rsid w:val="00CA327E"/>
    <w:rsid w:val="00CA3933"/>
    <w:rsid w:val="00CA7269"/>
    <w:rsid w:val="00CB6B21"/>
    <w:rsid w:val="00CC1D11"/>
    <w:rsid w:val="00CC25AC"/>
    <w:rsid w:val="00CD1C4A"/>
    <w:rsid w:val="00CD3FE7"/>
    <w:rsid w:val="00CD5245"/>
    <w:rsid w:val="00CE1D70"/>
    <w:rsid w:val="00CE25BC"/>
    <w:rsid w:val="00D02703"/>
    <w:rsid w:val="00D10C46"/>
    <w:rsid w:val="00D240C1"/>
    <w:rsid w:val="00D33529"/>
    <w:rsid w:val="00D33BB4"/>
    <w:rsid w:val="00D37BC7"/>
    <w:rsid w:val="00D46782"/>
    <w:rsid w:val="00D54BE5"/>
    <w:rsid w:val="00D55F2A"/>
    <w:rsid w:val="00D567EE"/>
    <w:rsid w:val="00D63872"/>
    <w:rsid w:val="00D65011"/>
    <w:rsid w:val="00D7124D"/>
    <w:rsid w:val="00D7319E"/>
    <w:rsid w:val="00D7472E"/>
    <w:rsid w:val="00D75C14"/>
    <w:rsid w:val="00D82DE8"/>
    <w:rsid w:val="00D92BD7"/>
    <w:rsid w:val="00D93C02"/>
    <w:rsid w:val="00D943AD"/>
    <w:rsid w:val="00D953EB"/>
    <w:rsid w:val="00DA15AE"/>
    <w:rsid w:val="00DA560C"/>
    <w:rsid w:val="00DB21B4"/>
    <w:rsid w:val="00DC2CC5"/>
    <w:rsid w:val="00DC36C7"/>
    <w:rsid w:val="00DE1A2C"/>
    <w:rsid w:val="00DE3128"/>
    <w:rsid w:val="00DE7DAE"/>
    <w:rsid w:val="00DF0978"/>
    <w:rsid w:val="00DF0E9E"/>
    <w:rsid w:val="00DF2677"/>
    <w:rsid w:val="00DF6A47"/>
    <w:rsid w:val="00DF6EC1"/>
    <w:rsid w:val="00E03DAE"/>
    <w:rsid w:val="00E0608E"/>
    <w:rsid w:val="00E16838"/>
    <w:rsid w:val="00E243D0"/>
    <w:rsid w:val="00E2530F"/>
    <w:rsid w:val="00E279BA"/>
    <w:rsid w:val="00E30DB7"/>
    <w:rsid w:val="00E350E1"/>
    <w:rsid w:val="00E3564C"/>
    <w:rsid w:val="00E571B4"/>
    <w:rsid w:val="00E72C64"/>
    <w:rsid w:val="00E76A2D"/>
    <w:rsid w:val="00E816CC"/>
    <w:rsid w:val="00E91E8A"/>
    <w:rsid w:val="00EA3511"/>
    <w:rsid w:val="00EB078B"/>
    <w:rsid w:val="00EB26B5"/>
    <w:rsid w:val="00EB5F37"/>
    <w:rsid w:val="00ED600C"/>
    <w:rsid w:val="00EE32B3"/>
    <w:rsid w:val="00EF3852"/>
    <w:rsid w:val="00F02D3A"/>
    <w:rsid w:val="00F050A3"/>
    <w:rsid w:val="00F05B46"/>
    <w:rsid w:val="00F1390F"/>
    <w:rsid w:val="00F13E29"/>
    <w:rsid w:val="00F17F8B"/>
    <w:rsid w:val="00F21014"/>
    <w:rsid w:val="00F221FD"/>
    <w:rsid w:val="00F25C85"/>
    <w:rsid w:val="00F42BE9"/>
    <w:rsid w:val="00F534D1"/>
    <w:rsid w:val="00F54F55"/>
    <w:rsid w:val="00F570F1"/>
    <w:rsid w:val="00F6047F"/>
    <w:rsid w:val="00F64CE1"/>
    <w:rsid w:val="00F8430A"/>
    <w:rsid w:val="00F84B64"/>
    <w:rsid w:val="00FA5837"/>
    <w:rsid w:val="00FA7755"/>
    <w:rsid w:val="00FB4B5B"/>
    <w:rsid w:val="00FC0668"/>
    <w:rsid w:val="00FC06D9"/>
    <w:rsid w:val="00FC3D7B"/>
    <w:rsid w:val="00FD1EE9"/>
    <w:rsid w:val="00FD2308"/>
    <w:rsid w:val="00FE0BA3"/>
    <w:rsid w:val="00FE44FF"/>
    <w:rsid w:val="00FE558D"/>
    <w:rsid w:val="00FF6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5CBB186"/>
  <w15:docId w15:val="{0979FC09-78FA-415C-8699-EE4F7E7AA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F6C12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3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paragraph" w:customStyle="1" w:styleId="tabletxt">
    <w:name w:val="tabletxt"/>
    <w:basedOn w:val="Normal"/>
    <w:rsid w:val="00062CDA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  <w:style w:type="paragraph" w:customStyle="1" w:styleId="Tabletext">
    <w:name w:val="Tabletext"/>
    <w:basedOn w:val="Normal"/>
    <w:rsid w:val="00062CDA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67AF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&#234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2016-11-16T00:00:00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737371-7325-4941-95A5-ACCE45AFC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1258</TotalTime>
  <Pages>131</Pages>
  <Words>10485</Words>
  <Characters>59768</Characters>
  <Application>Microsoft Office Word</Application>
  <DocSecurity>0</DocSecurity>
  <Lines>498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Quality Human Resource MANAGEMENT</dc:subject>
  <dc:creator>BSS - Team</dc:creator>
  <cp:keywords>Capstone Project</cp:keywords>
  <dc:description/>
  <cp:lastModifiedBy>Hai Tran</cp:lastModifiedBy>
  <cp:revision>36</cp:revision>
  <dcterms:created xsi:type="dcterms:W3CDTF">2016-11-16T02:03:00Z</dcterms:created>
  <dcterms:modified xsi:type="dcterms:W3CDTF">2017-02-13T09:21:00Z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