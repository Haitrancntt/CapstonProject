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317A" w:rsidRPr="00FE558D" w:rsidRDefault="0046317A">
      <w:pPr>
        <w:pStyle w:val="NoSpacing"/>
        <w:rPr>
          <w:rFonts w:ascii="Times New Roman" w:hAnsi="Times New Roman" w:cs="Times New Roman"/>
          <w:sz w:val="28"/>
          <w:szCs w:val="28"/>
        </w:rPr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</w:p>
    <w:sdt>
      <w:sdtPr>
        <w:rPr>
          <w:rFonts w:ascii="Times New Roman" w:hAnsi="Times New Roman" w:cs="Times New Roman"/>
          <w:sz w:val="28"/>
          <w:szCs w:val="28"/>
        </w:rPr>
        <w:id w:val="-1290352585"/>
        <w:docPartObj>
          <w:docPartGallery w:val="Cover Pages"/>
          <w:docPartUnique/>
        </w:docPartObj>
      </w:sdtPr>
      <w:sdtContent>
        <w:p w:rsidR="00124FAE" w:rsidRPr="00FE558D" w:rsidRDefault="00124FAE">
          <w:pPr>
            <w:pStyle w:val="NoSpacing"/>
            <w:rPr>
              <w:rFonts w:ascii="Times New Roman" w:hAnsi="Times New Roman" w:cs="Times New Roman"/>
              <w:sz w:val="28"/>
              <w:szCs w:val="28"/>
            </w:rPr>
          </w:pPr>
        </w:p>
        <w:p w:rsidR="002163EE" w:rsidRPr="00FE558D" w:rsidRDefault="00B26F00">
          <w:pPr>
            <w:pStyle w:val="NoSpacing"/>
            <w:rPr>
              <w:rFonts w:ascii="Times New Roman" w:hAnsi="Times New Roman" w:cs="Times New Roman"/>
              <w:sz w:val="28"/>
              <w:szCs w:val="28"/>
            </w:rPr>
          </w:pPr>
          <w:r w:rsidRPr="00FE558D">
            <w:rPr>
              <w:rFonts w:ascii="Times New Roman" w:hAnsi="Times New Roman" w:cs="Times New Roman"/>
              <w:noProof/>
              <w:sz w:val="28"/>
              <w:szCs w:val="28"/>
              <w:lang w:eastAsia="en-US"/>
            </w:rPr>
            <w:drawing>
              <wp:inline distT="0" distB="0" distL="0" distR="0" wp14:anchorId="6A29CD0A" wp14:editId="60ABF9A8">
                <wp:extent cx="5857875" cy="4200525"/>
                <wp:effectExtent l="0" t="0" r="0" b="9525"/>
                <wp:docPr id="1" name="Picture 1" descr="BSS_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BSS_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66345" cy="42065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2E3E8B" w:rsidRPr="00FE558D" w:rsidRDefault="0095616D" w:rsidP="002E3E8B">
          <w:pPr>
            <w:pStyle w:val="Title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FE558D">
            <w:rPr>
              <w:rFonts w:ascii="Times New Roman" w:hAnsi="Times New Roman" w:cs="Times New Roman"/>
              <w:color w:val="FF3333"/>
            </w:rPr>
            <w:t>Use-case Description</w:t>
          </w:r>
          <w:sdt>
            <w:sdtP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alias w:val="Title"/>
              <w:tag w:val=""/>
              <w:id w:val="-970593774"/>
              <w:showingPlcHdr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Pr="00FE558D">
                <w:rPr>
                  <w:rFonts w:ascii="Times New Roman" w:hAnsi="Times New Roman" w:cs="Times New Roman"/>
                  <w:color w:val="auto"/>
                  <w:sz w:val="28"/>
                  <w:szCs w:val="28"/>
                </w:rPr>
                <w:t xml:space="preserve">     </w:t>
              </w:r>
            </w:sdtContent>
          </w:sdt>
          <w:r w:rsidR="002E3E8B" w:rsidRPr="00FE558D">
            <w:rPr>
              <w:rFonts w:ascii="Times New Roman" w:hAnsi="Times New Roman" w:cs="Times New Roman"/>
              <w:color w:val="auto"/>
              <w:sz w:val="28"/>
              <w:szCs w:val="28"/>
            </w:rPr>
            <w:t xml:space="preserve"> </w:t>
          </w:r>
        </w:p>
        <w:p w:rsidR="002E3E8B" w:rsidRPr="00FE558D" w:rsidRDefault="00494284" w:rsidP="002E3E8B">
          <w:pPr>
            <w:pStyle w:val="Title"/>
            <w:rPr>
              <w:rFonts w:ascii="Times New Roman" w:eastAsiaTheme="minorHAnsi" w:hAnsi="Times New Roman" w:cs="Times New Roman"/>
              <w:color w:val="auto"/>
              <w:kern w:val="0"/>
              <w:sz w:val="28"/>
              <w:szCs w:val="28"/>
            </w:rPr>
          </w:pPr>
          <w:r w:rsidRPr="00FE558D">
            <w:rPr>
              <w:rFonts w:ascii="Times New Roman" w:hAnsi="Times New Roman" w:cs="Times New Roman"/>
              <w:color w:val="auto"/>
              <w:sz w:val="28"/>
              <w:szCs w:val="28"/>
            </w:rPr>
            <w:t>Van Lang Admissions</w:t>
          </w:r>
          <w:r w:rsidR="003806E6" w:rsidRPr="00FE558D">
            <w:rPr>
              <w:rFonts w:ascii="Times New Roman" w:hAnsi="Times New Roman" w:cs="Times New Roman"/>
              <w:color w:val="auto"/>
              <w:sz w:val="28"/>
              <w:szCs w:val="28"/>
            </w:rPr>
            <w:br w:type="page"/>
          </w:r>
        </w:p>
        <w:p w:rsidR="002163EE" w:rsidRPr="00FE558D" w:rsidRDefault="006075F2" w:rsidP="00D567EE">
          <w:pPr>
            <w:pStyle w:val="Normal2"/>
            <w:rPr>
              <w:rFonts w:cs="Times New Roman"/>
              <w:sz w:val="28"/>
              <w:szCs w:val="28"/>
            </w:rPr>
          </w:pPr>
        </w:p>
      </w:sdtContent>
    </w:sdt>
    <w:p w:rsidR="002163EE" w:rsidRPr="00FE558D" w:rsidRDefault="00554E70" w:rsidP="00554E70">
      <w:pPr>
        <w:pStyle w:val="Heading1"/>
        <w:jc w:val="center"/>
        <w:rPr>
          <w:rFonts w:ascii="Times New Roman" w:hAnsi="Times New Roman" w:cs="Times New Roman"/>
          <w:color w:val="FF3333"/>
          <w:sz w:val="28"/>
          <w:szCs w:val="28"/>
        </w:rPr>
      </w:pPr>
      <w:bookmarkStart w:id="5" w:name="_Toc465013491"/>
      <w:bookmarkStart w:id="6" w:name="_Toc465013661"/>
      <w:bookmarkStart w:id="7" w:name="_Toc473711027"/>
      <w:bookmarkEnd w:id="0"/>
      <w:bookmarkEnd w:id="1"/>
      <w:bookmarkEnd w:id="2"/>
      <w:bookmarkEnd w:id="3"/>
      <w:bookmarkEnd w:id="4"/>
      <w:r w:rsidRPr="00FE558D">
        <w:rPr>
          <w:rFonts w:ascii="Times New Roman" w:hAnsi="Times New Roman" w:cs="Times New Roman"/>
          <w:color w:val="FF3333"/>
          <w:sz w:val="28"/>
          <w:szCs w:val="28"/>
        </w:rPr>
        <w:t>Revision Table</w:t>
      </w:r>
      <w:bookmarkEnd w:id="5"/>
      <w:bookmarkEnd w:id="6"/>
      <w:bookmarkEnd w:id="7"/>
    </w:p>
    <w:tbl>
      <w:tblPr>
        <w:tblStyle w:val="ReportTable"/>
        <w:tblW w:w="9350" w:type="dxa"/>
        <w:jc w:val="center"/>
        <w:tblBorders>
          <w:top w:val="single" w:sz="4" w:space="0" w:color="00ADDC" w:themeColor="accent4"/>
          <w:left w:val="single" w:sz="4" w:space="0" w:color="00ADDC" w:themeColor="accent4"/>
          <w:right w:val="single" w:sz="4" w:space="0" w:color="00ADDC" w:themeColor="accent4"/>
          <w:insideH w:val="single" w:sz="4" w:space="0" w:color="00ADDC" w:themeColor="accent4"/>
          <w:insideV w:val="single" w:sz="4" w:space="0" w:color="00ADDC" w:themeColor="accent4"/>
        </w:tblBorders>
        <w:tblLook w:val="04A0" w:firstRow="1" w:lastRow="0" w:firstColumn="1" w:lastColumn="0" w:noHBand="0" w:noVBand="1"/>
      </w:tblPr>
      <w:tblGrid>
        <w:gridCol w:w="2065"/>
        <w:gridCol w:w="1708"/>
        <w:gridCol w:w="4052"/>
        <w:gridCol w:w="1525"/>
      </w:tblGrid>
      <w:tr w:rsidR="00AF73DD" w:rsidRPr="00FE558D" w:rsidTr="00AF73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  <w:shd w:val="clear" w:color="auto" w:fill="FF3333"/>
          </w:tcPr>
          <w:p w:rsidR="00554E70" w:rsidRPr="00FE558D" w:rsidRDefault="00554E70" w:rsidP="005A01D9">
            <w:pPr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Author</w:t>
            </w:r>
          </w:p>
        </w:tc>
        <w:tc>
          <w:tcPr>
            <w:tcW w:w="1708" w:type="dxa"/>
            <w:shd w:val="clear" w:color="auto" w:fill="FF3333"/>
          </w:tcPr>
          <w:p w:rsidR="00554E70" w:rsidRPr="00FE558D" w:rsidRDefault="00554E70" w:rsidP="005A0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Date</w:t>
            </w:r>
          </w:p>
        </w:tc>
        <w:tc>
          <w:tcPr>
            <w:tcW w:w="4052" w:type="dxa"/>
            <w:shd w:val="clear" w:color="auto" w:fill="FF3333"/>
          </w:tcPr>
          <w:p w:rsidR="00554E70" w:rsidRPr="00FE558D" w:rsidRDefault="00554E70" w:rsidP="005A0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Reason for changes</w:t>
            </w:r>
          </w:p>
        </w:tc>
        <w:tc>
          <w:tcPr>
            <w:tcW w:w="1525" w:type="dxa"/>
            <w:shd w:val="clear" w:color="auto" w:fill="FF3333"/>
          </w:tcPr>
          <w:p w:rsidR="00554E70" w:rsidRPr="00FE558D" w:rsidRDefault="00554E70" w:rsidP="005A0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Version</w:t>
            </w:r>
          </w:p>
        </w:tc>
      </w:tr>
      <w:tr w:rsidR="004F6277" w:rsidRPr="00FE558D" w:rsidTr="00AF73D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554E70" w:rsidRPr="00FE558D" w:rsidRDefault="00554E70" w:rsidP="00554E70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1708" w:type="dxa"/>
          </w:tcPr>
          <w:p w:rsidR="00554E70" w:rsidRPr="00FE558D" w:rsidRDefault="00554E70" w:rsidP="00A84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4052" w:type="dxa"/>
          </w:tcPr>
          <w:p w:rsidR="00554E70" w:rsidRPr="00FE558D" w:rsidRDefault="00554E70" w:rsidP="00554E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1525" w:type="dxa"/>
          </w:tcPr>
          <w:p w:rsidR="00554E70" w:rsidRPr="00FE558D" w:rsidRDefault="00554E70" w:rsidP="00554E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554E70" w:rsidRPr="00FE558D" w:rsidRDefault="00554E70" w:rsidP="00554E70">
      <w:pPr>
        <w:rPr>
          <w:rFonts w:cs="Times New Roman"/>
          <w:color w:val="auto"/>
          <w:sz w:val="28"/>
          <w:szCs w:val="28"/>
        </w:rPr>
      </w:pPr>
    </w:p>
    <w:p w:rsidR="00554E70" w:rsidRPr="00FE558D" w:rsidRDefault="00554E70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aps w:val="0"/>
          <w:color w:val="auto"/>
          <w:sz w:val="28"/>
          <w:szCs w:val="28"/>
        </w:rPr>
        <w:id w:val="-19636449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25A6A" w:rsidRPr="00FE558D" w:rsidRDefault="00625A6A">
          <w:pPr>
            <w:pStyle w:val="TOCHeading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FE558D">
            <w:rPr>
              <w:rFonts w:ascii="Times New Roman" w:hAnsi="Times New Roman" w:cs="Times New Roman"/>
              <w:color w:val="auto"/>
              <w:sz w:val="28"/>
              <w:szCs w:val="28"/>
            </w:rPr>
            <w:t>Contents</w:t>
          </w:r>
        </w:p>
        <w:p w:rsidR="008E5765" w:rsidRDefault="00625A6A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r w:rsidRPr="00FE558D">
            <w:rPr>
              <w:rFonts w:cs="Times New Roman"/>
              <w:color w:val="auto"/>
              <w:sz w:val="28"/>
              <w:szCs w:val="28"/>
            </w:rPr>
            <w:fldChar w:fldCharType="begin"/>
          </w:r>
          <w:r w:rsidRPr="00FE558D">
            <w:rPr>
              <w:rFonts w:cs="Times New Roman"/>
              <w:color w:val="auto"/>
              <w:sz w:val="28"/>
              <w:szCs w:val="28"/>
            </w:rPr>
            <w:instrText xml:space="preserve"> TOC \o "1-3" \h \z \u </w:instrText>
          </w:r>
          <w:r w:rsidRPr="00FE558D">
            <w:rPr>
              <w:rFonts w:cs="Times New Roman"/>
              <w:color w:val="auto"/>
              <w:sz w:val="28"/>
              <w:szCs w:val="28"/>
            </w:rPr>
            <w:fldChar w:fldCharType="separate"/>
          </w:r>
          <w:bookmarkStart w:id="8" w:name="_GoBack"/>
          <w:bookmarkEnd w:id="8"/>
          <w:r w:rsidR="008E5765" w:rsidRPr="00B704F7">
            <w:rPr>
              <w:rStyle w:val="Hyperlink"/>
            </w:rPr>
            <w:fldChar w:fldCharType="begin"/>
          </w:r>
          <w:r w:rsidR="008E5765" w:rsidRPr="00B704F7">
            <w:rPr>
              <w:rStyle w:val="Hyperlink"/>
            </w:rPr>
            <w:instrText xml:space="preserve"> </w:instrText>
          </w:r>
          <w:r w:rsidR="008E5765">
            <w:instrText>HYPERLINK \l "_Toc473711027"</w:instrText>
          </w:r>
          <w:r w:rsidR="008E5765" w:rsidRPr="00B704F7">
            <w:rPr>
              <w:rStyle w:val="Hyperlink"/>
            </w:rPr>
            <w:instrText xml:space="preserve"> </w:instrText>
          </w:r>
          <w:r w:rsidR="008E5765" w:rsidRPr="00B704F7">
            <w:rPr>
              <w:rStyle w:val="Hyperlink"/>
            </w:rPr>
          </w:r>
          <w:r w:rsidR="008E5765" w:rsidRPr="00B704F7">
            <w:rPr>
              <w:rStyle w:val="Hyperlink"/>
            </w:rPr>
            <w:fldChar w:fldCharType="separate"/>
          </w:r>
          <w:r w:rsidR="008E5765" w:rsidRPr="00B704F7">
            <w:rPr>
              <w:rStyle w:val="Hyperlink"/>
              <w:rFonts w:cs="Times New Roman"/>
            </w:rPr>
            <w:t>Revision Table</w:t>
          </w:r>
          <w:r w:rsidR="008E5765">
            <w:rPr>
              <w:webHidden/>
            </w:rPr>
            <w:tab/>
          </w:r>
          <w:r w:rsidR="008E5765">
            <w:rPr>
              <w:webHidden/>
            </w:rPr>
            <w:fldChar w:fldCharType="begin"/>
          </w:r>
          <w:r w:rsidR="008E5765">
            <w:rPr>
              <w:webHidden/>
            </w:rPr>
            <w:instrText xml:space="preserve"> PAGEREF _Toc473711027 \h </w:instrText>
          </w:r>
          <w:r w:rsidR="008E5765">
            <w:rPr>
              <w:webHidden/>
            </w:rPr>
          </w:r>
          <w:r w:rsidR="008E5765">
            <w:rPr>
              <w:webHidden/>
            </w:rPr>
            <w:fldChar w:fldCharType="separate"/>
          </w:r>
          <w:r w:rsidR="008E5765">
            <w:rPr>
              <w:webHidden/>
            </w:rPr>
            <w:t>1</w:t>
          </w:r>
          <w:r w:rsidR="008E5765">
            <w:rPr>
              <w:webHidden/>
            </w:rPr>
            <w:fldChar w:fldCharType="end"/>
          </w:r>
          <w:r w:rsidR="008E5765" w:rsidRPr="00B704F7">
            <w:rPr>
              <w:rStyle w:val="Hyperlink"/>
            </w:rPr>
            <w:fldChar w:fldCharType="end"/>
          </w:r>
        </w:p>
        <w:p w:rsidR="008E5765" w:rsidRDefault="008E5765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hyperlink w:anchor="_Toc473711028" w:history="1">
            <w:r w:rsidRPr="00B704F7">
              <w:rPr>
                <w:rStyle w:val="Hyperlink"/>
                <w:rFonts w:cs="Times New Roman"/>
              </w:rPr>
              <w:t>I.</w:t>
            </w:r>
            <w:r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</w:rPr>
              <w:t>INTRODUCTION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_Toc473711028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8E5765" w:rsidRDefault="008E5765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29" w:history="1">
            <w:r w:rsidRPr="00B704F7">
              <w:rPr>
                <w:rStyle w:val="Hyperlink"/>
                <w:rFonts w:cs="Times New Roman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30" w:history="1">
            <w:r w:rsidRPr="00B704F7">
              <w:rPr>
                <w:rStyle w:val="Hyperlink"/>
                <w:rFonts w:cs="Times New Roman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hyperlink w:anchor="_Toc473711031" w:history="1">
            <w:r w:rsidRPr="00B704F7">
              <w:rPr>
                <w:rStyle w:val="Hyperlink"/>
                <w:rFonts w:cs="Times New Roman"/>
              </w:rPr>
              <w:t>II.</w:t>
            </w:r>
            <w:r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</w:rPr>
              <w:t>Use case Descriptions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_Toc473711031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8E5765" w:rsidRDefault="008E5765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32" w:history="1">
            <w:r w:rsidRPr="00B704F7">
              <w:rPr>
                <w:rStyle w:val="Hyperlink"/>
                <w:rFonts w:cs="Times New Roman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Manage accounts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33" w:history="1">
            <w:r w:rsidRPr="00B704F7">
              <w:rPr>
                <w:rStyle w:val="Hyperlink"/>
                <w:rFonts w:cs="Times New Roman"/>
                <w:noProof/>
              </w:rPr>
              <w:t>1.1.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Log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34" w:history="1">
            <w:r w:rsidRPr="00B704F7">
              <w:rPr>
                <w:rStyle w:val="Hyperlink"/>
                <w:rFonts w:cs="Times New Roman"/>
                <w:noProof/>
              </w:rPr>
              <w:t>1.2.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Log 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35" w:history="1">
            <w:r w:rsidRPr="00B704F7">
              <w:rPr>
                <w:rStyle w:val="Hyperlink"/>
                <w:rFonts w:cs="Times New Roman"/>
                <w:noProof/>
              </w:rPr>
              <w:t>1.3.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Create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36" w:history="1">
            <w:r w:rsidRPr="00B704F7">
              <w:rPr>
                <w:rStyle w:val="Hyperlink"/>
                <w:rFonts w:cs="Times New Roman"/>
                <w:noProof/>
              </w:rPr>
              <w:t>1.4.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Edit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37" w:history="1">
            <w:r w:rsidRPr="00B704F7">
              <w:rPr>
                <w:rStyle w:val="Hyperlink"/>
                <w:rFonts w:cs="Times New Roman"/>
                <w:noProof/>
              </w:rPr>
              <w:t>1.5.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Search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38" w:history="1">
            <w:r w:rsidRPr="00B704F7">
              <w:rPr>
                <w:rStyle w:val="Hyperlink"/>
                <w:rFonts w:cs="Times New Roman"/>
                <w:noProof/>
              </w:rPr>
              <w:t>1.6.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Forget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39" w:history="1">
            <w:r w:rsidRPr="00B704F7">
              <w:rPr>
                <w:rStyle w:val="Hyperlink"/>
                <w:rFonts w:cs="Times New Roman"/>
                <w:noProof/>
              </w:rPr>
              <w:t>1.6.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Forget password(cont.)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40" w:history="1">
            <w:r w:rsidRPr="00B704F7">
              <w:rPr>
                <w:rStyle w:val="Hyperlink"/>
                <w:rFonts w:cs="Times New Roman"/>
                <w:noProof/>
              </w:rPr>
              <w:t>1.7.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View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41" w:history="1">
            <w:r w:rsidRPr="00B704F7">
              <w:rPr>
                <w:rStyle w:val="Hyperlink"/>
                <w:rFonts w:cs="Times New Roman"/>
                <w:noProof/>
              </w:rPr>
              <w:t>1.8.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View list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42" w:history="1">
            <w:r w:rsidRPr="00B704F7">
              <w:rPr>
                <w:rStyle w:val="Hyperlink"/>
                <w:rFonts w:cs="Times New Roman"/>
                <w:noProof/>
              </w:rPr>
              <w:t>1.9.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Authorize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43" w:history="1">
            <w:r w:rsidRPr="00B704F7">
              <w:rPr>
                <w:rStyle w:val="Hyperlink"/>
                <w:rFonts w:cs="Times New Roman"/>
                <w:noProof/>
              </w:rPr>
              <w:t>1.10.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Activate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44" w:history="1">
            <w:r w:rsidRPr="00B704F7">
              <w:rPr>
                <w:rStyle w:val="Hyperlink"/>
                <w:rFonts w:cs="Times New Roman"/>
                <w:noProof/>
              </w:rPr>
              <w:t>1.11.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Deactivate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45" w:history="1">
            <w:r w:rsidRPr="00B704F7">
              <w:rPr>
                <w:rStyle w:val="Hyperlink"/>
                <w:rFonts w:cs="Times New Roman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Manage 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46" w:history="1">
            <w:r w:rsidRPr="00B704F7">
              <w:rPr>
                <w:rStyle w:val="Hyperlink"/>
                <w:rFonts w:cs="Times New Roman"/>
                <w:noProof/>
              </w:rPr>
              <w:t>2.1.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View 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47" w:history="1">
            <w:r w:rsidRPr="00B704F7">
              <w:rPr>
                <w:rStyle w:val="Hyperlink"/>
                <w:rFonts w:cs="Times New Roman"/>
                <w:noProof/>
              </w:rPr>
              <w:t>2.2.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Post 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48" w:history="1">
            <w:r w:rsidRPr="00B704F7">
              <w:rPr>
                <w:rStyle w:val="Hyperlink"/>
                <w:rFonts w:cs="Times New Roman"/>
                <w:noProof/>
              </w:rPr>
              <w:t>2.3.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View draft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49" w:history="1">
            <w:r w:rsidRPr="00B704F7">
              <w:rPr>
                <w:rStyle w:val="Hyperlink"/>
                <w:rFonts w:cs="Times New Roman"/>
                <w:noProof/>
              </w:rPr>
              <w:t>2.4.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Edit draft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50" w:history="1">
            <w:r w:rsidRPr="00B704F7">
              <w:rPr>
                <w:rStyle w:val="Hyperlink"/>
                <w:rFonts w:cs="Times New Roman"/>
                <w:noProof/>
              </w:rPr>
              <w:t>2.5.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Delete draft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51" w:history="1">
            <w:r w:rsidRPr="00B704F7">
              <w:rPr>
                <w:rStyle w:val="Hyperlink"/>
                <w:rFonts w:cs="Times New Roman"/>
                <w:noProof/>
              </w:rPr>
              <w:t>2.6.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Transfer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52" w:history="1">
            <w:r w:rsidRPr="00B704F7">
              <w:rPr>
                <w:rStyle w:val="Hyperlink"/>
                <w:rFonts w:cs="Times New Roman"/>
                <w:noProof/>
              </w:rPr>
              <w:t>2.7.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Approve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53" w:history="1">
            <w:r w:rsidRPr="00B704F7">
              <w:rPr>
                <w:rStyle w:val="Hyperlink"/>
                <w:rFonts w:cs="Times New Roman"/>
                <w:noProof/>
              </w:rPr>
              <w:t>2.8.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Deactivate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54" w:history="1">
            <w:r w:rsidRPr="00B704F7">
              <w:rPr>
                <w:rStyle w:val="Hyperlink"/>
                <w:rFonts w:cs="Times New Roman"/>
                <w:noProof/>
              </w:rPr>
              <w:t>2.9.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Search 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55" w:history="1">
            <w:r w:rsidRPr="00B704F7">
              <w:rPr>
                <w:rStyle w:val="Hyperlink"/>
                <w:rFonts w:cs="Times New Roman"/>
                <w:noProof/>
              </w:rPr>
              <w:t>2.10.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Sort 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56" w:history="1">
            <w:r w:rsidRPr="00B704F7">
              <w:rPr>
                <w:rStyle w:val="Hyperlink"/>
                <w:rFonts w:cs="Times New Roman"/>
                <w:noProof/>
              </w:rPr>
              <w:t>2.11.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Push 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57" w:history="1">
            <w:r w:rsidRPr="00B704F7">
              <w:rPr>
                <w:rStyle w:val="Hyperlink"/>
                <w:rFonts w:cs="Times New Roman"/>
                <w:noProof/>
              </w:rPr>
              <w:t>2.12.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Create 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58" w:history="1">
            <w:r w:rsidRPr="00B704F7">
              <w:rPr>
                <w:rStyle w:val="Hyperlink"/>
                <w:rFonts w:cs="Times New Roman"/>
                <w:noProof/>
              </w:rPr>
              <w:t>2.13.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Share 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59" w:history="1">
            <w:r w:rsidRPr="00B704F7">
              <w:rPr>
                <w:rStyle w:val="Hyperlink"/>
                <w:rFonts w:cs="Times New Roman"/>
                <w:noProof/>
              </w:rPr>
              <w:t>III.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Manage examination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60" w:history="1">
            <w:r w:rsidRPr="00B704F7">
              <w:rPr>
                <w:rStyle w:val="Hyperlink"/>
                <w:rFonts w:cs="Times New Roman"/>
                <w:noProof/>
              </w:rPr>
              <w:t>3.1.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View individual 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61" w:history="1">
            <w:r w:rsidRPr="00B704F7">
              <w:rPr>
                <w:rStyle w:val="Hyperlink"/>
                <w:rFonts w:cs="Times New Roman"/>
                <w:noProof/>
              </w:rPr>
              <w:t>3.2.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Register exam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62" w:history="1">
            <w:r w:rsidRPr="00B704F7">
              <w:rPr>
                <w:rStyle w:val="Hyperlink"/>
                <w:rFonts w:cs="Times New Roman"/>
                <w:noProof/>
              </w:rPr>
              <w:t>3.3.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View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63" w:history="1">
            <w:r w:rsidRPr="00B704F7">
              <w:rPr>
                <w:rStyle w:val="Hyperlink"/>
                <w:rFonts w:cs="Times New Roman"/>
                <w:noProof/>
              </w:rPr>
              <w:t>3.4.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Edit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64" w:history="1">
            <w:r w:rsidRPr="00B704F7">
              <w:rPr>
                <w:rStyle w:val="Hyperlink"/>
                <w:rFonts w:cs="Times New Roman"/>
                <w:noProof/>
              </w:rPr>
              <w:t>3.5.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Import 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65" w:history="1">
            <w:r w:rsidRPr="00B704F7">
              <w:rPr>
                <w:rStyle w:val="Hyperlink"/>
                <w:rFonts w:cs="Times New Roman"/>
                <w:noProof/>
              </w:rPr>
              <w:t>3.6.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Export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66" w:history="1">
            <w:r w:rsidRPr="00B704F7">
              <w:rPr>
                <w:rStyle w:val="Hyperlink"/>
                <w:rFonts w:cs="Times New Roman"/>
                <w:noProof/>
              </w:rPr>
              <w:t>3.7.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Create exam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67" w:history="1">
            <w:r w:rsidRPr="00B704F7">
              <w:rPr>
                <w:rStyle w:val="Hyperlink"/>
                <w:rFonts w:eastAsia="Times New Roman" w:cs="Times New Roman"/>
                <w:noProof/>
              </w:rPr>
              <w:t>IV.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eastAsia="Times New Roman" w:cs="Times New Roman"/>
                <w:noProof/>
              </w:rPr>
              <w:t>Manage 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68" w:history="1">
            <w:r w:rsidRPr="00B704F7">
              <w:rPr>
                <w:rStyle w:val="Hyperlink"/>
                <w:rFonts w:cs="Times New Roman"/>
                <w:noProof/>
              </w:rPr>
              <w:t>4.1.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View 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69" w:history="1">
            <w:r w:rsidRPr="00B704F7">
              <w:rPr>
                <w:rStyle w:val="Hyperlink"/>
                <w:rFonts w:cs="Times New Roman"/>
                <w:noProof/>
              </w:rPr>
              <w:t>4.2.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View 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70" w:history="1">
            <w:r w:rsidRPr="00B704F7">
              <w:rPr>
                <w:rStyle w:val="Hyperlink"/>
                <w:rFonts w:cs="Times New Roman"/>
                <w:noProof/>
              </w:rPr>
              <w:t>4.3.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Add 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71" w:history="1">
            <w:r w:rsidRPr="00B704F7">
              <w:rPr>
                <w:rStyle w:val="Hyperlink"/>
                <w:rFonts w:cs="Times New Roman"/>
                <w:noProof/>
              </w:rPr>
              <w:t>4.4.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Edit 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72" w:history="1">
            <w:r w:rsidRPr="00B704F7">
              <w:rPr>
                <w:rStyle w:val="Hyperlink"/>
                <w:rFonts w:cs="Times New Roman"/>
                <w:noProof/>
              </w:rPr>
              <w:t>4.5.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Delete 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73" w:history="1">
            <w:r w:rsidRPr="00B704F7">
              <w:rPr>
                <w:rStyle w:val="Hyperlink"/>
                <w:rFonts w:eastAsia="Times New Roman" w:cs="Times New Roman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eastAsia="Times New Roman" w:cs="Times New Roman"/>
                <w:noProof/>
              </w:rPr>
              <w:t>Manage languages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74" w:history="1">
            <w:r w:rsidRPr="00B704F7">
              <w:rPr>
                <w:rStyle w:val="Hyperlink"/>
                <w:rFonts w:cs="Times New Roman"/>
                <w:noProof/>
              </w:rPr>
              <w:t>5.1. Change language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75" w:history="1">
            <w:r w:rsidRPr="00B704F7">
              <w:rPr>
                <w:rStyle w:val="Hyperlink"/>
                <w:rFonts w:cs="Times New Roman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Manage banner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76" w:history="1">
            <w:r w:rsidRPr="00B704F7">
              <w:rPr>
                <w:rStyle w:val="Hyperlink"/>
                <w:rFonts w:cs="Times New Roman"/>
                <w:noProof/>
              </w:rPr>
              <w:t>6.1.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Create banner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77" w:history="1">
            <w:r w:rsidRPr="00B704F7">
              <w:rPr>
                <w:rStyle w:val="Hyperlink"/>
                <w:rFonts w:cs="Times New Roman"/>
                <w:noProof/>
              </w:rPr>
              <w:t>6.2.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View banner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78" w:history="1">
            <w:r w:rsidRPr="00B704F7">
              <w:rPr>
                <w:rStyle w:val="Hyperlink"/>
                <w:rFonts w:cs="Times New Roman"/>
                <w:noProof/>
              </w:rPr>
              <w:t>6.3.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Show hide banner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79" w:history="1">
            <w:r w:rsidRPr="00B704F7">
              <w:rPr>
                <w:rStyle w:val="Hyperlink"/>
                <w:rFonts w:cs="Times New Roman"/>
                <w:noProof/>
              </w:rPr>
              <w:t>6.4.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Edit banner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80" w:history="1">
            <w:r w:rsidRPr="00B704F7">
              <w:rPr>
                <w:rStyle w:val="Hyperlink"/>
                <w:rFonts w:cs="Times New Roman"/>
                <w:noProof/>
              </w:rPr>
              <w:t>6.5.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Delete banner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81" w:history="1">
            <w:r w:rsidRPr="00B704F7">
              <w:rPr>
                <w:rStyle w:val="Hyperlink"/>
                <w:rFonts w:cs="Times New Roman"/>
                <w:noProof/>
              </w:rPr>
              <w:t>6.6.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Arrange 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82" w:history="1">
            <w:r w:rsidRPr="00B704F7">
              <w:rPr>
                <w:rStyle w:val="Hyperlink"/>
                <w:rFonts w:cs="Times New Roman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Manage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83" w:history="1">
            <w:r w:rsidRPr="00B704F7">
              <w:rPr>
                <w:rStyle w:val="Hyperlink"/>
                <w:rFonts w:cs="Times New Roman"/>
                <w:noProof/>
              </w:rPr>
              <w:t>7.1.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Send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84" w:history="1">
            <w:r w:rsidRPr="00B704F7">
              <w:rPr>
                <w:rStyle w:val="Hyperlink"/>
                <w:rFonts w:cs="Times New Roman"/>
                <w:noProof/>
              </w:rPr>
              <w:t>7.2.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Answer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85" w:history="1">
            <w:r w:rsidRPr="00B704F7">
              <w:rPr>
                <w:rStyle w:val="Hyperlink"/>
                <w:rFonts w:cs="Times New Roman"/>
                <w:noProof/>
              </w:rPr>
              <w:t>7.3.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View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86" w:history="1">
            <w:r w:rsidRPr="00B704F7">
              <w:rPr>
                <w:rStyle w:val="Hyperlink"/>
                <w:rFonts w:cs="Times New Roman"/>
                <w:noProof/>
              </w:rPr>
              <w:t>7.4.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Approve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87" w:history="1">
            <w:r w:rsidRPr="00B704F7">
              <w:rPr>
                <w:rStyle w:val="Hyperlink"/>
                <w:rFonts w:cs="Times New Roman"/>
                <w:noProof/>
              </w:rPr>
              <w:t>7.5.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Search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88" w:history="1">
            <w:r w:rsidRPr="00B704F7">
              <w:rPr>
                <w:rStyle w:val="Hyperlink"/>
                <w:rFonts w:cs="Times New Roman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Manage pop-ups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89" w:history="1">
            <w:r w:rsidRPr="00B704F7">
              <w:rPr>
                <w:rStyle w:val="Hyperlink"/>
                <w:rFonts w:cs="Times New Roman"/>
                <w:noProof/>
              </w:rPr>
              <w:t>8.1.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Create pop-ups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90" w:history="1">
            <w:r w:rsidRPr="00B704F7">
              <w:rPr>
                <w:rStyle w:val="Hyperlink"/>
                <w:rFonts w:cs="Times New Roman"/>
                <w:noProof/>
              </w:rPr>
              <w:t>8.2.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View pop-ups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91" w:history="1">
            <w:r w:rsidRPr="00B704F7">
              <w:rPr>
                <w:rStyle w:val="Hyperlink"/>
                <w:rFonts w:cs="Times New Roman"/>
                <w:noProof/>
              </w:rPr>
              <w:t>8.3.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Show-hide pop-ups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92" w:history="1">
            <w:r w:rsidRPr="00B704F7">
              <w:rPr>
                <w:rStyle w:val="Hyperlink"/>
                <w:rFonts w:cs="Times New Roman"/>
                <w:noProof/>
              </w:rPr>
              <w:t>8.4.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Edit pop-ups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93" w:history="1">
            <w:r w:rsidRPr="00B704F7">
              <w:rPr>
                <w:rStyle w:val="Hyperlink"/>
                <w:rFonts w:cs="Times New Roman"/>
                <w:noProof/>
              </w:rPr>
              <w:t>8.5.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Delete pop-ups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94" w:history="1">
            <w:r w:rsidRPr="00B704F7">
              <w:rPr>
                <w:rStyle w:val="Hyperlink"/>
                <w:rFonts w:cs="Times New Roman"/>
                <w:noProof/>
              </w:rPr>
              <w:t>8.6.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Arrange pop-ups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95" w:history="1">
            <w:r w:rsidRPr="00B704F7">
              <w:rPr>
                <w:rStyle w:val="Hyperlink"/>
                <w:rFonts w:cs="Times New Roman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Manage homepage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96" w:history="1">
            <w:r w:rsidRPr="00B704F7">
              <w:rPr>
                <w:rStyle w:val="Hyperlink"/>
                <w:rFonts w:cs="Times New Roman"/>
                <w:noProof/>
              </w:rPr>
              <w:t>9.1.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Add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97" w:history="1">
            <w:r w:rsidRPr="00B704F7">
              <w:rPr>
                <w:rStyle w:val="Hyperlink"/>
                <w:rFonts w:cs="Times New Roman"/>
                <w:noProof/>
              </w:rPr>
              <w:t>9.2.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Edit homepage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98" w:history="1">
            <w:r w:rsidRPr="00B704F7">
              <w:rPr>
                <w:rStyle w:val="Hyperlink"/>
                <w:rFonts w:cs="Times New Roman"/>
                <w:noProof/>
              </w:rPr>
              <w:t>9.3.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Delete homepage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765" w:rsidRDefault="008E5765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99" w:history="1">
            <w:r w:rsidRPr="00B704F7">
              <w:rPr>
                <w:rStyle w:val="Hyperlink"/>
                <w:rFonts w:cs="Times New Roman"/>
                <w:noProof/>
              </w:rPr>
              <w:t>10.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704F7">
              <w:rPr>
                <w:rStyle w:val="Hyperlink"/>
                <w:rFonts w:cs="Times New Roman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_Toc473711099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5A6A" w:rsidRPr="00FE558D" w:rsidRDefault="00625A6A">
          <w:pPr>
            <w:rPr>
              <w:rFonts w:cs="Times New Roman"/>
              <w:color w:val="auto"/>
              <w:sz w:val="28"/>
              <w:szCs w:val="28"/>
            </w:rPr>
          </w:pPr>
          <w:r w:rsidRPr="00FE558D">
            <w:rPr>
              <w:rFonts w:cs="Times New Roman"/>
              <w:b/>
              <w:bCs/>
              <w:noProof/>
              <w:color w:val="auto"/>
              <w:sz w:val="28"/>
              <w:szCs w:val="28"/>
            </w:rPr>
            <w:fldChar w:fldCharType="end"/>
          </w:r>
        </w:p>
      </w:sdtContent>
    </w:sdt>
    <w:p w:rsidR="00DF6A47" w:rsidRPr="00FE558D" w:rsidRDefault="00DF6A47" w:rsidP="00625A6A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676FD4" w:rsidRPr="00FE558D" w:rsidRDefault="00990D25" w:rsidP="000773CC">
      <w:pPr>
        <w:pStyle w:val="Heading1"/>
        <w:numPr>
          <w:ilvl w:val="0"/>
          <w:numId w:val="67"/>
        </w:numPr>
        <w:rPr>
          <w:rFonts w:ascii="Times New Roman" w:hAnsi="Times New Roman" w:cs="Times New Roman"/>
          <w:color w:val="FF3333"/>
          <w:sz w:val="36"/>
          <w:szCs w:val="36"/>
        </w:rPr>
      </w:pPr>
      <w:bookmarkStart w:id="9" w:name="_Toc465013492"/>
      <w:bookmarkStart w:id="10" w:name="_Toc465013662"/>
      <w:bookmarkStart w:id="11" w:name="_Toc473711028"/>
      <w:r w:rsidRPr="00FE558D">
        <w:rPr>
          <w:rFonts w:ascii="Times New Roman" w:hAnsi="Times New Roman" w:cs="Times New Roman"/>
          <w:color w:val="FF3333"/>
          <w:sz w:val="36"/>
          <w:szCs w:val="36"/>
        </w:rPr>
        <w:lastRenderedPageBreak/>
        <w:t>INTRODUCTION</w:t>
      </w:r>
      <w:bookmarkEnd w:id="9"/>
      <w:bookmarkEnd w:id="10"/>
      <w:bookmarkEnd w:id="11"/>
    </w:p>
    <w:p w:rsidR="00563885" w:rsidRPr="00FE558D" w:rsidRDefault="001E2EBA" w:rsidP="00863204">
      <w:pPr>
        <w:pStyle w:val="Heading2"/>
        <w:numPr>
          <w:ilvl w:val="0"/>
          <w:numId w:val="4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12" w:name="OLE_LINK7"/>
      <w:bookmarkStart w:id="13" w:name="_Toc465013493"/>
      <w:bookmarkStart w:id="14" w:name="_Toc465013663"/>
      <w:bookmarkStart w:id="15" w:name="_Toc473711029"/>
      <w:r w:rsidRPr="00FE558D">
        <w:rPr>
          <w:rFonts w:ascii="Times New Roman" w:hAnsi="Times New Roman" w:cs="Times New Roman"/>
          <w:color w:val="FF3333"/>
          <w:sz w:val="32"/>
          <w:szCs w:val="32"/>
        </w:rPr>
        <w:t>P</w:t>
      </w:r>
      <w:r w:rsidR="00563885" w:rsidRPr="00FE558D">
        <w:rPr>
          <w:rFonts w:ascii="Times New Roman" w:hAnsi="Times New Roman" w:cs="Times New Roman"/>
          <w:color w:val="FF3333"/>
          <w:sz w:val="32"/>
          <w:szCs w:val="32"/>
        </w:rPr>
        <w:t>urpose</w:t>
      </w:r>
      <w:bookmarkEnd w:id="12"/>
      <w:bookmarkEnd w:id="13"/>
      <w:bookmarkEnd w:id="14"/>
      <w:bookmarkEnd w:id="15"/>
    </w:p>
    <w:p w:rsidR="00AE01EF" w:rsidRPr="00FE558D" w:rsidRDefault="00AE01EF" w:rsidP="00B66947">
      <w:pPr>
        <w:pStyle w:val="ListParagraph"/>
        <w:numPr>
          <w:ilvl w:val="0"/>
          <w:numId w:val="6"/>
        </w:num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t>This document is description about vision and scope of Van Lang Admissions project. It shows the vision what BSS – Team wants to toward and the scope of project for BSS – Team doesn’t exceed the limit of project.</w:t>
      </w:r>
    </w:p>
    <w:p w:rsidR="00701DED" w:rsidRPr="00FE558D" w:rsidRDefault="0058663F" w:rsidP="00701DED">
      <w:pPr>
        <w:pStyle w:val="Heading2"/>
        <w:numPr>
          <w:ilvl w:val="1"/>
          <w:numId w:val="3"/>
        </w:numPr>
        <w:ind w:hanging="360"/>
        <w:rPr>
          <w:rFonts w:ascii="Times New Roman" w:hAnsi="Times New Roman" w:cs="Times New Roman"/>
          <w:color w:val="FF3333"/>
          <w:sz w:val="32"/>
          <w:szCs w:val="32"/>
        </w:rPr>
      </w:pPr>
      <w:bookmarkStart w:id="16" w:name="_Toc465013494"/>
      <w:bookmarkStart w:id="17" w:name="_Toc465013664"/>
      <w:bookmarkStart w:id="18" w:name="_Toc473711030"/>
      <w:r w:rsidRPr="00FE558D">
        <w:rPr>
          <w:rFonts w:ascii="Times New Roman" w:hAnsi="Times New Roman" w:cs="Times New Roman"/>
          <w:color w:val="FF3333"/>
          <w:sz w:val="32"/>
          <w:szCs w:val="32"/>
        </w:rPr>
        <w:t>Audience</w:t>
      </w:r>
      <w:bookmarkEnd w:id="16"/>
      <w:bookmarkEnd w:id="17"/>
      <w:bookmarkEnd w:id="18"/>
    </w:p>
    <w:p w:rsidR="00701DED" w:rsidRPr="00FE558D" w:rsidRDefault="00701DED" w:rsidP="00B66947">
      <w:pPr>
        <w:pStyle w:val="ListParagraph"/>
        <w:numPr>
          <w:ilvl w:val="0"/>
          <w:numId w:val="5"/>
        </w:num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</w:rPr>
        <w:t>The main audiences of this document are: Mentor, Base Steps Solution Team and customer</w:t>
      </w:r>
      <w:r w:rsidR="00ED600C" w:rsidRPr="00FE558D">
        <w:rPr>
          <w:rFonts w:cs="Times New Roman"/>
          <w:noProof/>
          <w:color w:val="auto"/>
          <w:sz w:val="28"/>
          <w:szCs w:val="28"/>
        </w:rPr>
        <w:t>.</w:t>
      </w:r>
    </w:p>
    <w:p w:rsidR="00D7319E" w:rsidRPr="00FE558D" w:rsidRDefault="00D7319E" w:rsidP="00D7319E">
      <w:pPr>
        <w:pStyle w:val="ListParagraph"/>
        <w:rPr>
          <w:rFonts w:cs="Times New Roman"/>
          <w:noProof/>
          <w:color w:val="auto"/>
          <w:sz w:val="28"/>
          <w:szCs w:val="28"/>
        </w:rPr>
      </w:pPr>
    </w:p>
    <w:p w:rsidR="00AF73DD" w:rsidRPr="00FE558D" w:rsidRDefault="00950BCB" w:rsidP="000773CC">
      <w:pPr>
        <w:pStyle w:val="Heading1"/>
        <w:numPr>
          <w:ilvl w:val="0"/>
          <w:numId w:val="67"/>
        </w:numPr>
        <w:rPr>
          <w:rFonts w:ascii="Times New Roman" w:hAnsi="Times New Roman" w:cs="Times New Roman"/>
          <w:color w:val="FF3333"/>
          <w:sz w:val="36"/>
          <w:szCs w:val="36"/>
        </w:rPr>
      </w:pPr>
      <w:bookmarkStart w:id="19" w:name="_Toc473711031"/>
      <w:r w:rsidRPr="00FE558D">
        <w:rPr>
          <w:rFonts w:ascii="Times New Roman" w:hAnsi="Times New Roman" w:cs="Times New Roman"/>
          <w:color w:val="FF3333"/>
          <w:sz w:val="36"/>
          <w:szCs w:val="36"/>
        </w:rPr>
        <w:t>Use case</w:t>
      </w:r>
      <w:r w:rsidR="0095616D" w:rsidRPr="00FE558D">
        <w:rPr>
          <w:rFonts w:ascii="Times New Roman" w:hAnsi="Times New Roman" w:cs="Times New Roman"/>
          <w:color w:val="FF3333"/>
          <w:sz w:val="36"/>
          <w:szCs w:val="36"/>
        </w:rPr>
        <w:t xml:space="preserve"> Descriptions</w:t>
      </w:r>
      <w:bookmarkEnd w:id="19"/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AF73DD" w:rsidRPr="00FE558D" w:rsidRDefault="00AF73DD" w:rsidP="000773CC">
      <w:pPr>
        <w:pStyle w:val="Heading2"/>
        <w:numPr>
          <w:ilvl w:val="0"/>
          <w:numId w:val="68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20" w:name="_Toc473711032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accounts</w:t>
      </w:r>
      <w:bookmarkEnd w:id="20"/>
    </w:p>
    <w:p w:rsidR="0095616D" w:rsidRPr="00FE558D" w:rsidRDefault="00AF73DD" w:rsidP="000773CC">
      <w:pPr>
        <w:pStyle w:val="Heading3"/>
        <w:numPr>
          <w:ilvl w:val="1"/>
          <w:numId w:val="6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1" w:name="_Toc473711033"/>
      <w:r w:rsidRPr="00FE558D">
        <w:rPr>
          <w:rFonts w:ascii="Times New Roman" w:hAnsi="Times New Roman" w:cs="Times New Roman"/>
          <w:color w:val="FF3333"/>
          <w:sz w:val="28"/>
          <w:szCs w:val="28"/>
        </w:rPr>
        <w:t>Log in</w:t>
      </w:r>
      <w:bookmarkEnd w:id="21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383"/>
        <w:gridCol w:w="196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UC-MA-01 Log in</w:t>
            </w:r>
          </w:p>
        </w:tc>
      </w:tr>
      <w:tr w:rsidR="004F6277" w:rsidRPr="00FE558D" w:rsidTr="00D7319E">
        <w:trPr>
          <w:trHeight w:val="520"/>
        </w:trPr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6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D7319E">
        <w:trPr>
          <w:trHeight w:val="540"/>
        </w:trPr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6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log in system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D7319E" w:rsidRPr="00FE558D">
              <w:rPr>
                <w:rFonts w:cs="Times New Roman"/>
                <w:color w:val="auto"/>
                <w:sz w:val="28"/>
                <w:szCs w:val="28"/>
              </w:rPr>
              <w:t>, System admin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Login.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must have an account in system.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</w:t>
            </w:r>
            <w:r w:rsidR="00D7319E" w:rsidRPr="00FE558D">
              <w:rPr>
                <w:rFonts w:cs="Times New Roman"/>
                <w:color w:val="auto"/>
                <w:sz w:val="28"/>
                <w:szCs w:val="28"/>
              </w:rPr>
              <w:t xml:space="preserve"> Admin, Editor, Education staff, System admin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log-in system successfully.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B66947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open login form.</w:t>
            </w:r>
          </w:p>
          <w:p w:rsidR="0095616D" w:rsidRPr="00FE558D" w:rsidRDefault="00D7319E" w:rsidP="00B66947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input account and password.</w:t>
            </w:r>
          </w:p>
          <w:p w:rsidR="00D7319E" w:rsidRPr="00FE558D" w:rsidRDefault="00D7319E" w:rsidP="00D7319E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“Login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”.</w:t>
            </w:r>
          </w:p>
          <w:p w:rsidR="0095616D" w:rsidRPr="00FE558D" w:rsidRDefault="00D7319E" w:rsidP="00B66947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compare data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with database.</w:t>
            </w:r>
          </w:p>
          <w:p w:rsidR="0095616D" w:rsidRPr="00FE558D" w:rsidRDefault="0095616D" w:rsidP="00B66947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System open </w:t>
            </w:r>
            <w:r w:rsidR="00D7319E" w:rsidRPr="00FE558D">
              <w:rPr>
                <w:rFonts w:cs="Times New Roman"/>
                <w:color w:val="auto"/>
                <w:sz w:val="28"/>
                <w:szCs w:val="28"/>
              </w:rPr>
              <w:t>“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Home page</w:t>
            </w:r>
            <w:r w:rsidR="00D7319E" w:rsidRPr="00FE558D">
              <w:rPr>
                <w:rFonts w:cs="Times New Roman"/>
                <w:color w:val="auto"/>
                <w:sz w:val="28"/>
                <w:szCs w:val="28"/>
              </w:rPr>
              <w:t>”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  <w:p w:rsidR="0095616D" w:rsidRPr="00FE558D" w:rsidRDefault="0095616D" w:rsidP="00B66947">
            <w:pPr>
              <w:numPr>
                <w:ilvl w:val="0"/>
                <w:numId w:val="25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</w:t>
            </w:r>
            <w:r w:rsidR="008271D4" w:rsidRPr="00FE558D">
              <w:rPr>
                <w:rFonts w:cs="Times New Roman"/>
                <w:color w:val="auto"/>
                <w:sz w:val="28"/>
                <w:szCs w:val="28"/>
              </w:rPr>
              <w:t>-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case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Admin, Editor, Education staff, System admin cancel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login: (after step 2)</w:t>
            </w:r>
          </w:p>
          <w:p w:rsidR="0095616D" w:rsidRPr="00FE558D" w:rsidRDefault="00D7319E" w:rsidP="00B66947">
            <w:pPr>
              <w:numPr>
                <w:ilvl w:val="0"/>
                <w:numId w:val="26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“Cancel”.</w:t>
            </w:r>
          </w:p>
          <w:p w:rsidR="0095616D" w:rsidRPr="00FE558D" w:rsidRDefault="0095616D" w:rsidP="00B66947">
            <w:pPr>
              <w:numPr>
                <w:ilvl w:val="0"/>
                <w:numId w:val="2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close login form.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Admin, Editor, Education staff, System admin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input wrong account or password: (after step 4)</w:t>
            </w:r>
          </w:p>
          <w:p w:rsidR="0095616D" w:rsidRPr="00FE558D" w:rsidRDefault="0095616D" w:rsidP="00B66947">
            <w:pPr>
              <w:numPr>
                <w:ilvl w:val="0"/>
                <w:numId w:val="26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“Incorrect account or password”.</w:t>
            </w:r>
          </w:p>
          <w:p w:rsidR="0095616D" w:rsidRPr="00FE558D" w:rsidRDefault="0095616D" w:rsidP="00B66947">
            <w:pPr>
              <w:numPr>
                <w:ilvl w:val="0"/>
                <w:numId w:val="2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back to login form.</w:t>
            </w: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EF2: System can’t connect Database: (after step 3)</w:t>
            </w:r>
          </w:p>
          <w:p w:rsidR="0095616D" w:rsidRPr="00FE558D" w:rsidRDefault="00D7319E" w:rsidP="00B66947">
            <w:pPr>
              <w:numPr>
                <w:ilvl w:val="0"/>
                <w:numId w:val="2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“Can’t connect to d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atabase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, please try again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”.</w:t>
            </w:r>
          </w:p>
          <w:p w:rsidR="0095616D" w:rsidRPr="00FE558D" w:rsidRDefault="00D7319E" w:rsidP="00B66947">
            <w:pPr>
              <w:numPr>
                <w:ilvl w:val="0"/>
                <w:numId w:val="27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move to 404 page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Usually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B66947">
            <w:pPr>
              <w:numPr>
                <w:ilvl w:val="0"/>
                <w:numId w:val="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  <w:p w:rsidR="0095616D" w:rsidRPr="00FE558D" w:rsidRDefault="0095616D" w:rsidP="00B66947">
            <w:pPr>
              <w:numPr>
                <w:ilvl w:val="0"/>
                <w:numId w:val="7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Password must have censor.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95616D" w:rsidRPr="00FE558D" w:rsidRDefault="00AF73DD" w:rsidP="000773CC">
      <w:pPr>
        <w:pStyle w:val="Heading3"/>
        <w:numPr>
          <w:ilvl w:val="1"/>
          <w:numId w:val="6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2" w:name="_Toc473711034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Log out</w:t>
      </w:r>
      <w:bookmarkEnd w:id="22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383"/>
        <w:gridCol w:w="196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UC-MA-02 Log out</w:t>
            </w:r>
          </w:p>
        </w:tc>
      </w:tr>
      <w:tr w:rsidR="004F6277" w:rsidRPr="00FE558D" w:rsidTr="00AB3194">
        <w:trPr>
          <w:trHeight w:val="520"/>
        </w:trPr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6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B3194">
        <w:trPr>
          <w:trHeight w:val="540"/>
        </w:trPr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6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4/12/2015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log out system.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D7319E" w:rsidRPr="00FE558D">
              <w:rPr>
                <w:rFonts w:cs="Times New Roman"/>
                <w:color w:val="auto"/>
                <w:sz w:val="28"/>
                <w:szCs w:val="28"/>
              </w:rPr>
              <w:t>, System admin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 click button “L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og out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”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logged in system.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AB319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</w:t>
            </w:r>
            <w:r w:rsidR="00AB3194" w:rsidRPr="00FE558D">
              <w:rPr>
                <w:rFonts w:cs="Times New Roman"/>
                <w:color w:val="auto"/>
                <w:sz w:val="28"/>
                <w:szCs w:val="28"/>
              </w:rPr>
              <w:t xml:space="preserve"> Admin, Editor, Education staff, System admin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log-out system successfully.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B66947">
            <w:pPr>
              <w:numPr>
                <w:ilvl w:val="0"/>
                <w:numId w:val="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alert dialog “Ok | Cancel”</w:t>
            </w:r>
          </w:p>
          <w:p w:rsidR="0095616D" w:rsidRPr="00FE558D" w:rsidRDefault="0095616D" w:rsidP="00B66947">
            <w:pPr>
              <w:numPr>
                <w:ilvl w:val="0"/>
                <w:numId w:val="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“Ok”</w:t>
            </w:r>
          </w:p>
          <w:p w:rsidR="0095616D" w:rsidRPr="00FE558D" w:rsidRDefault="0095616D" w:rsidP="00B66947">
            <w:pPr>
              <w:numPr>
                <w:ilvl w:val="0"/>
                <w:numId w:val="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message “Log out successfully”.</w:t>
            </w:r>
          </w:p>
          <w:p w:rsidR="0095616D" w:rsidRPr="00FE558D" w:rsidRDefault="0095616D" w:rsidP="00B66947">
            <w:pPr>
              <w:numPr>
                <w:ilvl w:val="0"/>
                <w:numId w:val="8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AF1: </w:t>
            </w:r>
            <w:r w:rsidR="00AB3194" w:rsidRPr="00FE558D">
              <w:rPr>
                <w:rFonts w:cs="Times New Roman"/>
                <w:color w:val="FF0000"/>
                <w:sz w:val="28"/>
                <w:szCs w:val="28"/>
              </w:rPr>
              <w:t>Admin, Editor, Education staff, System admin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 cancel log out: (after step 1)</w:t>
            </w:r>
          </w:p>
          <w:p w:rsidR="0095616D" w:rsidRPr="00FE558D" w:rsidRDefault="0095616D" w:rsidP="00B66947">
            <w:pPr>
              <w:numPr>
                <w:ilvl w:val="0"/>
                <w:numId w:val="10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95616D" w:rsidRPr="00FE558D" w:rsidRDefault="0095616D" w:rsidP="00B66947">
            <w:pPr>
              <w:numPr>
                <w:ilvl w:val="0"/>
                <w:numId w:val="10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close log out alert dialog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2)</w:t>
            </w:r>
          </w:p>
          <w:p w:rsidR="0095616D" w:rsidRPr="00FE558D" w:rsidRDefault="00AB3194" w:rsidP="00B66947">
            <w:pPr>
              <w:numPr>
                <w:ilvl w:val="0"/>
                <w:numId w:val="1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“Can’t connect to d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atabase”.</w:t>
            </w:r>
          </w:p>
          <w:p w:rsidR="0095616D" w:rsidRPr="00FE558D" w:rsidRDefault="00AB3194" w:rsidP="00B66947">
            <w:pPr>
              <w:numPr>
                <w:ilvl w:val="0"/>
                <w:numId w:val="12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move to 404 page.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Frequency of use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Usually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001A88" w:rsidRPr="00FE558D" w:rsidRDefault="00001A88" w:rsidP="00001A88">
      <w:pPr>
        <w:pStyle w:val="Heading3"/>
        <w:ind w:left="1080"/>
        <w:rPr>
          <w:rFonts w:ascii="Times New Roman" w:hAnsi="Times New Roman" w:cs="Times New Roman"/>
          <w:color w:val="FF3333"/>
          <w:sz w:val="28"/>
          <w:szCs w:val="28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95616D" w:rsidRPr="00FE558D" w:rsidRDefault="00390A6A" w:rsidP="000773CC">
      <w:pPr>
        <w:pStyle w:val="Heading3"/>
        <w:numPr>
          <w:ilvl w:val="1"/>
          <w:numId w:val="6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3" w:name="_Toc473711035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Create account</w:t>
      </w:r>
      <w:bookmarkEnd w:id="23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113"/>
        <w:gridCol w:w="223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br w:type="page"/>
              <w:t>UC-MA-03 Create Account</w:t>
            </w:r>
          </w:p>
        </w:tc>
      </w:tr>
      <w:tr w:rsidR="004F6277" w:rsidRPr="00FE558D" w:rsidTr="00AB3194">
        <w:trPr>
          <w:trHeight w:val="520"/>
        </w:trPr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23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B3194">
        <w:trPr>
          <w:trHeight w:val="540"/>
        </w:trPr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23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creates a new account for somebody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click button “Create Account”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must have account’s admin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creates a new account successfully.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“create new account form”.</w:t>
            </w:r>
          </w:p>
          <w:p w:rsidR="0095616D" w:rsidRPr="00FE558D" w:rsidRDefault="00AB3194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input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information of new account.</w:t>
            </w:r>
          </w:p>
          <w:p w:rsidR="0095616D" w:rsidRPr="00FE558D" w:rsidRDefault="00AB3194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button “Create”</w:t>
            </w:r>
          </w:p>
          <w:p w:rsidR="0095616D" w:rsidRPr="00FE558D" w:rsidRDefault="0095616D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check input data.</w:t>
            </w:r>
          </w:p>
          <w:p w:rsidR="0095616D" w:rsidRPr="00FE558D" w:rsidRDefault="0095616D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add new account into database</w:t>
            </w:r>
          </w:p>
          <w:p w:rsidR="0095616D" w:rsidRPr="00FE558D" w:rsidRDefault="0095616D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“Create a new account successfully”</w:t>
            </w:r>
          </w:p>
          <w:p w:rsidR="0095616D" w:rsidRPr="00FE558D" w:rsidRDefault="0095616D" w:rsidP="00B66947">
            <w:pPr>
              <w:numPr>
                <w:ilvl w:val="0"/>
                <w:numId w:val="15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System admin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cancel create new account: (after step 2)</w:t>
            </w:r>
          </w:p>
          <w:p w:rsidR="0095616D" w:rsidRPr="00FE558D" w:rsidRDefault="00AB3194" w:rsidP="00F84B64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3.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button “Cancel”.</w:t>
            </w:r>
          </w:p>
          <w:p w:rsidR="0095616D" w:rsidRPr="00FE558D" w:rsidRDefault="0095616D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4.System close create new account form.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EF1: </w:t>
            </w:r>
            <w:r w:rsidR="00AB3194" w:rsidRPr="00FE558D">
              <w:rPr>
                <w:rFonts w:cs="Times New Roman"/>
                <w:color w:val="FF0000"/>
                <w:sz w:val="28"/>
                <w:szCs w:val="28"/>
              </w:rPr>
              <w:t>System admin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 input invalid information: (after step 4)</w:t>
            </w:r>
          </w:p>
          <w:p w:rsidR="0095616D" w:rsidRPr="00FE558D" w:rsidRDefault="0095616D" w:rsidP="00B66947">
            <w:pPr>
              <w:numPr>
                <w:ilvl w:val="0"/>
                <w:numId w:val="1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“Invalid data. Please check again”.</w:t>
            </w:r>
          </w:p>
          <w:p w:rsidR="0095616D" w:rsidRPr="00FE558D" w:rsidRDefault="00AB3194" w:rsidP="00B66947">
            <w:pPr>
              <w:numPr>
                <w:ilvl w:val="0"/>
                <w:numId w:val="12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focus into invalid field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  <w:p w:rsidR="00AB3194" w:rsidRPr="00FE558D" w:rsidRDefault="00AB3194" w:rsidP="00AB3194">
            <w:pPr>
              <w:spacing w:before="0" w:after="160" w:line="240" w:lineRule="auto"/>
              <w:ind w:left="72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  <w:p w:rsidR="00AB3194" w:rsidRPr="00FE558D" w:rsidRDefault="00AB3194" w:rsidP="00AB3194">
            <w:pPr>
              <w:spacing w:before="0" w:after="160" w:line="240" w:lineRule="auto"/>
              <w:ind w:left="72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lastRenderedPageBreak/>
              <w:t>EF2: System can’t connect Database: (after step 3)</w:t>
            </w:r>
          </w:p>
          <w:p w:rsidR="0095616D" w:rsidRPr="00FE558D" w:rsidRDefault="00AB3194" w:rsidP="00F84B64">
            <w:pPr>
              <w:ind w:left="36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4.System notify “Can’t connect to d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atabase”.</w:t>
            </w:r>
          </w:p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5.System move to 404 page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Often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B66947">
            <w:pPr>
              <w:numPr>
                <w:ilvl w:val="0"/>
                <w:numId w:val="1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  <w:p w:rsidR="0095616D" w:rsidRPr="00FE558D" w:rsidRDefault="0095616D" w:rsidP="00B66947">
            <w:pPr>
              <w:numPr>
                <w:ilvl w:val="0"/>
                <w:numId w:val="1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Password must have censor.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95616D" w:rsidRPr="00FE558D" w:rsidRDefault="00390A6A" w:rsidP="000773CC">
      <w:pPr>
        <w:pStyle w:val="Heading3"/>
        <w:numPr>
          <w:ilvl w:val="1"/>
          <w:numId w:val="6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4" w:name="_Toc473711036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Edit account</w:t>
      </w:r>
      <w:bookmarkEnd w:id="24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14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UC-MA-04 Edit Account</w:t>
            </w:r>
          </w:p>
        </w:tc>
      </w:tr>
      <w:tr w:rsidR="004F6277" w:rsidRPr="00FE558D" w:rsidTr="00B67361">
        <w:trPr>
          <w:trHeight w:val="52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B67361">
        <w:trPr>
          <w:trHeight w:val="54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81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edit information of their account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1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“Edit”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81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must have an account in system.</w:t>
            </w:r>
          </w:p>
          <w:p w:rsidR="00B67361" w:rsidRPr="00FE558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B6736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</w:t>
            </w:r>
            <w:r w:rsidR="00B67361" w:rsidRPr="00FE558D">
              <w:rPr>
                <w:rFonts w:cs="Times New Roman"/>
                <w:color w:val="auto"/>
                <w:sz w:val="28"/>
                <w:szCs w:val="28"/>
              </w:rPr>
              <w:t xml:space="preserve">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edit their account successfully.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13" w:type="dxa"/>
            <w:gridSpan w:val="3"/>
          </w:tcPr>
          <w:p w:rsidR="0095616D" w:rsidRPr="00FE558D" w:rsidRDefault="00B67361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“E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dit account form”.</w:t>
            </w:r>
          </w:p>
          <w:p w:rsidR="0095616D" w:rsidRPr="00FE558D" w:rsidRDefault="00B67361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edit information.</w:t>
            </w:r>
          </w:p>
          <w:p w:rsidR="0095616D" w:rsidRPr="00FE558D" w:rsidRDefault="00B67361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“Save”</w:t>
            </w:r>
          </w:p>
          <w:p w:rsidR="0095616D" w:rsidRPr="00FE558D" w:rsidRDefault="0095616D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check input data.</w:t>
            </w:r>
          </w:p>
          <w:p w:rsidR="0095616D" w:rsidRPr="00FE558D" w:rsidRDefault="0095616D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update new information into database.</w:t>
            </w:r>
          </w:p>
          <w:p w:rsidR="0095616D" w:rsidRPr="00FE558D" w:rsidRDefault="0095616D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“Edit successfully”</w:t>
            </w:r>
          </w:p>
          <w:p w:rsidR="0095616D" w:rsidRPr="00FE558D" w:rsidRDefault="0095616D" w:rsidP="00B66947">
            <w:pPr>
              <w:numPr>
                <w:ilvl w:val="0"/>
                <w:numId w:val="13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B67361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User cancel edit account: (after step 2)</w:t>
            </w:r>
          </w:p>
          <w:p w:rsidR="0095616D" w:rsidRPr="00FE558D" w:rsidRDefault="0095616D" w:rsidP="00B66947">
            <w:pPr>
              <w:numPr>
                <w:ilvl w:val="0"/>
                <w:numId w:val="16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95616D" w:rsidRPr="00FE558D" w:rsidRDefault="0095616D" w:rsidP="00B66947">
            <w:pPr>
              <w:numPr>
                <w:ilvl w:val="0"/>
                <w:numId w:val="1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close “edit account form”.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81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Admin, Editor, Education staff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input invalid information: (after step 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4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95616D" w:rsidP="00B67361">
            <w:pPr>
              <w:pStyle w:val="ListParagraph"/>
              <w:numPr>
                <w:ilvl w:val="0"/>
                <w:numId w:val="16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System notify “Invalid data. Please check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again”.</w:t>
            </w:r>
          </w:p>
          <w:p w:rsidR="0095616D" w:rsidRPr="00FE558D" w:rsidRDefault="0095616D" w:rsidP="00B67361">
            <w:pPr>
              <w:numPr>
                <w:ilvl w:val="0"/>
                <w:numId w:val="1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</w:t>
            </w:r>
            <w:r w:rsidR="00B67361" w:rsidRPr="00FE558D">
              <w:rPr>
                <w:rFonts w:cs="Times New Roman"/>
                <w:color w:val="auto"/>
                <w:sz w:val="28"/>
                <w:szCs w:val="28"/>
              </w:rPr>
              <w:t>tem focus to invalid field</w:t>
            </w: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EF2: System can’t</w:t>
            </w:r>
            <w:r w:rsidR="00B67361" w:rsidRPr="00FE558D">
              <w:rPr>
                <w:rFonts w:cs="Times New Roman"/>
                <w:color w:val="FF0000"/>
                <w:sz w:val="28"/>
                <w:szCs w:val="28"/>
              </w:rPr>
              <w:t xml:space="preserve"> connect Database: (after step 5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B67361" w:rsidP="00F84B64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6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 xml:space="preserve">The system notifies </w:t>
            </w:r>
            <w:r w:rsidR="00390A6A" w:rsidRPr="00FE558D">
              <w:rPr>
                <w:rFonts w:cs="Times New Roman"/>
                <w:color w:val="auto"/>
                <w:sz w:val="28"/>
                <w:szCs w:val="28"/>
              </w:rPr>
              <w:t>“Can’t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 xml:space="preserve"> connect the database, please try again”.</w:t>
            </w:r>
          </w:p>
          <w:p w:rsidR="0095616D" w:rsidRPr="00FE558D" w:rsidRDefault="00B67361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7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.Sys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tem move to 404 page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B66947">
            <w:pPr>
              <w:numPr>
                <w:ilvl w:val="0"/>
                <w:numId w:val="20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  <w:p w:rsidR="0095616D" w:rsidRPr="00FE558D" w:rsidRDefault="0095616D" w:rsidP="00B66947">
            <w:pPr>
              <w:numPr>
                <w:ilvl w:val="0"/>
                <w:numId w:val="20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Password must have censor.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95616D" w:rsidRPr="00FE558D" w:rsidRDefault="00390A6A" w:rsidP="000773CC">
      <w:pPr>
        <w:pStyle w:val="Heading3"/>
        <w:numPr>
          <w:ilvl w:val="1"/>
          <w:numId w:val="6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5" w:name="_Toc473711037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Search account</w:t>
      </w:r>
      <w:bookmarkEnd w:id="25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113"/>
        <w:gridCol w:w="223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UC-MA-05 Search Account</w:t>
            </w:r>
          </w:p>
        </w:tc>
      </w:tr>
      <w:tr w:rsidR="004F6277" w:rsidRPr="00FE558D" w:rsidTr="00B67361">
        <w:trPr>
          <w:trHeight w:val="520"/>
        </w:trPr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23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B67361">
        <w:trPr>
          <w:trHeight w:val="540"/>
        </w:trPr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23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90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search account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90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90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must in “Manage account page”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90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search account successfully.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903" w:type="dxa"/>
            <w:gridSpan w:val="3"/>
          </w:tcPr>
          <w:p w:rsidR="0095616D" w:rsidRPr="00FE558D" w:rsidRDefault="00B67361" w:rsidP="00B66947">
            <w:pPr>
              <w:numPr>
                <w:ilvl w:val="0"/>
                <w:numId w:val="22"/>
              </w:numPr>
              <w:tabs>
                <w:tab w:val="left" w:pos="1920"/>
              </w:tabs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input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key search in search field.</w:t>
            </w:r>
          </w:p>
          <w:p w:rsidR="0095616D" w:rsidRPr="00FE558D" w:rsidRDefault="00B67361" w:rsidP="00B66947">
            <w:pPr>
              <w:numPr>
                <w:ilvl w:val="0"/>
                <w:numId w:val="22"/>
              </w:numPr>
              <w:tabs>
                <w:tab w:val="left" w:pos="1920"/>
              </w:tabs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button “Search”</w:t>
            </w:r>
          </w:p>
          <w:p w:rsidR="0095616D" w:rsidRPr="00FE558D" w:rsidRDefault="0095616D" w:rsidP="00B66947">
            <w:pPr>
              <w:numPr>
                <w:ilvl w:val="0"/>
                <w:numId w:val="22"/>
              </w:numPr>
              <w:tabs>
                <w:tab w:val="left" w:pos="1920"/>
              </w:tabs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accounts coincidence with key search.</w:t>
            </w:r>
          </w:p>
          <w:p w:rsidR="0095616D" w:rsidRPr="00FE558D" w:rsidRDefault="0095616D" w:rsidP="00B66947">
            <w:pPr>
              <w:numPr>
                <w:ilvl w:val="0"/>
                <w:numId w:val="22"/>
              </w:numPr>
              <w:tabs>
                <w:tab w:val="left" w:pos="1920"/>
              </w:tabs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2)</w:t>
            </w:r>
          </w:p>
          <w:p w:rsidR="0095616D" w:rsidRPr="00FE558D" w:rsidRDefault="00021027" w:rsidP="00B66947">
            <w:pPr>
              <w:numPr>
                <w:ilvl w:val="0"/>
                <w:numId w:val="20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The system notifies </w:t>
            </w:r>
            <w:r w:rsidR="00001A88" w:rsidRPr="00FE558D">
              <w:rPr>
                <w:rFonts w:cs="Times New Roman"/>
                <w:color w:val="auto"/>
                <w:sz w:val="28"/>
                <w:szCs w:val="28"/>
              </w:rPr>
              <w:t>“Can’t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connect the database, please try again”.</w:t>
            </w:r>
          </w:p>
          <w:p w:rsidR="00B67361" w:rsidRPr="00FE558D" w:rsidRDefault="00B67361" w:rsidP="00B66947">
            <w:pPr>
              <w:numPr>
                <w:ilvl w:val="0"/>
                <w:numId w:val="20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System move to </w:t>
            </w:r>
            <w:r w:rsidR="00A44A65" w:rsidRPr="00FE558D">
              <w:rPr>
                <w:rFonts w:cs="Times New Roman"/>
                <w:color w:val="auto"/>
                <w:sz w:val="28"/>
                <w:szCs w:val="28"/>
              </w:rPr>
              <w:t>404 page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Often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Key search has a limit under 100 characters.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390A6A" w:rsidP="000773CC">
      <w:pPr>
        <w:pStyle w:val="Heading3"/>
        <w:numPr>
          <w:ilvl w:val="1"/>
          <w:numId w:val="6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6" w:name="_Toc473711038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Forget password</w:t>
      </w:r>
      <w:bookmarkEnd w:id="26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14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UC-MA-06</w:t>
            </w:r>
            <w:r w:rsidR="00F64CE1" w:rsidRPr="00FE558D">
              <w:rPr>
                <w:rFonts w:cs="Times New Roman"/>
                <w:color w:val="FFFFFF" w:themeColor="background1"/>
                <w:sz w:val="28"/>
                <w:szCs w:val="28"/>
              </w:rPr>
              <w:t>.1</w:t>
            </w: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 xml:space="preserve"> Forget Password</w:t>
            </w:r>
            <w:r w:rsidR="00F64CE1" w:rsidRPr="00FE558D">
              <w:rPr>
                <w:rFonts w:cs="Times New Roman"/>
                <w:color w:val="FFFFFF" w:themeColor="background1"/>
                <w:sz w:val="28"/>
                <w:szCs w:val="28"/>
              </w:rPr>
              <w:t xml:space="preserve"> (Send link create new password)</w:t>
            </w:r>
          </w:p>
        </w:tc>
      </w:tr>
      <w:tr w:rsidR="004F6277" w:rsidRPr="00FE558D" w:rsidTr="00A44A65">
        <w:trPr>
          <w:trHeight w:val="52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44A65">
        <w:trPr>
          <w:trHeight w:val="54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forg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et password 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staff.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staff.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“Forget password”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>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must have an account in system.</w:t>
            </w:r>
          </w:p>
          <w:p w:rsidR="00A44A65" w:rsidRPr="00FE558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</w:t>
            </w:r>
            <w:r w:rsidR="00A44A65" w:rsidRPr="00FE558D">
              <w:rPr>
                <w:rFonts w:cs="Times New Roman"/>
                <w:color w:val="auto"/>
                <w:sz w:val="28"/>
                <w:szCs w:val="28"/>
              </w:rPr>
              <w:t xml:space="preserve"> internet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A44A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Success: </w:t>
            </w:r>
            <w:r w:rsidR="00F64CE1"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get link create new password successfully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“F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orget password form”.</w:t>
            </w:r>
          </w:p>
          <w:p w:rsidR="0095616D" w:rsidRPr="00FE558D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input their email.</w:t>
            </w:r>
          </w:p>
          <w:p w:rsidR="0095616D" w:rsidRPr="00FE558D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“Ok”</w:t>
            </w:r>
          </w:p>
          <w:p w:rsidR="0095616D" w:rsidRPr="00FE558D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check email.</w:t>
            </w:r>
          </w:p>
          <w:p w:rsidR="0095616D" w:rsidRPr="00FE558D" w:rsidRDefault="00996AC3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send link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to their email.</w:t>
            </w:r>
          </w:p>
          <w:p w:rsidR="0095616D" w:rsidRPr="00FE558D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</w:t>
            </w:r>
            <w:r w:rsidR="00F64CE1" w:rsidRPr="00FE558D">
              <w:rPr>
                <w:rFonts w:cs="Times New Roman"/>
                <w:color w:val="auto"/>
                <w:sz w:val="28"/>
                <w:szCs w:val="28"/>
              </w:rPr>
              <w:t>Link to change password</w:t>
            </w:r>
            <w:r w:rsidR="00A44A65" w:rsidRPr="00FE558D">
              <w:rPr>
                <w:rFonts w:cs="Times New Roman"/>
                <w:color w:val="auto"/>
                <w:sz w:val="28"/>
                <w:szCs w:val="28"/>
              </w:rPr>
              <w:t xml:space="preserve"> has been sent into your email.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Please check your email”</w:t>
            </w:r>
          </w:p>
          <w:p w:rsidR="0095616D" w:rsidRPr="00FE558D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check their email to get password.</w:t>
            </w:r>
          </w:p>
          <w:p w:rsidR="0095616D" w:rsidRPr="00FE558D" w:rsidRDefault="0095616D" w:rsidP="00B66947">
            <w:pPr>
              <w:numPr>
                <w:ilvl w:val="0"/>
                <w:numId w:val="24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Admin, Editor, Education staff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cancel “forget password” (after step 2):</w:t>
            </w:r>
          </w:p>
          <w:p w:rsidR="0095616D" w:rsidRPr="00FE558D" w:rsidRDefault="00A44A65" w:rsidP="000773CC">
            <w:pPr>
              <w:numPr>
                <w:ilvl w:val="0"/>
                <w:numId w:val="3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“Cancel”.</w:t>
            </w:r>
          </w:p>
          <w:p w:rsidR="0095616D" w:rsidRPr="00FE558D" w:rsidRDefault="00A44A65" w:rsidP="000773CC">
            <w:pPr>
              <w:numPr>
                <w:ilvl w:val="0"/>
                <w:numId w:val="34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close “F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orget password form”.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Admin, Editor, Education staff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input wrong email: (after step 4)</w:t>
            </w:r>
          </w:p>
          <w:p w:rsidR="0095616D" w:rsidRPr="00FE558D" w:rsidRDefault="0095616D" w:rsidP="000773CC">
            <w:pPr>
              <w:numPr>
                <w:ilvl w:val="0"/>
                <w:numId w:val="3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“Invalid data. Please check again”.</w:t>
            </w:r>
          </w:p>
          <w:p w:rsidR="0095616D" w:rsidRPr="00FE558D" w:rsidRDefault="00F64CE1" w:rsidP="000773CC">
            <w:pPr>
              <w:numPr>
                <w:ilvl w:val="0"/>
                <w:numId w:val="34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back to “F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orget password form”.</w:t>
            </w: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EF2: System can’t connect database: (after step 4)</w:t>
            </w:r>
          </w:p>
          <w:p w:rsidR="0095616D" w:rsidRPr="00FE558D" w:rsidRDefault="0095616D" w:rsidP="00F84B64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5.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again”.</w:t>
            </w:r>
          </w:p>
          <w:p w:rsidR="0095616D" w:rsidRPr="00FE558D" w:rsidRDefault="00F64CE1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6. System move to 404 page.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35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F64CE1" w:rsidRPr="00FE558D" w:rsidRDefault="00F64CE1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390A6A" w:rsidRPr="00FE558D" w:rsidRDefault="00390A6A" w:rsidP="000773CC">
      <w:pPr>
        <w:pStyle w:val="Heading3"/>
        <w:numPr>
          <w:ilvl w:val="1"/>
          <w:numId w:val="69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7" w:name="_Toc473711039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Forget password(cont.)</w:t>
      </w:r>
      <w:bookmarkEnd w:id="27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14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F64CE1" w:rsidRPr="00FE558D" w:rsidRDefault="00F64CE1" w:rsidP="00086A31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UC-MA-06.2 Forget Password (Create new password)</w:t>
            </w:r>
          </w:p>
        </w:tc>
      </w:tr>
      <w:tr w:rsidR="00F64CE1" w:rsidRPr="00FE558D" w:rsidTr="00086A31">
        <w:trPr>
          <w:trHeight w:val="520"/>
        </w:trPr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42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F64CE1" w:rsidRPr="00FE558D" w:rsidTr="00086A31">
        <w:trPr>
          <w:trHeight w:val="540"/>
        </w:trPr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42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get new password 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staff.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link “Create new password”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have an account in system.</w:t>
            </w:r>
          </w:p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have link create new password in email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Admin, Editor, Education staff get new password successfully.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13" w:type="dxa"/>
            <w:gridSpan w:val="3"/>
          </w:tcPr>
          <w:p w:rsidR="00F64CE1" w:rsidRPr="00FE558D" w:rsidRDefault="00DE7DAE" w:rsidP="00DE7DAE">
            <w:pPr>
              <w:spacing w:before="0" w:after="0" w:line="240" w:lineRule="auto"/>
              <w:ind w:left="108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1. Sys</w:t>
            </w:r>
            <w:r w:rsidR="00533061" w:rsidRPr="00FE558D">
              <w:rPr>
                <w:rFonts w:cs="Times New Roman"/>
                <w:color w:val="auto"/>
                <w:sz w:val="28"/>
                <w:szCs w:val="28"/>
              </w:rPr>
              <w:t>tem call mail server to change direction</w:t>
            </w:r>
          </w:p>
          <w:p w:rsidR="00F64CE1" w:rsidRPr="00FE558D" w:rsidRDefault="00DE7DAE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login to their account</w:t>
            </w:r>
          </w:p>
          <w:p w:rsidR="00F64CE1" w:rsidRPr="00FE558D" w:rsidRDefault="003D57C7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choose email of system</w:t>
            </w:r>
          </w:p>
          <w:p w:rsidR="003D57C7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link create new password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Mail server change direction to system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form “Create new password”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input new password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button “Save”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check input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update information into database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System notify “Change password successfully”</w:t>
            </w:r>
          </w:p>
          <w:p w:rsidR="00F64CE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 case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EF1: Admin, Editor, Education staff input </w:t>
            </w:r>
            <w:r w:rsidR="00930E6E" w:rsidRPr="00FE558D">
              <w:rPr>
                <w:rFonts w:cs="Times New Roman"/>
                <w:color w:val="FF0000"/>
                <w:sz w:val="28"/>
                <w:szCs w:val="28"/>
              </w:rPr>
              <w:t>wrong password type: (after step 8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F64CE1" w:rsidRPr="00FE558D" w:rsidRDefault="00F64CE1" w:rsidP="00930E6E">
            <w:pPr>
              <w:pStyle w:val="ListParagraph"/>
              <w:numPr>
                <w:ilvl w:val="0"/>
                <w:numId w:val="24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</w:t>
            </w:r>
            <w:r w:rsidR="00930E6E" w:rsidRPr="00FE558D">
              <w:rPr>
                <w:rFonts w:cs="Times New Roman"/>
                <w:color w:val="auto"/>
                <w:sz w:val="28"/>
                <w:szCs w:val="28"/>
              </w:rPr>
              <w:t>tify “Invalid password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 Please check again”.</w:t>
            </w:r>
          </w:p>
          <w:p w:rsidR="00F64CE1" w:rsidRPr="00FE558D" w:rsidRDefault="00930E6E" w:rsidP="00930E6E">
            <w:pPr>
              <w:pStyle w:val="ListParagraph"/>
              <w:numPr>
                <w:ilvl w:val="0"/>
                <w:numId w:val="24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focus to invalid field</w:t>
            </w:r>
          </w:p>
          <w:p w:rsidR="00F64CE1" w:rsidRPr="00FE558D" w:rsidRDefault="00F64CE1" w:rsidP="00086A31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EF2: System can’t</w:t>
            </w:r>
            <w:r w:rsidR="00930E6E" w:rsidRPr="00FE558D">
              <w:rPr>
                <w:rFonts w:cs="Times New Roman"/>
                <w:color w:val="FF0000"/>
                <w:sz w:val="28"/>
                <w:szCs w:val="28"/>
              </w:rPr>
              <w:t xml:space="preserve"> connect database: (after step 10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F64CE1" w:rsidRPr="00FE558D" w:rsidRDefault="00930E6E" w:rsidP="00086A31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11</w:t>
            </w:r>
            <w:r w:rsidR="00F64CE1"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again”.</w:t>
            </w:r>
          </w:p>
          <w:p w:rsidR="00F64CE1" w:rsidRPr="00FE558D" w:rsidRDefault="00930E6E" w:rsidP="00086A31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12</w:t>
            </w:r>
            <w:r w:rsidR="00F64CE1" w:rsidRPr="00FE558D">
              <w:rPr>
                <w:rFonts w:cs="Times New Roman"/>
                <w:color w:val="auto"/>
                <w:sz w:val="28"/>
                <w:szCs w:val="28"/>
              </w:rPr>
              <w:t>. System move to 404 page.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773CC">
            <w:pPr>
              <w:numPr>
                <w:ilvl w:val="0"/>
                <w:numId w:val="35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F64CE1" w:rsidRPr="00FE558D" w:rsidRDefault="007D21E2" w:rsidP="000773CC">
      <w:pPr>
        <w:pStyle w:val="Heading3"/>
        <w:numPr>
          <w:ilvl w:val="1"/>
          <w:numId w:val="69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8" w:name="_Toc473711040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profile</w:t>
      </w:r>
      <w:bookmarkEnd w:id="28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7D21E2" w:rsidRPr="00FE558D" w:rsidTr="007D21E2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205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UC-MA-07 View Profile of Account</w:t>
            </w:r>
          </w:p>
        </w:tc>
      </w:tr>
      <w:tr w:rsidR="004F6277" w:rsidRPr="00FE558D" w:rsidTr="00F84B64">
        <w:trPr>
          <w:trHeight w:val="520"/>
        </w:trPr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40"/>
        </w:trPr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95616D" w:rsidRPr="00FE558D" w:rsidRDefault="00930E6E" w:rsidP="00F84B64">
            <w:pPr>
              <w:tabs>
                <w:tab w:val="left" w:pos="2295"/>
              </w:tabs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view the detail of their account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95616D" w:rsidRPr="00FE558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“View profile”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95616D" w:rsidRPr="00FE558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must have an account in system.</w:t>
            </w:r>
          </w:p>
          <w:p w:rsidR="0095616D" w:rsidRPr="00FE558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must login into website</w:t>
            </w:r>
          </w:p>
          <w:p w:rsidR="00930E6E" w:rsidRPr="00FE558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95616D" w:rsidRPr="00FE558D" w:rsidRDefault="00021027" w:rsidP="00021027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view profile account successfully.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36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profile account page.</w:t>
            </w:r>
          </w:p>
          <w:p w:rsidR="0095616D" w:rsidRPr="00FE558D" w:rsidRDefault="0095616D" w:rsidP="000773CC">
            <w:pPr>
              <w:numPr>
                <w:ilvl w:val="0"/>
                <w:numId w:val="36"/>
              </w:numPr>
              <w:spacing w:before="0" w:after="16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case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1)</w:t>
            </w:r>
          </w:p>
          <w:p w:rsidR="0095616D" w:rsidRPr="00FE558D" w:rsidRDefault="00021027" w:rsidP="000773CC">
            <w:pPr>
              <w:numPr>
                <w:ilvl w:val="0"/>
                <w:numId w:val="38"/>
              </w:numPr>
              <w:spacing w:before="0" w:after="16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Frequency of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use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Often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95616D" w:rsidRPr="00FE558D" w:rsidRDefault="00E91E8A" w:rsidP="000773CC">
      <w:pPr>
        <w:pStyle w:val="Heading3"/>
        <w:numPr>
          <w:ilvl w:val="1"/>
          <w:numId w:val="69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9" w:name="_Toc473711041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list account</w:t>
      </w:r>
      <w:bookmarkEnd w:id="29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93"/>
        <w:gridCol w:w="2052"/>
        <w:gridCol w:w="2329"/>
        <w:gridCol w:w="2342"/>
      </w:tblGrid>
      <w:tr w:rsidR="00E91E8A" w:rsidRPr="00FE558D" w:rsidTr="00E91E8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UC-MA-08 View List Account</w:t>
            </w:r>
          </w:p>
        </w:tc>
      </w:tr>
      <w:tr w:rsidR="004F6277" w:rsidRPr="00FE558D" w:rsidTr="00021027">
        <w:trPr>
          <w:trHeight w:val="520"/>
        </w:trPr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05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21027">
        <w:trPr>
          <w:trHeight w:val="540"/>
        </w:trPr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05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723" w:type="dxa"/>
            <w:gridSpan w:val="3"/>
          </w:tcPr>
          <w:p w:rsidR="0095616D" w:rsidRPr="00FE558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views list of account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723" w:type="dxa"/>
            <w:gridSpan w:val="3"/>
          </w:tcPr>
          <w:p w:rsidR="0095616D" w:rsidRPr="00FE558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23" w:type="dxa"/>
            <w:gridSpan w:val="3"/>
          </w:tcPr>
          <w:p w:rsidR="0095616D" w:rsidRPr="00FE558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clicks button “Mange account”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723" w:type="dxa"/>
            <w:gridSpan w:val="3"/>
          </w:tcPr>
          <w:p w:rsidR="0095616D" w:rsidRPr="00FE558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log in website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  <w:p w:rsidR="00021027" w:rsidRPr="00FE558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  <w:p w:rsidR="00950BCB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have account in database.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23" w:type="dxa"/>
            <w:gridSpan w:val="3"/>
          </w:tcPr>
          <w:p w:rsidR="0095616D" w:rsidRPr="00FE558D" w:rsidRDefault="00950BCB" w:rsidP="00021027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view accounts list successfully.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3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list of account</w:t>
            </w:r>
          </w:p>
          <w:p w:rsidR="0095616D" w:rsidRPr="00FE558D" w:rsidRDefault="0095616D" w:rsidP="000773CC">
            <w:pPr>
              <w:numPr>
                <w:ilvl w:val="0"/>
                <w:numId w:val="37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case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1)</w:t>
            </w:r>
          </w:p>
          <w:p w:rsidR="0095616D" w:rsidRPr="00FE558D" w:rsidRDefault="00021027" w:rsidP="000773CC">
            <w:pPr>
              <w:numPr>
                <w:ilvl w:val="0"/>
                <w:numId w:val="31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</w:t>
            </w:r>
          </w:p>
          <w:p w:rsidR="0095616D" w:rsidRPr="00FE558D" w:rsidRDefault="0095616D" w:rsidP="000773CC">
            <w:pPr>
              <w:numPr>
                <w:ilvl w:val="0"/>
                <w:numId w:val="31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move to 404 page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Usually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Mock up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95616D" w:rsidRPr="00FE558D" w:rsidRDefault="00E91E8A" w:rsidP="000773CC">
      <w:pPr>
        <w:pStyle w:val="Heading3"/>
        <w:numPr>
          <w:ilvl w:val="1"/>
          <w:numId w:val="69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0" w:name="_Toc473711042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Authorize</w:t>
      </w:r>
      <w:bookmarkEnd w:id="30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142"/>
        <w:gridCol w:w="2329"/>
        <w:gridCol w:w="2342"/>
      </w:tblGrid>
      <w:tr w:rsidR="00E91E8A" w:rsidRPr="00FE558D" w:rsidTr="00E91E8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UC-MA-09 Authorize</w:t>
            </w:r>
          </w:p>
        </w:tc>
      </w:tr>
      <w:tr w:rsidR="004F6277" w:rsidRPr="00FE558D" w:rsidTr="00950BCB">
        <w:trPr>
          <w:trHeight w:val="52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950BCB">
        <w:trPr>
          <w:trHeight w:val="54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813" w:type="dxa"/>
            <w:gridSpan w:val="3"/>
          </w:tcPr>
          <w:p w:rsidR="0095616D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authorizes for account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813" w:type="dxa"/>
            <w:gridSpan w:val="3"/>
          </w:tcPr>
          <w:p w:rsidR="0095616D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13" w:type="dxa"/>
            <w:gridSpan w:val="3"/>
          </w:tcPr>
          <w:p w:rsidR="0095616D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“Authorize” 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813" w:type="dxa"/>
            <w:gridSpan w:val="3"/>
          </w:tcPr>
          <w:p w:rsidR="0095616D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login to website</w:t>
            </w:r>
          </w:p>
          <w:p w:rsidR="00950BCB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must login to system</w:t>
            </w:r>
          </w:p>
          <w:p w:rsidR="00950BCB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</w:t>
            </w:r>
            <w:r w:rsidR="0040333D" w:rsidRPr="00FE558D">
              <w:rPr>
                <w:rFonts w:cs="Times New Roman"/>
                <w:color w:val="auto"/>
                <w:sz w:val="28"/>
                <w:szCs w:val="28"/>
              </w:rPr>
              <w:t>t have account into the internet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13" w:type="dxa"/>
            <w:gridSpan w:val="3"/>
          </w:tcPr>
          <w:p w:rsidR="0095616D" w:rsidRPr="00FE558D" w:rsidRDefault="00950BCB" w:rsidP="00950BCB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authorizes for accounts successfully.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Authorize form.</w:t>
            </w:r>
          </w:p>
          <w:p w:rsidR="0095616D" w:rsidRPr="00FE558D" w:rsidRDefault="00950BCB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dmin choose account </w:t>
            </w:r>
          </w:p>
          <w:p w:rsidR="0095616D" w:rsidRPr="00FE558D" w:rsidRDefault="00950BCB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choose role for account</w:t>
            </w:r>
          </w:p>
          <w:p w:rsidR="0095616D" w:rsidRPr="00FE558D" w:rsidRDefault="00950BCB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clicks button “Save”.</w:t>
            </w:r>
          </w:p>
          <w:p w:rsidR="0095616D" w:rsidRPr="00FE558D" w:rsidRDefault="0095616D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alert dialog “Ok | Cancel”</w:t>
            </w:r>
          </w:p>
          <w:p w:rsidR="0095616D" w:rsidRPr="00FE558D" w:rsidRDefault="00950BCB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clicks “Ok”</w:t>
            </w:r>
          </w:p>
          <w:p w:rsidR="0095616D" w:rsidRPr="00FE558D" w:rsidRDefault="0095616D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modify account in system.</w:t>
            </w:r>
          </w:p>
          <w:p w:rsidR="0095616D" w:rsidRPr="00FE558D" w:rsidRDefault="00950BCB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notifies: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“Authorize accounts successfully” </w:t>
            </w:r>
          </w:p>
          <w:p w:rsidR="0095616D" w:rsidRPr="00FE558D" w:rsidRDefault="0095616D" w:rsidP="000773CC">
            <w:pPr>
              <w:numPr>
                <w:ilvl w:val="0"/>
                <w:numId w:val="32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813" w:type="dxa"/>
            <w:gridSpan w:val="3"/>
          </w:tcPr>
          <w:p w:rsidR="0095616D" w:rsidRPr="00FE558D" w:rsidRDefault="00950BCB" w:rsidP="00F84B64">
            <w:pPr>
              <w:tabs>
                <w:tab w:val="left" w:pos="4125"/>
              </w:tabs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System a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dmin cancels “authorize”: (after step 3)</w:t>
            </w:r>
          </w:p>
          <w:p w:rsidR="0095616D" w:rsidRPr="00FE558D" w:rsidRDefault="00950BCB" w:rsidP="000773CC">
            <w:pPr>
              <w:numPr>
                <w:ilvl w:val="0"/>
                <w:numId w:val="3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clicks button “Cancel”.</w:t>
            </w:r>
          </w:p>
          <w:p w:rsidR="0095616D" w:rsidRPr="00FE558D" w:rsidRDefault="0095616D" w:rsidP="000773CC">
            <w:pPr>
              <w:numPr>
                <w:ilvl w:val="0"/>
                <w:numId w:val="33"/>
              </w:numPr>
              <w:tabs>
                <w:tab w:val="left" w:pos="4125"/>
              </w:tabs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close “authorize form”.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6)</w:t>
            </w:r>
          </w:p>
          <w:p w:rsidR="0095616D" w:rsidRPr="00FE558D" w:rsidRDefault="0095616D" w:rsidP="00F84B64">
            <w:pPr>
              <w:ind w:left="36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7.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8.System move to 404 page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pStyle w:val="Heading1"/>
        <w:tabs>
          <w:tab w:val="left" w:pos="720"/>
        </w:tabs>
        <w:spacing w:before="480" w:line="276" w:lineRule="auto"/>
        <w:ind w:hanging="360"/>
        <w:rPr>
          <w:rFonts w:ascii="Times New Roman" w:hAnsi="Times New Roman" w:cs="Times New Roman"/>
          <w:color w:val="auto"/>
          <w:sz w:val="28"/>
          <w:szCs w:val="28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AE0962" w:rsidRPr="00FE558D" w:rsidRDefault="00AE0962" w:rsidP="00AE0962">
      <w:pPr>
        <w:pStyle w:val="Heading2"/>
        <w:ind w:left="450"/>
        <w:rPr>
          <w:rFonts w:ascii="Times New Roman" w:hAnsi="Times New Roman" w:cs="Times New Roman"/>
          <w:color w:val="FF3333"/>
          <w:sz w:val="32"/>
          <w:szCs w:val="32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0773CC">
      <w:pPr>
        <w:pStyle w:val="Heading3"/>
        <w:numPr>
          <w:ilvl w:val="1"/>
          <w:numId w:val="69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1" w:name="_Toc473711043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Activate account</w:t>
      </w:r>
      <w:bookmarkEnd w:id="31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AE0962" w:rsidRPr="00FE558D" w:rsidTr="005F3BDB">
        <w:tc>
          <w:tcPr>
            <w:tcW w:w="9016" w:type="dxa"/>
            <w:gridSpan w:val="4"/>
            <w:shd w:val="clear" w:color="auto" w:fill="FF3333"/>
          </w:tcPr>
          <w:p w:rsidR="00AE0962" w:rsidRPr="00FE558D" w:rsidRDefault="00AE0962" w:rsidP="005F3BDB">
            <w:pPr>
              <w:tabs>
                <w:tab w:val="left" w:pos="2584"/>
              </w:tabs>
              <w:rPr>
                <w:rFonts w:cs="Times New Roman"/>
                <w:color w:val="FFFFFF" w:themeColor="background1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UC-MA-10 Activate Account</w:t>
            </w:r>
          </w:p>
        </w:tc>
      </w:tr>
      <w:tr w:rsidR="00AE0962" w:rsidRPr="00FE558D" w:rsidTr="005F3BDB">
        <w:trPr>
          <w:trHeight w:val="520"/>
        </w:trPr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2329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rPr>
          <w:trHeight w:val="540"/>
        </w:trPr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16/1/2017</w:t>
            </w:r>
          </w:p>
        </w:tc>
        <w:tc>
          <w:tcPr>
            <w:tcW w:w="2329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System Admin activate the deactivated account 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choose activate account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must have an account of System Admin and being in the “List of Account” GUI.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Account is activated.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AE0962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chooses account.</w:t>
            </w:r>
          </w:p>
          <w:p w:rsidR="00AE0962" w:rsidRPr="00FE558D" w:rsidRDefault="00AE0962" w:rsidP="00AE0962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clicks “Edit Account”.</w:t>
            </w:r>
          </w:p>
          <w:p w:rsidR="00AE0962" w:rsidRPr="00FE558D" w:rsidRDefault="00AE0962" w:rsidP="00AE0962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information of account.</w:t>
            </w:r>
          </w:p>
          <w:p w:rsidR="00AE0962" w:rsidRPr="00FE558D" w:rsidRDefault="00AE0962" w:rsidP="00AE0962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clicks “Activate Account”.</w:t>
            </w:r>
          </w:p>
          <w:p w:rsidR="00AE0962" w:rsidRPr="00FE558D" w:rsidRDefault="00AE0962" w:rsidP="00AE0962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notifies: “Activate Account?”</w:t>
            </w:r>
          </w:p>
          <w:p w:rsidR="00AE0962" w:rsidRPr="00FE558D" w:rsidRDefault="00AE0962" w:rsidP="00AE0962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clicks “OK” button.</w:t>
            </w:r>
          </w:p>
          <w:p w:rsidR="00AE0962" w:rsidRPr="00FE558D" w:rsidRDefault="00AE0962" w:rsidP="00AE0962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“List of Account” GUI.</w:t>
            </w:r>
          </w:p>
          <w:p w:rsidR="00AE0962" w:rsidRPr="00FE558D" w:rsidRDefault="00AE0962" w:rsidP="00AE0962">
            <w:pPr>
              <w:numPr>
                <w:ilvl w:val="0"/>
                <w:numId w:val="25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use-case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FF0000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System Admin clicks “cancel” in the notify GUI: (after step 5)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0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0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information of account GUI.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</w:tbl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0773CC">
      <w:pPr>
        <w:pStyle w:val="Heading3"/>
        <w:numPr>
          <w:ilvl w:val="1"/>
          <w:numId w:val="69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2" w:name="_Toc473711044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Deactivate account</w:t>
      </w:r>
      <w:bookmarkEnd w:id="32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AE0962" w:rsidRPr="00FE558D" w:rsidTr="005F3BDB">
        <w:tc>
          <w:tcPr>
            <w:tcW w:w="9016" w:type="dxa"/>
            <w:gridSpan w:val="4"/>
            <w:shd w:val="clear" w:color="auto" w:fill="FF3333"/>
          </w:tcPr>
          <w:p w:rsidR="00AE0962" w:rsidRPr="00FE558D" w:rsidRDefault="00AE0962" w:rsidP="005F3BDB">
            <w:pPr>
              <w:tabs>
                <w:tab w:val="left" w:pos="2584"/>
              </w:tabs>
              <w:rPr>
                <w:rFonts w:cs="Times New Roman"/>
                <w:color w:val="FFFFFF" w:themeColor="background1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UC-MA-11 Deactivate Account</w:t>
            </w:r>
          </w:p>
        </w:tc>
      </w:tr>
      <w:tr w:rsidR="00AE0962" w:rsidRPr="00FE558D" w:rsidTr="005F3BDB">
        <w:trPr>
          <w:trHeight w:val="520"/>
        </w:trPr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2329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rPr>
          <w:trHeight w:val="540"/>
        </w:trPr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16/1/2017</w:t>
            </w:r>
          </w:p>
        </w:tc>
        <w:tc>
          <w:tcPr>
            <w:tcW w:w="2329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System Admin deactivate the existing account 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choose deactivate account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0773CC">
            <w:pPr>
              <w:pStyle w:val="ListParagraph"/>
              <w:numPr>
                <w:ilvl w:val="0"/>
                <w:numId w:val="71"/>
              </w:num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must have an account of System Admin and being in the “List of Account” GUI.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1"/>
              </w:num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Account is activating.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Account is deactivated.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chooses account.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clicks “Edit Account”.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information of account.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clicks “Deactivate Account”.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notifies: “Activate Account?”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clicks “OK” button.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“List of Account” GUI.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use-case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FF0000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System Admin clicks “cancel” in the notify GUI: (after step 5)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0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0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information of account GUI.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</w:tbl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95616D" w:rsidRPr="00FE558D" w:rsidRDefault="0095616D" w:rsidP="000773CC">
      <w:pPr>
        <w:pStyle w:val="Heading2"/>
        <w:numPr>
          <w:ilvl w:val="0"/>
          <w:numId w:val="69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33" w:name="_Toc473711045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news</w:t>
      </w:r>
      <w:bookmarkEnd w:id="33"/>
    </w:p>
    <w:p w:rsidR="00957D59" w:rsidRPr="00FE558D" w:rsidRDefault="00957D59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4" w:name="_Toc473711046"/>
      <w:r w:rsidRPr="00FE558D">
        <w:rPr>
          <w:rFonts w:ascii="Times New Roman" w:hAnsi="Times New Roman" w:cs="Times New Roman"/>
          <w:color w:val="FF3333"/>
          <w:sz w:val="28"/>
          <w:szCs w:val="28"/>
        </w:rPr>
        <w:t>View news</w:t>
      </w:r>
      <w:bookmarkEnd w:id="34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E91E8A" w:rsidRPr="00FE558D" w:rsidTr="00E91E8A">
        <w:tc>
          <w:tcPr>
            <w:tcW w:w="2294" w:type="dxa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UC-MN-01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View News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reader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D75C1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reader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view news in the website</w:t>
            </w:r>
          </w:p>
        </w:tc>
      </w:tr>
      <w:tr w:rsidR="00602431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reader access website</w:t>
            </w:r>
          </w:p>
        </w:tc>
      </w:tr>
      <w:tr w:rsidR="00602431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internet.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D75C14" w:rsidP="00B66947">
            <w:pPr>
              <w:numPr>
                <w:ilvl w:val="0"/>
                <w:numId w:val="28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reader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choose news which need view</w:t>
            </w:r>
          </w:p>
          <w:p w:rsidR="00602431" w:rsidRPr="00FE558D" w:rsidRDefault="00602431" w:rsidP="00B66947">
            <w:pPr>
              <w:numPr>
                <w:ilvl w:val="0"/>
                <w:numId w:val="28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get data from database</w:t>
            </w:r>
          </w:p>
          <w:p w:rsidR="0095616D" w:rsidRPr="00FE558D" w:rsidRDefault="0095616D" w:rsidP="00B66947">
            <w:pPr>
              <w:numPr>
                <w:ilvl w:val="0"/>
                <w:numId w:val="28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detail of that news</w:t>
            </w:r>
          </w:p>
          <w:p w:rsidR="0095616D" w:rsidRPr="00FE558D" w:rsidRDefault="0095616D" w:rsidP="00B66947">
            <w:pPr>
              <w:numPr>
                <w:ilvl w:val="0"/>
                <w:numId w:val="28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  <w:p w:rsidR="0095616D" w:rsidRPr="00FE558D" w:rsidRDefault="0095616D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ind w:left="360"/>
              <w:rPr>
                <w:rFonts w:cs="Times New Roman"/>
                <w:color w:val="auto"/>
                <w:sz w:val="28"/>
                <w:szCs w:val="28"/>
              </w:rPr>
            </w:pP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0BCB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1: Sys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tem can’t connect to database (</w:t>
            </w:r>
            <w:r w:rsidR="00602431" w:rsidRPr="00FE558D">
              <w:rPr>
                <w:rFonts w:cs="Times New Roman"/>
                <w:color w:val="FF0000"/>
                <w:sz w:val="28"/>
                <w:szCs w:val="28"/>
              </w:rPr>
              <w:t>after step 2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602431" w:rsidP="00F84B64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3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The 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“Can’t co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nnect to the database, please try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gain”</w:t>
            </w:r>
          </w:p>
          <w:p w:rsidR="0095616D" w:rsidRPr="00FE558D" w:rsidRDefault="00602431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.System move to 404 page</w:t>
            </w:r>
          </w:p>
        </w:tc>
      </w:tr>
      <w:tr w:rsidR="00602431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user can view a news.</w:t>
            </w:r>
          </w:p>
        </w:tc>
      </w:tr>
      <w:tr w:rsidR="00602431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5551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5" w:name="_Toc473711047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Post news</w:t>
      </w:r>
      <w:bookmarkEnd w:id="35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E91E8A" w:rsidRPr="00FE558D" w:rsidTr="00E91E8A">
        <w:tc>
          <w:tcPr>
            <w:tcW w:w="2294" w:type="dxa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UC-MN-02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 News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DB21B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write news and post</w:t>
            </w:r>
          </w:p>
        </w:tc>
      </w:tr>
      <w:tr w:rsidR="00DB21B4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DB21B4" w:rsidRPr="00FE558D" w:rsidRDefault="00DB21B4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DB21B4" w:rsidRPr="00FE558D" w:rsidRDefault="00DB21B4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access website</w:t>
            </w:r>
          </w:p>
          <w:p w:rsidR="00DB21B4" w:rsidRPr="00FE558D" w:rsidRDefault="00DB21B4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login</w:t>
            </w:r>
          </w:p>
          <w:p w:rsidR="00DB21B4" w:rsidRPr="00FE558D" w:rsidRDefault="00DB21B4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</w:t>
            </w:r>
            <w:r w:rsidR="0040333D" w:rsidRPr="00FE558D">
              <w:rPr>
                <w:rFonts w:cs="Times New Roman"/>
                <w:color w:val="auto"/>
                <w:sz w:val="28"/>
                <w:szCs w:val="28"/>
              </w:rPr>
              <w:t>ust be connected to the internet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clicks button “Post news”</w:t>
            </w:r>
          </w:p>
          <w:p w:rsidR="0095616D" w:rsidRPr="00FE558D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post news GUI</w:t>
            </w:r>
          </w:p>
          <w:p w:rsidR="0095616D" w:rsidRPr="00FE558D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 </w:t>
            </w:r>
            <w:r w:rsidR="004D2950" w:rsidRPr="00FE558D">
              <w:rPr>
                <w:rFonts w:cs="Times New Roman"/>
                <w:color w:val="auto"/>
                <w:sz w:val="28"/>
                <w:szCs w:val="28"/>
              </w:rPr>
              <w:t>choose news</w:t>
            </w:r>
            <w:r w:rsidR="00957D59" w:rsidRPr="00FE558D">
              <w:rPr>
                <w:rFonts w:cs="Times New Roman"/>
                <w:color w:val="auto"/>
                <w:sz w:val="28"/>
                <w:szCs w:val="28"/>
              </w:rPr>
              <w:t xml:space="preserve"> that approved</w:t>
            </w:r>
          </w:p>
          <w:p w:rsidR="0095616D" w:rsidRPr="00FE558D" w:rsidRDefault="0095616D" w:rsidP="00E16838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clicks button “Post”</w:t>
            </w:r>
          </w:p>
          <w:p w:rsidR="0095616D" w:rsidRPr="00FE558D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save data into database</w:t>
            </w:r>
          </w:p>
          <w:p w:rsidR="0095616D" w:rsidRPr="00FE558D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“Post successfully”</w:t>
            </w:r>
          </w:p>
          <w:p w:rsidR="0095616D" w:rsidRPr="00FE558D" w:rsidRDefault="0095616D" w:rsidP="00B66947">
            <w:pPr>
              <w:numPr>
                <w:ilvl w:val="0"/>
                <w:numId w:val="2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</w:t>
            </w:r>
            <w:r w:rsidR="008271D4" w:rsidRPr="00FE558D">
              <w:rPr>
                <w:rFonts w:cs="Times New Roman"/>
                <w:color w:val="auto"/>
                <w:sz w:val="28"/>
                <w:szCs w:val="28"/>
              </w:rPr>
              <w:t>-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8271D4">
        <w:trPr>
          <w:trHeight w:val="64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Admin click button “Cancel” (after step 3)</w:t>
            </w:r>
          </w:p>
          <w:p w:rsidR="0095616D" w:rsidRPr="00FE558D" w:rsidRDefault="009C1AE8" w:rsidP="000773CC">
            <w:pPr>
              <w:pStyle w:val="ListParagraph"/>
              <w:numPr>
                <w:ilvl w:val="0"/>
                <w:numId w:val="31"/>
              </w:numPr>
              <w:spacing w:before="0" w:after="16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save to draft</w:t>
            </w:r>
          </w:p>
          <w:p w:rsidR="009C1AE8" w:rsidRPr="00FE558D" w:rsidRDefault="009C1AE8" w:rsidP="000773CC">
            <w:pPr>
              <w:pStyle w:val="ListParagraph"/>
              <w:numPr>
                <w:ilvl w:val="0"/>
                <w:numId w:val="31"/>
              </w:numPr>
              <w:spacing w:before="0" w:after="16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 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Admin choose news that didn’t approve (after step 2)</w:t>
            </w:r>
          </w:p>
          <w:p w:rsidR="00957D59" w:rsidRPr="00FE558D" w:rsidRDefault="00957D59" w:rsidP="00F84B64">
            <w:pPr>
              <w:rPr>
                <w:rFonts w:cs="Times New Roman"/>
                <w:color w:val="000000" w:themeColor="text1"/>
                <w:sz w:val="28"/>
                <w:szCs w:val="28"/>
              </w:rPr>
            </w:pPr>
            <w:r w:rsidRPr="00FE558D">
              <w:rPr>
                <w:rFonts w:cs="Times New Roman"/>
                <w:color w:val="000000" w:themeColor="text1"/>
                <w:sz w:val="28"/>
                <w:szCs w:val="28"/>
              </w:rPr>
              <w:t>3.The system notifies: “Please choose news that approved”</w:t>
            </w:r>
          </w:p>
          <w:p w:rsidR="00957D59" w:rsidRPr="00FE558D" w:rsidRDefault="00957D59" w:rsidP="00F84B64">
            <w:pPr>
              <w:rPr>
                <w:rFonts w:cs="Times New Roman"/>
                <w:color w:val="000000" w:themeColor="text1"/>
                <w:sz w:val="28"/>
                <w:szCs w:val="28"/>
              </w:rPr>
            </w:pPr>
            <w:r w:rsidRPr="00FE558D">
              <w:rPr>
                <w:rFonts w:cs="Times New Roman"/>
                <w:color w:val="000000" w:themeColor="text1"/>
                <w:sz w:val="28"/>
                <w:szCs w:val="28"/>
              </w:rPr>
              <w:lastRenderedPageBreak/>
              <w:t>4. System back to current page.</w:t>
            </w:r>
          </w:p>
          <w:p w:rsidR="0095616D" w:rsidRPr="00FE558D" w:rsidRDefault="00602431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7D59" w:rsidRPr="00FE558D">
              <w:rPr>
                <w:rFonts w:cs="Times New Roman"/>
                <w:color w:val="FF0000"/>
                <w:sz w:val="28"/>
                <w:szCs w:val="28"/>
              </w:rPr>
              <w:t>2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: 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System can’t connect database (</w:t>
            </w:r>
            <w:r w:rsidR="00E16838" w:rsidRPr="00FE558D">
              <w:rPr>
                <w:rFonts w:cs="Times New Roman"/>
                <w:color w:val="FF0000"/>
                <w:sz w:val="28"/>
                <w:szCs w:val="28"/>
              </w:rPr>
              <w:t>after step 5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E16838" w:rsidP="00F84B64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6</w:t>
            </w:r>
            <w:r w:rsidR="00602431" w:rsidRPr="00FE558D">
              <w:rPr>
                <w:rFonts w:cs="Times New Roman"/>
                <w:color w:val="auto"/>
                <w:sz w:val="28"/>
                <w:szCs w:val="28"/>
              </w:rPr>
              <w:t>.The 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“Can’t connect </w:t>
            </w:r>
            <w:r w:rsidR="00602431" w:rsidRPr="00FE558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database,</w:t>
            </w:r>
            <w:r w:rsidR="001B5F6D"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please check connection”</w:t>
            </w:r>
          </w:p>
          <w:p w:rsidR="0095616D" w:rsidRPr="00FE558D" w:rsidRDefault="00E16838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7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.System move to 404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 post a news successfully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Usually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DB21B4" w:rsidRPr="00FE558D" w:rsidRDefault="00DB21B4" w:rsidP="009C1AE8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</w:p>
    <w:p w:rsidR="00957D59" w:rsidRPr="00FE558D" w:rsidRDefault="00957D59" w:rsidP="00957D59">
      <w:pPr>
        <w:rPr>
          <w:rFonts w:cs="Times New Roman"/>
        </w:rPr>
      </w:pPr>
    </w:p>
    <w:p w:rsidR="00001A88" w:rsidRPr="00FE558D" w:rsidRDefault="00001A88" w:rsidP="00957D59">
      <w:pPr>
        <w:rPr>
          <w:rFonts w:cs="Times New Roman"/>
        </w:rPr>
      </w:pPr>
    </w:p>
    <w:p w:rsidR="00001A88" w:rsidRPr="00FE558D" w:rsidRDefault="00001A88" w:rsidP="00957D59">
      <w:pPr>
        <w:rPr>
          <w:rFonts w:cs="Times New Roman"/>
        </w:rPr>
      </w:pPr>
    </w:p>
    <w:p w:rsidR="00001A88" w:rsidRPr="00FE558D" w:rsidRDefault="00001A88" w:rsidP="00957D59">
      <w:pPr>
        <w:rPr>
          <w:rFonts w:cs="Times New Roman"/>
        </w:rPr>
      </w:pPr>
    </w:p>
    <w:p w:rsidR="00001A88" w:rsidRPr="00FE558D" w:rsidRDefault="00001A88" w:rsidP="00957D59">
      <w:pPr>
        <w:rPr>
          <w:rFonts w:cs="Times New Roman"/>
        </w:rPr>
      </w:pPr>
    </w:p>
    <w:p w:rsidR="00001A88" w:rsidRPr="00FE558D" w:rsidRDefault="00001A88" w:rsidP="00957D59">
      <w:pPr>
        <w:rPr>
          <w:rFonts w:cs="Times New Roman"/>
        </w:rPr>
      </w:pPr>
    </w:p>
    <w:p w:rsidR="005551AB" w:rsidRPr="00FE558D" w:rsidRDefault="00251BF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6" w:name="_Toc473711048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</w:t>
      </w:r>
      <w:r w:rsidR="005551AB" w:rsidRPr="00FE558D">
        <w:rPr>
          <w:rFonts w:ascii="Times New Roman" w:hAnsi="Times New Roman" w:cs="Times New Roman"/>
          <w:color w:val="FF3333"/>
          <w:sz w:val="28"/>
          <w:szCs w:val="28"/>
        </w:rPr>
        <w:t>iew draft</w:t>
      </w:r>
      <w:bookmarkEnd w:id="36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9C3679" w:rsidRPr="00FE558D" w:rsidTr="009C3679">
        <w:tc>
          <w:tcPr>
            <w:tcW w:w="2294" w:type="dxa"/>
            <w:shd w:val="clear" w:color="auto" w:fill="FF3333"/>
          </w:tcPr>
          <w:p w:rsidR="00957D59" w:rsidRPr="00FE558D" w:rsidRDefault="00957D59" w:rsidP="00957D59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7D59" w:rsidRPr="00FE558D" w:rsidRDefault="009C3679" w:rsidP="00957D59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UC-MN-03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View Draft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view draft of the post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access website</w:t>
            </w:r>
          </w:p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must login </w:t>
            </w:r>
          </w:p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0773CC">
            <w:pPr>
              <w:numPr>
                <w:ilvl w:val="0"/>
                <w:numId w:val="30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choose draft which need view</w:t>
            </w:r>
          </w:p>
          <w:p w:rsidR="00957D59" w:rsidRPr="00FE558D" w:rsidRDefault="00957D59" w:rsidP="000773CC">
            <w:pPr>
              <w:numPr>
                <w:ilvl w:val="0"/>
                <w:numId w:val="30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detail of that draft</w:t>
            </w:r>
          </w:p>
          <w:p w:rsidR="00957D59" w:rsidRPr="00FE558D" w:rsidRDefault="00957D59" w:rsidP="000773CC">
            <w:pPr>
              <w:numPr>
                <w:ilvl w:val="0"/>
                <w:numId w:val="30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 case</w:t>
            </w:r>
          </w:p>
          <w:p w:rsidR="00957D59" w:rsidRPr="00FE558D" w:rsidRDefault="00957D59" w:rsidP="00957D59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FE558D" w:rsidTr="00957D59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to database (after step 1)</w:t>
            </w:r>
          </w:p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2. The system notifies “Can’t connect to the database, please try again”</w:t>
            </w:r>
          </w:p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3. System move to page 404 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access website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Admin, Editor, Education staff can view a draft successfully.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pStyle w:val="Heading1"/>
        <w:rPr>
          <w:rFonts w:ascii="Times New Roman" w:hAnsi="Times New Roman" w:cs="Times New Roman"/>
          <w:color w:val="auto"/>
          <w:szCs w:val="28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7" w:name="_Toc473711049"/>
      <w:r w:rsidRPr="00FE558D">
        <w:rPr>
          <w:rFonts w:ascii="Times New Roman" w:hAnsi="Times New Roman" w:cs="Times New Roman"/>
          <w:color w:val="FF3333"/>
          <w:sz w:val="28"/>
          <w:szCs w:val="28"/>
        </w:rPr>
        <w:t>Edit draft</w:t>
      </w:r>
      <w:bookmarkEnd w:id="37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9C3679" w:rsidRPr="00FE558D" w:rsidTr="009C3679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UC-MN-04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Edit draft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bookmarkStart w:id="38" w:name="_gjdgxs" w:colFirst="0" w:colLast="0"/>
            <w:bookmarkEnd w:id="38"/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Actors edit draft of the post</w:t>
            </w:r>
          </w:p>
        </w:tc>
      </w:tr>
      <w:tr w:rsidR="0040333D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access website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must login 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choose draft that to view</w:t>
            </w:r>
          </w:p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edit draft GUI</w:t>
            </w:r>
          </w:p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edit information.</w:t>
            </w:r>
          </w:p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button “Save”</w:t>
            </w:r>
          </w:p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update information into database</w:t>
            </w:r>
          </w:p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“Edit successfully”</w:t>
            </w:r>
          </w:p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. 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Admin, Editor, Education staff click button “Cancel” (after step 3)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4. System save current draft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5. System back to previous page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EF3852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1: System can</w:t>
            </w:r>
            <w:r w:rsidR="0040333D" w:rsidRPr="00FE558D">
              <w:rPr>
                <w:rFonts w:cs="Times New Roman"/>
                <w:color w:val="FF0000"/>
                <w:sz w:val="28"/>
                <w:szCs w:val="28"/>
              </w:rPr>
              <w:t>’t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connect database (after step 5)</w:t>
            </w:r>
          </w:p>
          <w:p w:rsidR="0095616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6. The 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“Can’t connect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to the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database, please try again!”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7. System move to 404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Admin, Editor, Education staff edit a draft successfully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251BF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9" w:name="_Toc473711050"/>
      <w:r w:rsidRPr="00FE558D">
        <w:rPr>
          <w:rFonts w:ascii="Times New Roman" w:hAnsi="Times New Roman" w:cs="Times New Roman"/>
          <w:color w:val="FF3333"/>
          <w:sz w:val="28"/>
          <w:szCs w:val="28"/>
        </w:rPr>
        <w:t>Delete d</w:t>
      </w:r>
      <w:r w:rsidR="0095616D" w:rsidRPr="00FE558D">
        <w:rPr>
          <w:rFonts w:ascii="Times New Roman" w:hAnsi="Times New Roman" w:cs="Times New Roman"/>
          <w:color w:val="FF3333"/>
          <w:sz w:val="28"/>
          <w:szCs w:val="28"/>
        </w:rPr>
        <w:t>raft</w:t>
      </w:r>
      <w:bookmarkEnd w:id="39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9C3679" w:rsidRPr="00FE558D" w:rsidTr="009C3679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UC-MN-05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Delete Draft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Actors delete draft of the post</w:t>
            </w:r>
          </w:p>
        </w:tc>
      </w:tr>
      <w:tr w:rsidR="0040333D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access website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must login 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</w:t>
            </w:r>
            <w:r w:rsidR="008E4AE3" w:rsidRPr="00FE558D">
              <w:rPr>
                <w:rFonts w:cs="Times New Roman"/>
                <w:color w:val="auto"/>
                <w:sz w:val="28"/>
                <w:szCs w:val="28"/>
              </w:rPr>
              <w:t>ust be connected to the internet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choose draft which need delete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button “Delete”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alert dialog “Ok | Cancel”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“Ok”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delete information of draft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update information into database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“Delete success”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  <w:p w:rsidR="0095616D" w:rsidRPr="00FE558D" w:rsidRDefault="0095616D" w:rsidP="005B5AAD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Admin, Editor, Education staff click choose “Cancel” (after step 2)</w:t>
            </w:r>
          </w:p>
          <w:p w:rsidR="0095616D" w:rsidRPr="00FE558D" w:rsidRDefault="0040333D" w:rsidP="005B5AAD">
            <w:pPr>
              <w:pStyle w:val="ListParagraph"/>
              <w:ind w:left="43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3. System back to current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40333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1: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 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System can’t connect to database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 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(after step 5)</w:t>
            </w:r>
          </w:p>
          <w:p w:rsidR="0095616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6. The system notifies: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”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Can’t connect to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database, please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try again!”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7. System move to 404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Admin, Editor, Education staff delete a draft successful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FF3333"/>
          <w:sz w:val="28"/>
          <w:szCs w:val="28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0" w:name="_Toc473711051"/>
      <w:r w:rsidRPr="00FE558D">
        <w:rPr>
          <w:rFonts w:ascii="Times New Roman" w:hAnsi="Times New Roman" w:cs="Times New Roman"/>
          <w:color w:val="FF3333"/>
          <w:sz w:val="28"/>
          <w:szCs w:val="28"/>
        </w:rPr>
        <w:t>Transfer</w:t>
      </w:r>
      <w:bookmarkEnd w:id="40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FE558D" w:rsidTr="00BC13CA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UC-MN-06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Transfer Draft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transfer the news to approve/edit</w:t>
            </w:r>
          </w:p>
        </w:tc>
      </w:tr>
      <w:tr w:rsidR="0040333D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access website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login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choose a post which need transfer.</w:t>
            </w:r>
          </w:p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button “Transfer”</w:t>
            </w:r>
          </w:p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a list member.</w:t>
            </w:r>
          </w:p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choose somebody which need transfer.</w:t>
            </w:r>
          </w:p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button “Verify”</w:t>
            </w:r>
          </w:p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transfer that post to people is chosen.</w:t>
            </w:r>
          </w:p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Admin, Editor, Education staff don’t choose a member (after step 3)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4. System show alert: “Please choose a member”.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5. System back to current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Admin, Editor, Education staff can transfer a draft.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1" w:name="_Toc473711052"/>
      <w:r w:rsidRPr="00FE558D">
        <w:rPr>
          <w:rFonts w:ascii="Times New Roman" w:hAnsi="Times New Roman" w:cs="Times New Roman"/>
          <w:color w:val="FF3333"/>
          <w:sz w:val="28"/>
          <w:szCs w:val="28"/>
        </w:rPr>
        <w:t>Approve</w:t>
      </w:r>
      <w:bookmarkEnd w:id="41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FE558D" w:rsidTr="00BC13CA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4D2950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</w:t>
            </w:r>
            <w:r w:rsidR="005551AB" w:rsidRPr="00FE558D">
              <w:rPr>
                <w:rFonts w:cs="Times New Roman"/>
                <w:color w:val="FFFFFF" w:themeColor="background1"/>
                <w:sz w:val="28"/>
                <w:szCs w:val="28"/>
              </w:rPr>
              <w:t>07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Approve draft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approve the post from who transfer</w:t>
            </w:r>
          </w:p>
        </w:tc>
      </w:tr>
      <w:tr w:rsidR="0040333D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access website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 must login 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receive message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m</w:t>
            </w:r>
            <w:r w:rsidR="008E4AE3" w:rsidRPr="00FE558D">
              <w:rPr>
                <w:rFonts w:cs="Times New Roman"/>
                <w:color w:val="auto"/>
                <w:sz w:val="28"/>
                <w:szCs w:val="28"/>
              </w:rPr>
              <w:t>ust be connected to the internet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1. Sys</w:t>
            </w:r>
            <w:r w:rsidR="0040333D" w:rsidRPr="00FE558D">
              <w:rPr>
                <w:rFonts w:cs="Times New Roman"/>
                <w:color w:val="auto"/>
                <w:sz w:val="28"/>
                <w:szCs w:val="28"/>
              </w:rPr>
              <w:t xml:space="preserve">tem send for admin a message: “You have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a post need to approve”</w:t>
            </w:r>
          </w:p>
          <w:p w:rsidR="0095616D" w:rsidRPr="00FE558D" w:rsidRDefault="0095616D" w:rsidP="005B5AAD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2. Admin choose message.</w:t>
            </w:r>
          </w:p>
          <w:p w:rsidR="0095616D" w:rsidRPr="00FE558D" w:rsidRDefault="0095616D" w:rsidP="005B5AAD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3. System show approve GUI.</w:t>
            </w:r>
          </w:p>
          <w:p w:rsidR="0095616D" w:rsidRPr="00FE558D" w:rsidRDefault="0095616D" w:rsidP="005B5AAD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4. Admin check that post </w:t>
            </w:r>
          </w:p>
          <w:p w:rsidR="0095616D" w:rsidRPr="00FE558D" w:rsidRDefault="0095616D" w:rsidP="005B5AAD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5. Admin click button “Approve”</w:t>
            </w:r>
          </w:p>
          <w:p w:rsidR="0095616D" w:rsidRPr="00FE558D" w:rsidRDefault="0095616D" w:rsidP="005B5AAD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6. System change status of draft into database.</w:t>
            </w:r>
          </w:p>
          <w:p w:rsidR="0095616D" w:rsidRPr="00FE558D" w:rsidRDefault="0095616D" w:rsidP="005B5AAD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7.End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to database (after step 6)</w:t>
            </w:r>
          </w:p>
          <w:p w:rsidR="0095616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7. The 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: “System can’t connect to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database, please try again!”.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8. System move to 404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 can approve a draft.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2" w:name="_Toc473711053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Deactivate</w:t>
      </w:r>
      <w:bookmarkEnd w:id="42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FE558D" w:rsidTr="00BC13CA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UC-MN-08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Deactivate draft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  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 </w:t>
            </w:r>
            <w:r w:rsidR="0040333D" w:rsidRPr="00FE558D">
              <w:rPr>
                <w:rFonts w:cs="Times New Roman"/>
                <w:color w:val="auto"/>
                <w:sz w:val="28"/>
                <w:szCs w:val="28"/>
              </w:rPr>
              <w:t>deactivate news that posted to website</w:t>
            </w:r>
          </w:p>
        </w:tc>
      </w:tr>
      <w:tr w:rsidR="008E4AE3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access website</w:t>
            </w:r>
          </w:p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 must login </w:t>
            </w:r>
          </w:p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must have news</w:t>
            </w:r>
          </w:p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1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choose a post which need deactivate.</w:t>
            </w:r>
          </w:p>
          <w:p w:rsidR="008E4AE3" w:rsidRPr="00FE558D" w:rsidRDefault="0040333D" w:rsidP="005B5AAD">
            <w:pPr>
              <w:numPr>
                <w:ilvl w:val="0"/>
                <w:numId w:val="1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click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button</w:t>
            </w:r>
            <w:r w:rsidR="008E4AE3" w:rsidRPr="00FE558D">
              <w:rPr>
                <w:rFonts w:cs="Times New Roman"/>
                <w:color w:val="auto"/>
                <w:sz w:val="28"/>
                <w:szCs w:val="28"/>
              </w:rPr>
              <w:t xml:space="preserve"> “Deactivate”</w:t>
            </w:r>
          </w:p>
          <w:p w:rsidR="008E4AE3" w:rsidRPr="00FE558D" w:rsidRDefault="008E4AE3" w:rsidP="005B5AAD">
            <w:pPr>
              <w:numPr>
                <w:ilvl w:val="0"/>
                <w:numId w:val="1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update data into database.</w:t>
            </w:r>
          </w:p>
          <w:p w:rsidR="0095616D" w:rsidRPr="00FE558D" w:rsidRDefault="008E4AE3" w:rsidP="005B5AAD">
            <w:pPr>
              <w:numPr>
                <w:ilvl w:val="0"/>
                <w:numId w:val="17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notifies:” Deactivate successfully”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8E4AE3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Admin click “Cancel” (after step 1)</w:t>
            </w:r>
          </w:p>
          <w:p w:rsidR="008E4AE3" w:rsidRPr="00FE558D" w:rsidRDefault="008E4AE3" w:rsidP="005B5AAD">
            <w:pPr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2. System back to current page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EX1: Can’t connect to </w:t>
            </w:r>
            <w:r w:rsidR="008E4AE3" w:rsidRPr="00FE558D">
              <w:rPr>
                <w:rFonts w:cs="Times New Roman"/>
                <w:color w:val="FF0000"/>
                <w:sz w:val="28"/>
                <w:szCs w:val="28"/>
              </w:rPr>
              <w:t>database (after step 2)</w:t>
            </w:r>
          </w:p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3. The 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ystem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notifies:” Can’t connect to the database, please try again”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8E4AE3" w:rsidRPr="00FE558D">
              <w:rPr>
                <w:rFonts w:cs="Times New Roman"/>
                <w:color w:val="auto"/>
                <w:sz w:val="28"/>
                <w:szCs w:val="28"/>
              </w:rPr>
              <w:t xml:space="preserve">       4. System move to 404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 can deactivate a draft.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3" w:name="_Toc473711054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Search News</w:t>
      </w:r>
      <w:bookmarkEnd w:id="43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FE558D" w:rsidTr="00BC13CA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UC-MN-09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Search news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 search the news which they want to view</w:t>
            </w:r>
          </w:p>
        </w:tc>
      </w:tr>
      <w:tr w:rsidR="008E4AE3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 must access website</w:t>
            </w:r>
          </w:p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rPr>
          <w:trHeight w:val="86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21"/>
              </w:numPr>
              <w:spacing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 input information need to search</w:t>
            </w:r>
          </w:p>
          <w:p w:rsidR="0095616D" w:rsidRPr="00FE558D" w:rsidRDefault="0095616D" w:rsidP="005B5AAD">
            <w:pPr>
              <w:numPr>
                <w:ilvl w:val="0"/>
                <w:numId w:val="21"/>
              </w:numPr>
              <w:spacing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 click button “Search”</w:t>
            </w:r>
          </w:p>
          <w:p w:rsidR="0095616D" w:rsidRPr="00FE558D" w:rsidRDefault="0095616D" w:rsidP="005B5AAD">
            <w:pPr>
              <w:numPr>
                <w:ilvl w:val="0"/>
                <w:numId w:val="21"/>
              </w:numPr>
              <w:spacing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related information</w:t>
            </w:r>
          </w:p>
          <w:p w:rsidR="0095616D" w:rsidRPr="00FE558D" w:rsidRDefault="0095616D" w:rsidP="005B5AAD">
            <w:pPr>
              <w:numPr>
                <w:ilvl w:val="0"/>
                <w:numId w:val="21"/>
              </w:numPr>
              <w:spacing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EF1: System can’t connect to </w:t>
            </w:r>
            <w:r w:rsidR="008E4AE3" w:rsidRPr="00FE558D">
              <w:rPr>
                <w:rFonts w:cs="Times New Roman"/>
                <w:color w:val="FF0000"/>
                <w:sz w:val="28"/>
                <w:szCs w:val="28"/>
              </w:rPr>
              <w:t>database (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after step 2)</w:t>
            </w:r>
          </w:p>
          <w:p w:rsidR="0095616D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3. The 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: “System can’t connect to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database, please try again”.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4. System move to 404 page 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Admin, Editor, Education staff, User can search information.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4" w:name="_Toc473711055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Sort News</w:t>
      </w:r>
      <w:bookmarkEnd w:id="44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FE558D" w:rsidTr="00BC13CA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UC-MN-10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Sort news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E3564C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sort the new follow the alphabet, posted date.</w:t>
            </w:r>
          </w:p>
        </w:tc>
      </w:tr>
      <w:tr w:rsidR="00E3564C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E3564C" w:rsidRPr="00FE558D" w:rsidRDefault="00E3564C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E3564C" w:rsidRPr="00FE558D" w:rsidRDefault="00E3564C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 must access website</w:t>
            </w:r>
          </w:p>
          <w:p w:rsidR="00E3564C" w:rsidRPr="00FE558D" w:rsidRDefault="00E3564C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rPr>
          <w:trHeight w:val="86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23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staff, User click </w:t>
            </w:r>
            <w:r w:rsidR="008E4AE3" w:rsidRPr="00FE558D">
              <w:rPr>
                <w:rFonts w:cs="Times New Roman"/>
                <w:color w:val="auto"/>
                <w:sz w:val="28"/>
                <w:szCs w:val="28"/>
              </w:rPr>
              <w:t>button “Sort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”</w:t>
            </w:r>
          </w:p>
          <w:p w:rsidR="0095616D" w:rsidRPr="00FE558D" w:rsidRDefault="0095616D" w:rsidP="005B5AAD">
            <w:pPr>
              <w:numPr>
                <w:ilvl w:val="0"/>
                <w:numId w:val="23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a method to soft</w:t>
            </w:r>
          </w:p>
          <w:p w:rsidR="0095616D" w:rsidRPr="00FE558D" w:rsidRDefault="0095616D" w:rsidP="005B5AAD">
            <w:pPr>
              <w:numPr>
                <w:ilvl w:val="0"/>
                <w:numId w:val="23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 choose a method to soft</w:t>
            </w:r>
          </w:p>
          <w:p w:rsidR="0095616D" w:rsidRPr="00FE558D" w:rsidRDefault="0095616D" w:rsidP="005B5AAD">
            <w:pPr>
              <w:numPr>
                <w:ilvl w:val="0"/>
                <w:numId w:val="23"/>
              </w:numPr>
              <w:spacing w:after="16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news follow that soft.</w:t>
            </w:r>
          </w:p>
          <w:p w:rsidR="0095616D" w:rsidRPr="00FE558D" w:rsidRDefault="0095616D" w:rsidP="005B5AAD">
            <w:pPr>
              <w:numPr>
                <w:ilvl w:val="0"/>
                <w:numId w:val="23"/>
              </w:numPr>
              <w:spacing w:after="16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8E4AE3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1: System can’t connect to database</w:t>
            </w:r>
          </w:p>
          <w:p w:rsidR="0095616D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3. The 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: “System can’t connect to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database, please try again”.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4. System move to 404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Successful: Admin, Editor, </w:t>
            </w:r>
            <w:r w:rsidR="00D240C1" w:rsidRPr="00FE558D">
              <w:rPr>
                <w:rFonts w:cs="Times New Roman"/>
                <w:color w:val="auto"/>
                <w:sz w:val="28"/>
                <w:szCs w:val="28"/>
              </w:rPr>
              <w:t>Education staff, User can sort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information.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5" w:name="_Toc473711056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Push News</w:t>
      </w:r>
      <w:bookmarkEnd w:id="45"/>
    </w:p>
    <w:tbl>
      <w:tblPr>
        <w:tblW w:w="9016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FE558D" w:rsidTr="00BC13CA">
        <w:tc>
          <w:tcPr>
            <w:tcW w:w="2294" w:type="dxa"/>
            <w:tcBorders>
              <w:top w:val="nil"/>
              <w:left w:val="nil"/>
              <w:bottom w:val="nil"/>
            </w:tcBorders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tcBorders>
              <w:top w:val="nil"/>
              <w:bottom w:val="nil"/>
              <w:right w:val="nil"/>
            </w:tcBorders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UC-MN-11</w:t>
            </w: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Push news</w:t>
            </w: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push the news to the top</w:t>
            </w:r>
          </w:p>
        </w:tc>
      </w:tr>
      <w:tr w:rsidR="00D240C1" w:rsidRPr="00FE558D" w:rsidTr="005C2938">
        <w:tc>
          <w:tcPr>
            <w:tcW w:w="2294" w:type="dxa"/>
            <w:shd w:val="clear" w:color="auto" w:fill="FFFFFF"/>
          </w:tcPr>
          <w:p w:rsidR="00D240C1" w:rsidRPr="00FE558D" w:rsidRDefault="00D240C1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D240C1" w:rsidRPr="00FE558D" w:rsidRDefault="00D240C1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access website</w:t>
            </w:r>
          </w:p>
          <w:p w:rsidR="00D240C1" w:rsidRPr="00FE558D" w:rsidRDefault="00D240C1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login</w:t>
            </w:r>
          </w:p>
          <w:p w:rsidR="00D240C1" w:rsidRPr="00FE558D" w:rsidRDefault="00D240C1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The system must be connected to the database </w:t>
            </w:r>
          </w:p>
        </w:tc>
      </w:tr>
      <w:tr w:rsidR="004F6277" w:rsidRPr="00FE558D" w:rsidTr="00F84B64">
        <w:trPr>
          <w:trHeight w:val="860"/>
        </w:trPr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1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click button “Push”</w:t>
            </w:r>
          </w:p>
          <w:p w:rsidR="0095616D" w:rsidRPr="00FE558D" w:rsidRDefault="0095616D" w:rsidP="005B5AAD">
            <w:pPr>
              <w:numPr>
                <w:ilvl w:val="0"/>
                <w:numId w:val="1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list news to push</w:t>
            </w:r>
          </w:p>
          <w:p w:rsidR="0095616D" w:rsidRPr="00FE558D" w:rsidRDefault="0095616D" w:rsidP="005B5AAD">
            <w:pPr>
              <w:numPr>
                <w:ilvl w:val="0"/>
                <w:numId w:val="1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choose pushing location.</w:t>
            </w:r>
          </w:p>
          <w:p w:rsidR="0095616D" w:rsidRPr="00FE558D" w:rsidRDefault="0095616D" w:rsidP="005B5AAD">
            <w:pPr>
              <w:numPr>
                <w:ilvl w:val="0"/>
                <w:numId w:val="18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push that news.</w:t>
            </w:r>
          </w:p>
          <w:p w:rsidR="0095616D" w:rsidRPr="00FE558D" w:rsidRDefault="0095616D" w:rsidP="005B5AAD">
            <w:pPr>
              <w:numPr>
                <w:ilvl w:val="0"/>
                <w:numId w:val="18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update database</w:t>
            </w:r>
          </w:p>
          <w:p w:rsidR="0095616D" w:rsidRPr="00FE558D" w:rsidRDefault="0095616D" w:rsidP="005B5AAD">
            <w:pPr>
              <w:numPr>
                <w:ilvl w:val="0"/>
                <w:numId w:val="18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D240C1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1: System can’t connect to 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database (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after step 2)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</w:t>
            </w:r>
            <w:r w:rsidR="00D240C1" w:rsidRPr="00FE558D">
              <w:rPr>
                <w:rFonts w:cs="Times New Roman"/>
                <w:color w:val="auto"/>
                <w:sz w:val="28"/>
                <w:szCs w:val="28"/>
              </w:rPr>
              <w:t xml:space="preserve">      3. The system notifies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: “System can’t connect to </w:t>
            </w:r>
            <w:r w:rsidR="00D240C1" w:rsidRPr="00FE558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database, please try again!”.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4. System move to 404 page</w:t>
            </w: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Relationships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0C1B60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 can push news successfully</w:t>
            </w: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5B5AAD" w:rsidRPr="00FE558D" w:rsidRDefault="005B5AAD" w:rsidP="005B5AAD">
      <w:pPr>
        <w:pStyle w:val="Heading2"/>
        <w:rPr>
          <w:rFonts w:ascii="Times New Roman" w:hAnsi="Times New Roman" w:cs="Times New Roman"/>
          <w:color w:val="FF3333"/>
          <w:szCs w:val="28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DF6EC1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6" w:name="_Toc473711057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Create news</w:t>
      </w:r>
      <w:bookmarkEnd w:id="46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AE0962" w:rsidRPr="00FE558D" w:rsidTr="005F3BDB">
        <w:tc>
          <w:tcPr>
            <w:tcW w:w="9016" w:type="dxa"/>
            <w:gridSpan w:val="4"/>
            <w:shd w:val="clear" w:color="auto" w:fill="FF3333"/>
          </w:tcPr>
          <w:p w:rsidR="00AE0962" w:rsidRPr="00FE558D" w:rsidRDefault="00AE0962" w:rsidP="005F3BDB">
            <w:pPr>
              <w:tabs>
                <w:tab w:val="left" w:pos="2584"/>
              </w:tabs>
              <w:rPr>
                <w:rFonts w:cs="Times New Roman"/>
                <w:color w:val="FFFFFF" w:themeColor="background1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UC-MN-12 Create News</w:t>
            </w:r>
          </w:p>
        </w:tc>
      </w:tr>
      <w:tr w:rsidR="00AE0962" w:rsidRPr="00FE558D" w:rsidTr="005F3BDB">
        <w:trPr>
          <w:trHeight w:val="520"/>
        </w:trPr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2329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rPr>
          <w:trHeight w:val="540"/>
        </w:trPr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16/1/2017</w:t>
            </w:r>
          </w:p>
        </w:tc>
        <w:tc>
          <w:tcPr>
            <w:tcW w:w="2329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AE0962" w:rsidRPr="00FE558D" w:rsidRDefault="007C5A03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 xml:space="preserve"> create the news. 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Content Admin, Education Staff, Editor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AE0962" w:rsidRPr="00FE558D" w:rsidRDefault="007C5A03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click create news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AE0962" w:rsidRPr="00FE558D" w:rsidRDefault="00537847" w:rsidP="000773CC">
            <w:pPr>
              <w:pStyle w:val="ListParagraph"/>
              <w:numPr>
                <w:ilvl w:val="0"/>
                <w:numId w:val="71"/>
              </w:num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>
              <w:rPr>
                <w:rFonts w:cs="Times New Roman"/>
                <w:color w:val="auto"/>
                <w:sz w:val="28"/>
                <w:szCs w:val="28"/>
              </w:rPr>
              <w:t xml:space="preserve">must have account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in system.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1"/>
              </w:num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is being in the “Manage News” GUI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News is created successfully.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44" w:type="dxa"/>
            <w:gridSpan w:val="3"/>
          </w:tcPr>
          <w:p w:rsidR="00AE0962" w:rsidRPr="00FE558D" w:rsidRDefault="007C5A03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clicks create news.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“Create News” GUI.</w:t>
            </w:r>
          </w:p>
          <w:p w:rsidR="00AE0962" w:rsidRPr="00FE558D" w:rsidRDefault="007C5A03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inputs information of news.</w:t>
            </w:r>
          </w:p>
          <w:p w:rsidR="00AE0962" w:rsidRPr="00FE558D" w:rsidRDefault="007C5A03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clicks “OK”.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System checks the adequacy of information. 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notifies: “Create news successfully”.</w:t>
            </w:r>
          </w:p>
          <w:p w:rsidR="00AE0962" w:rsidRPr="00FE558D" w:rsidRDefault="007C5A03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clicks “OK”.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3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use-case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FF0000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System Admin clicks “cancel” in “Create News” GUI: (after step 3)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4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4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“Manage News” GUI.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Exception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Flows: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spacing w:before="0"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lastRenderedPageBreak/>
              <w:t xml:space="preserve">EF1: </w:t>
            </w:r>
            <w:r w:rsidR="007C5A03" w:rsidRPr="007C5A03">
              <w:rPr>
                <w:rFonts w:cs="Times New Roman"/>
                <w:color w:val="FF3333"/>
                <w:sz w:val="28"/>
                <w:szCs w:val="28"/>
              </w:rPr>
              <w:t xml:space="preserve">Content Admin, Editor, Education Staff 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didn’t input 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lastRenderedPageBreak/>
              <w:t>enough the needed information (after step 5).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4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notifies: “Information is not enough”.</w:t>
            </w:r>
          </w:p>
          <w:p w:rsidR="00AE0962" w:rsidRPr="00FE558D" w:rsidRDefault="007C5A03" w:rsidP="000773CC">
            <w:pPr>
              <w:pStyle w:val="ListParagraph"/>
              <w:numPr>
                <w:ilvl w:val="0"/>
                <w:numId w:val="74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clicks “OK”.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4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“Create News” GUI.</w:t>
            </w:r>
          </w:p>
          <w:p w:rsidR="00AE0962" w:rsidRPr="00FE558D" w:rsidRDefault="00AE0962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</w:rPr>
              <w:t>Usually</w:t>
            </w:r>
            <w:r w:rsidRPr="00FE558D">
              <w:rPr>
                <w:rFonts w:cs="Times New Roman"/>
                <w:color w:val="auto"/>
              </w:rPr>
              <w:t xml:space="preserve"> 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</w:tbl>
    <w:p w:rsidR="00DF6EC1" w:rsidRPr="00FE558D" w:rsidRDefault="00DF6EC1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95616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F3BDB" w:rsidRDefault="005F3BDB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F3BDB" w:rsidRDefault="005F3BDB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F3BDB" w:rsidRDefault="005F3BDB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F3BDB" w:rsidRDefault="005F3BD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7" w:name="_Toc473711058"/>
      <w:r w:rsidRPr="005F3BDB">
        <w:rPr>
          <w:rFonts w:ascii="Times New Roman" w:hAnsi="Times New Roman" w:cs="Times New Roman"/>
          <w:color w:val="FF3333"/>
          <w:sz w:val="28"/>
          <w:szCs w:val="28"/>
        </w:rPr>
        <w:t>Share news</w:t>
      </w:r>
      <w:bookmarkEnd w:id="47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5F3BDB" w:rsidRPr="00566B54" w:rsidTr="005F3BDB">
        <w:tc>
          <w:tcPr>
            <w:tcW w:w="9016" w:type="dxa"/>
            <w:gridSpan w:val="4"/>
            <w:shd w:val="clear" w:color="auto" w:fill="FF3333"/>
          </w:tcPr>
          <w:p w:rsidR="005F3BDB" w:rsidRPr="00566B54" w:rsidRDefault="005F3BDB" w:rsidP="005F3BDB">
            <w:pPr>
              <w:tabs>
                <w:tab w:val="left" w:pos="2584"/>
              </w:tabs>
              <w:rPr>
                <w:rFonts w:cs="Times New Roman"/>
                <w:color w:val="FFFFFF" w:themeColor="background1"/>
              </w:rPr>
            </w:pPr>
            <w:r w:rsidRPr="00566B54">
              <w:rPr>
                <w:rFonts w:cs="Times New Roman"/>
                <w:color w:val="FFFFFF" w:themeColor="background1"/>
                <w:sz w:val="28"/>
                <w:szCs w:val="28"/>
              </w:rPr>
              <w:t>UC-MN-</w:t>
            </w:r>
            <w:r>
              <w:rPr>
                <w:rFonts w:cs="Times New Roman"/>
                <w:color w:val="FFFFFF" w:themeColor="background1"/>
                <w:sz w:val="28"/>
                <w:szCs w:val="28"/>
              </w:rPr>
              <w:t>13</w:t>
            </w:r>
            <w:r w:rsidRPr="00566B54">
              <w:rPr>
                <w:rFonts w:cs="Times New Roman"/>
                <w:color w:val="FFFFFF" w:themeColor="background1"/>
                <w:sz w:val="28"/>
                <w:szCs w:val="28"/>
              </w:rPr>
              <w:t xml:space="preserve"> </w:t>
            </w:r>
            <w:r w:rsidR="00C847B5">
              <w:rPr>
                <w:rFonts w:cs="Times New Roman"/>
                <w:color w:val="FFFFFF" w:themeColor="background1"/>
                <w:sz w:val="28"/>
                <w:szCs w:val="28"/>
              </w:rPr>
              <w:t xml:space="preserve">Share </w:t>
            </w:r>
            <w:r w:rsidRPr="00566B54">
              <w:rPr>
                <w:rFonts w:cs="Times New Roman"/>
                <w:color w:val="FFFFFF" w:themeColor="background1"/>
                <w:sz w:val="28"/>
                <w:szCs w:val="28"/>
              </w:rPr>
              <w:t>News</w:t>
            </w:r>
          </w:p>
        </w:tc>
      </w:tr>
      <w:tr w:rsidR="005F3BDB" w:rsidRPr="00F84B64" w:rsidTr="005F3BDB">
        <w:trPr>
          <w:trHeight w:val="520"/>
        </w:trPr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2329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</w:p>
        </w:tc>
      </w:tr>
      <w:tr w:rsidR="005F3BDB" w:rsidRPr="00F84B64" w:rsidTr="005F3BDB">
        <w:trPr>
          <w:trHeight w:val="540"/>
        </w:trPr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16/1/2017</w:t>
            </w:r>
          </w:p>
        </w:tc>
        <w:tc>
          <w:tcPr>
            <w:tcW w:w="2329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5F3BDB" w:rsidRPr="00F84B64" w:rsidRDefault="00C847B5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User share news to Facebook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5F3BDB" w:rsidRPr="00C847B5" w:rsidRDefault="00C847B5" w:rsidP="005F3BDB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C847B5">
              <w:rPr>
                <w:rFonts w:cs="Times New Roman"/>
                <w:color w:val="auto"/>
                <w:sz w:val="28"/>
                <w:szCs w:val="28"/>
              </w:rPr>
              <w:t>User, Facebook SDK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5F3BDB" w:rsidRPr="00C847B5" w:rsidRDefault="00C847B5" w:rsidP="00C847B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C847B5">
              <w:rPr>
                <w:rFonts w:cs="Times New Roman"/>
                <w:color w:val="auto"/>
                <w:sz w:val="28"/>
                <w:szCs w:val="28"/>
              </w:rPr>
              <w:t>User must have account Facebook</w:t>
            </w:r>
          </w:p>
          <w:p w:rsidR="00C847B5" w:rsidRPr="00C847B5" w:rsidRDefault="00C847B5" w:rsidP="00C847B5">
            <w:pPr>
              <w:rPr>
                <w:rFonts w:cs="Times New Roman"/>
                <w:color w:val="auto"/>
              </w:rPr>
            </w:pPr>
            <w:r w:rsidRPr="00C847B5">
              <w:rPr>
                <w:rFonts w:cs="Times New Roman"/>
                <w:color w:val="auto"/>
                <w:sz w:val="28"/>
                <w:szCs w:val="28"/>
              </w:rPr>
              <w:t>System must be connected to internet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Success:</w:t>
            </w:r>
            <w:r w:rsidR="00C847B5">
              <w:rPr>
                <w:rFonts w:cs="Times New Roman"/>
                <w:color w:val="auto"/>
                <w:sz w:val="28"/>
                <w:szCs w:val="28"/>
              </w:rPr>
              <w:t xml:space="preserve"> News is shared</w:t>
            </w:r>
            <w:r>
              <w:rPr>
                <w:rFonts w:cs="Times New Roman"/>
                <w:color w:val="auto"/>
                <w:sz w:val="28"/>
                <w:szCs w:val="28"/>
              </w:rPr>
              <w:t xml:space="preserve"> successfully</w:t>
            </w:r>
            <w:r w:rsidRPr="00F84B64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44" w:type="dxa"/>
            <w:gridSpan w:val="3"/>
          </w:tcPr>
          <w:p w:rsidR="005F3BDB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User click button “Share”</w:t>
            </w:r>
          </w:p>
          <w:p w:rsidR="00C847B5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System call Facebook SDK</w:t>
            </w:r>
          </w:p>
          <w:p w:rsidR="00C847B5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Facebook require User login</w:t>
            </w:r>
          </w:p>
          <w:p w:rsidR="00C847B5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Facebook show “Share” UI</w:t>
            </w:r>
          </w:p>
          <w:p w:rsidR="00C847B5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User click button “Share” on Facebook</w:t>
            </w:r>
          </w:p>
          <w:p w:rsidR="00C847B5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News appear on user’s Facebook</w:t>
            </w:r>
          </w:p>
          <w:p w:rsidR="00C847B5" w:rsidRPr="00C847B5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End of use case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44" w:type="dxa"/>
            <w:gridSpan w:val="3"/>
          </w:tcPr>
          <w:p w:rsidR="005F3BDB" w:rsidRPr="00566B54" w:rsidRDefault="005F3BDB" w:rsidP="005F3BDB">
            <w:pPr>
              <w:rPr>
                <w:rFonts w:cs="Times New Roman"/>
                <w:color w:val="FF0000"/>
              </w:rPr>
            </w:pPr>
            <w:r w:rsidRPr="00566B54">
              <w:rPr>
                <w:rFonts w:cs="Times New Roman"/>
                <w:color w:val="FF0000"/>
                <w:sz w:val="28"/>
                <w:szCs w:val="28"/>
              </w:rPr>
              <w:t xml:space="preserve">AF1: </w:t>
            </w:r>
            <w:r w:rsidR="00C847B5">
              <w:rPr>
                <w:rFonts w:cs="Times New Roman"/>
                <w:color w:val="FF0000"/>
                <w:sz w:val="28"/>
                <w:szCs w:val="28"/>
              </w:rPr>
              <w:t>User</w:t>
            </w:r>
            <w:r w:rsidRPr="00566B54">
              <w:rPr>
                <w:rFonts w:cs="Times New Roman"/>
                <w:color w:val="FF0000"/>
                <w:sz w:val="28"/>
                <w:szCs w:val="28"/>
              </w:rPr>
              <w:t xml:space="preserve"> clicks “cancel” in “</w:t>
            </w:r>
            <w:r w:rsidR="00C847B5">
              <w:rPr>
                <w:rFonts w:cs="Times New Roman"/>
                <w:color w:val="FF0000"/>
                <w:sz w:val="28"/>
                <w:szCs w:val="28"/>
              </w:rPr>
              <w:t>Share News</w:t>
            </w:r>
            <w:r w:rsidRPr="00566B54">
              <w:rPr>
                <w:rFonts w:cs="Times New Roman"/>
                <w:color w:val="FF0000"/>
                <w:sz w:val="28"/>
                <w:szCs w:val="28"/>
              </w:rPr>
              <w:t xml:space="preserve">” </w:t>
            </w:r>
            <w:r w:rsidR="00C847B5">
              <w:rPr>
                <w:rFonts w:cs="Times New Roman"/>
                <w:color w:val="FF0000"/>
                <w:sz w:val="28"/>
                <w:szCs w:val="28"/>
              </w:rPr>
              <w:t xml:space="preserve">Facebook </w:t>
            </w:r>
            <w:r w:rsidRPr="00566B54">
              <w:rPr>
                <w:rFonts w:cs="Times New Roman"/>
                <w:color w:val="FF0000"/>
                <w:sz w:val="28"/>
                <w:szCs w:val="28"/>
              </w:rPr>
              <w:t>UI: (after step 3)</w:t>
            </w:r>
          </w:p>
          <w:p w:rsidR="005F3BDB" w:rsidRPr="009074CC" w:rsidRDefault="005F3BDB" w:rsidP="000773CC">
            <w:pPr>
              <w:pStyle w:val="ListParagraph"/>
              <w:numPr>
                <w:ilvl w:val="0"/>
                <w:numId w:val="74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9074CC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5F3BDB" w:rsidRPr="009074CC" w:rsidRDefault="00C847B5" w:rsidP="000773CC">
            <w:pPr>
              <w:pStyle w:val="ListParagraph"/>
              <w:numPr>
                <w:ilvl w:val="0"/>
                <w:numId w:val="74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System back to current page.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Exception </w:t>
            </w:r>
            <w:r w:rsidRPr="00F84B64">
              <w:rPr>
                <w:rFonts w:cs="Times New Roman"/>
                <w:color w:val="auto"/>
                <w:sz w:val="28"/>
                <w:szCs w:val="28"/>
              </w:rPr>
              <w:lastRenderedPageBreak/>
              <w:t>Flows:</w:t>
            </w:r>
          </w:p>
        </w:tc>
        <w:tc>
          <w:tcPr>
            <w:tcW w:w="7044" w:type="dxa"/>
            <w:gridSpan w:val="3"/>
          </w:tcPr>
          <w:p w:rsidR="005F3BDB" w:rsidRPr="00C847B5" w:rsidRDefault="005F3BDB" w:rsidP="00C847B5">
            <w:p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7044" w:type="dxa"/>
            <w:gridSpan w:val="3"/>
          </w:tcPr>
          <w:p w:rsidR="005F3BDB" w:rsidRPr="00F84B64" w:rsidRDefault="00C847B5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Normal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7044" w:type="dxa"/>
            <w:gridSpan w:val="3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A13C0">
              <w:rPr>
                <w:rFonts w:cs="Times New Roman"/>
                <w:color w:val="auto"/>
                <w:sz w:val="28"/>
              </w:rPr>
              <w:t>Usually</w:t>
            </w:r>
            <w:r>
              <w:rPr>
                <w:rFonts w:cs="Times New Roman"/>
                <w:color w:val="auto"/>
              </w:rPr>
              <w:t xml:space="preserve"> 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5F3BDB" w:rsidRPr="00F84B64" w:rsidRDefault="005F3BDB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7044" w:type="dxa"/>
            <w:gridSpan w:val="3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</w:p>
        </w:tc>
      </w:tr>
    </w:tbl>
    <w:p w:rsidR="005F3BDB" w:rsidRDefault="005F3BDB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Pr="005F3BDB" w:rsidRDefault="007C5A03" w:rsidP="005F3BDB"/>
    <w:p w:rsidR="00AF73DD" w:rsidRPr="00FE558D" w:rsidRDefault="00622DAB" w:rsidP="000773CC">
      <w:pPr>
        <w:pStyle w:val="Heading2"/>
        <w:numPr>
          <w:ilvl w:val="0"/>
          <w:numId w:val="67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48" w:name="_Toc473711059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examination</w:t>
      </w:r>
      <w:bookmarkEnd w:id="48"/>
    </w:p>
    <w:p w:rsidR="00622DAB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9" w:name="_Toc473711060"/>
      <w:r w:rsidRPr="00FE558D">
        <w:rPr>
          <w:rFonts w:ascii="Times New Roman" w:hAnsi="Times New Roman" w:cs="Times New Roman"/>
          <w:color w:val="FF3333"/>
          <w:sz w:val="28"/>
          <w:szCs w:val="28"/>
        </w:rPr>
        <w:t>View individual point</w:t>
      </w:r>
      <w:bookmarkEnd w:id="49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1"/>
        <w:gridCol w:w="2792"/>
        <w:gridCol w:w="3467"/>
      </w:tblGrid>
      <w:tr w:rsidR="00622DAB" w:rsidRPr="00FE558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UC-ME-01</w:t>
            </w:r>
          </w:p>
        </w:tc>
      </w:tr>
      <w:tr w:rsidR="004F6277" w:rsidRPr="00FE558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View Individual Point</w:t>
            </w:r>
          </w:p>
        </w:tc>
      </w:tr>
      <w:tr w:rsidR="000C1B60" w:rsidRPr="00FE558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</w:tr>
      <w:tr w:rsidR="000C1B60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Users</w:t>
            </w:r>
          </w:p>
        </w:tc>
      </w:tr>
      <w:tr w:rsidR="004F6277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Users view individual point by candidate code.</w:t>
            </w:r>
          </w:p>
        </w:tc>
      </w:tr>
      <w:tr w:rsidR="004F6277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must have candidate code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is being in “View Result” GUI</w:t>
            </w:r>
          </w:p>
        </w:tc>
      </w:tr>
      <w:tr w:rsidR="004F6277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Website show points of user. </w:t>
            </w:r>
          </w:p>
        </w:tc>
      </w:tr>
      <w:tr w:rsidR="004F6277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“View University Exam Result” link.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views “View University Exam Result”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inputs candidate code.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“View”.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checks candidate code.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scores.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Users cancel view university exam result (After step 2)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2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“Back” button or “Home Page”.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2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“Home Page” GUI.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Candidate code does not exist (After step 5).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notifies “candidate code does not exist!”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</w:tc>
      </w:tr>
      <w:tr w:rsidR="004F6277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0" w:name="_Toc473711061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Register exam</w:t>
      </w:r>
      <w:bookmarkEnd w:id="50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1"/>
        <w:gridCol w:w="2607"/>
        <w:gridCol w:w="3246"/>
        <w:gridCol w:w="386"/>
      </w:tblGrid>
      <w:tr w:rsidR="00622DAB" w:rsidRPr="00FE558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UC-ME-02</w:t>
            </w:r>
          </w:p>
        </w:tc>
      </w:tr>
      <w:tr w:rsidR="004F6277" w:rsidRPr="00FE558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Register Exam</w:t>
            </w:r>
          </w:p>
        </w:tc>
      </w:tr>
      <w:tr w:rsidR="004F6277" w:rsidRPr="00FE558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Users</w:t>
            </w:r>
          </w:p>
        </w:tc>
      </w:tr>
      <w:tr w:rsidR="004F6277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Users register skill examination.</w:t>
            </w:r>
          </w:p>
        </w:tc>
      </w:tr>
      <w:tr w:rsidR="004F6277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is being in “Register Exam” GUI</w:t>
            </w:r>
          </w:p>
        </w:tc>
      </w:tr>
      <w:tr w:rsidR="004F6277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Register successfully. </w:t>
            </w:r>
          </w:p>
        </w:tc>
      </w:tr>
      <w:tr w:rsidR="004F6277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“Register” link.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views “Register”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inputs information of user and upload image.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“OK”.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checks information.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saves profile.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sends profile code to user’s email.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User cancels register exam (After step 2)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“Cancel”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“Home Page” GUI.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User does not input enough information (After step 5).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notifies “Input full needed fills, please!”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User inputs wrong data type (After step 5).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focus on wrong fills.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</w:tc>
      </w:tr>
      <w:tr w:rsidR="004F6277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3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“Register” link.</w:t>
            </w:r>
          </w:p>
        </w:tc>
      </w:tr>
      <w:tr w:rsidR="004F6277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622DAB" w:rsidRPr="00FE558D" w:rsidRDefault="00622DAB" w:rsidP="0095616D">
      <w:pPr>
        <w:rPr>
          <w:rFonts w:cs="Times New Roman"/>
          <w:color w:val="auto"/>
          <w:sz w:val="28"/>
          <w:szCs w:val="28"/>
        </w:rPr>
      </w:pPr>
    </w:p>
    <w:p w:rsidR="00622DAB" w:rsidRPr="00FE558D" w:rsidRDefault="00622DAB" w:rsidP="0095616D">
      <w:pPr>
        <w:rPr>
          <w:rFonts w:cs="Times New Roman"/>
          <w:color w:val="auto"/>
          <w:sz w:val="28"/>
          <w:szCs w:val="28"/>
        </w:rPr>
      </w:pPr>
    </w:p>
    <w:p w:rsidR="00622DAB" w:rsidRPr="00FE558D" w:rsidRDefault="00622DAB" w:rsidP="0095616D">
      <w:pPr>
        <w:rPr>
          <w:rFonts w:cs="Times New Roman"/>
          <w:color w:val="auto"/>
          <w:sz w:val="28"/>
          <w:szCs w:val="28"/>
        </w:rPr>
      </w:pPr>
    </w:p>
    <w:p w:rsidR="00622DAB" w:rsidRPr="00FE558D" w:rsidRDefault="00622DAB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622DAB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1" w:name="_Toc473711062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profile</w:t>
      </w:r>
      <w:bookmarkEnd w:id="51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1"/>
        <w:gridCol w:w="1942"/>
        <w:gridCol w:w="2315"/>
        <w:gridCol w:w="2042"/>
      </w:tblGrid>
      <w:tr w:rsidR="00622DAB" w:rsidRPr="00FE558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622DAB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UC-ME-03</w:t>
            </w:r>
          </w:p>
        </w:tc>
      </w:tr>
      <w:tr w:rsidR="004F6277" w:rsidRPr="00FE558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View profile</w:t>
            </w:r>
          </w:p>
        </w:tc>
      </w:tr>
      <w:tr w:rsidR="004F6277" w:rsidRPr="00FE558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16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16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Users</w:t>
            </w:r>
          </w:p>
        </w:tc>
      </w:tr>
      <w:tr w:rsidR="004F6277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views candidate profile of this user.</w:t>
            </w:r>
          </w:p>
        </w:tc>
      </w:tr>
      <w:tr w:rsidR="004F6277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There is candidate profile.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There is profile code.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is being in “Register Exam” GUI.</w:t>
            </w:r>
          </w:p>
        </w:tc>
      </w:tr>
      <w:tr w:rsidR="004F6277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System views profile. </w:t>
            </w:r>
          </w:p>
        </w:tc>
      </w:tr>
      <w:tr w:rsidR="004F6277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“View Profile”.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views “View Point”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inputs profile code.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“OK”.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checks profile code.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profile.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User cancels view profile (After step 2)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“Back”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“Register Exam” GUI.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Profile code does not exist (After step 4).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notifies “Code does not exist!!”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“View Profile”.</w:t>
            </w:r>
          </w:p>
        </w:tc>
      </w:tr>
      <w:tr w:rsidR="004F6277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2" w:name="_Toc473711063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Edit profile</w:t>
      </w:r>
      <w:bookmarkEnd w:id="52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1"/>
        <w:gridCol w:w="2608"/>
        <w:gridCol w:w="3246"/>
        <w:gridCol w:w="385"/>
      </w:tblGrid>
      <w:tr w:rsidR="00622DAB" w:rsidRPr="00FE558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UC-ME-04</w:t>
            </w:r>
          </w:p>
        </w:tc>
      </w:tr>
      <w:tr w:rsidR="004F6277" w:rsidRPr="00FE558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Edit profile</w:t>
            </w:r>
          </w:p>
        </w:tc>
      </w:tr>
      <w:tr w:rsidR="004F6277" w:rsidRPr="00FE558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Users</w:t>
            </w:r>
          </w:p>
        </w:tc>
      </w:tr>
      <w:tr w:rsidR="004F6277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edits candidate profile.</w:t>
            </w:r>
          </w:p>
        </w:tc>
      </w:tr>
      <w:tr w:rsidR="004F6277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There is candidate profile.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is being in “Profile” GUI.</w:t>
            </w:r>
          </w:p>
        </w:tc>
      </w:tr>
      <w:tr w:rsidR="004F6277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Edit profile successfully. </w:t>
            </w:r>
          </w:p>
        </w:tc>
      </w:tr>
      <w:tr w:rsidR="004F6277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“Edit”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views “Edit Profile”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edits profile information.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“OK”.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checks input information.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saves profile.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User cancels edit profile (After step 2)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“Cancel”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“Profile” GUI.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User does not input enough information (After step 4).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notifies “Input full needed fills, please!”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User inputs wrong data type (After step 4).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focus on wrong fills.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</w:tc>
      </w:tr>
      <w:tr w:rsidR="004F6277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3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“Import Point”.</w:t>
            </w:r>
          </w:p>
        </w:tc>
      </w:tr>
      <w:tr w:rsidR="004F6277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Relationships: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3" w:name="_Toc473711064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Import point</w:t>
      </w:r>
      <w:bookmarkEnd w:id="53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0"/>
        <w:gridCol w:w="1961"/>
        <w:gridCol w:w="2288"/>
        <w:gridCol w:w="2101"/>
      </w:tblGrid>
      <w:tr w:rsidR="00622DAB" w:rsidRPr="00FE558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UC-ME-05</w:t>
            </w:r>
          </w:p>
        </w:tc>
      </w:tr>
      <w:tr w:rsidR="004F6277" w:rsidRPr="00FE558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Import point</w:t>
            </w:r>
          </w:p>
        </w:tc>
      </w:tr>
      <w:tr w:rsidR="004F6277" w:rsidRPr="00FE558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1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1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</w:p>
        </w:tc>
      </w:tr>
      <w:tr w:rsidR="004F6277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imports point file to system.</w:t>
            </w:r>
          </w:p>
        </w:tc>
      </w:tr>
      <w:tr w:rsidR="004F6277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3B0823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5616D" w:rsidP="003B0823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There is point file.</w:t>
            </w:r>
          </w:p>
          <w:p w:rsidR="0095616D" w:rsidRPr="00FE558D" w:rsidRDefault="0095616D" w:rsidP="003B0823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logs in website.</w:t>
            </w:r>
          </w:p>
        </w:tc>
      </w:tr>
      <w:tr w:rsidR="004F6277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3B0823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Import successfully. </w:t>
            </w:r>
          </w:p>
        </w:tc>
      </w:tr>
      <w:tr w:rsidR="004F6277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“Manage Result”.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“Manage Result”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“Import Point”.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“Open File”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choose point file.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“Open”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saves list of points.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8F0834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Education Staff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cancels import point (After step 4)</w:t>
            </w:r>
          </w:p>
          <w:p w:rsidR="0095616D" w:rsidRPr="00FE558D" w:rsidRDefault="003B0823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“Cancel”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“Manage Result” GUI.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3B0823" w:rsidP="003B0823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“Import Point”.</w:t>
            </w:r>
          </w:p>
        </w:tc>
      </w:tr>
      <w:tr w:rsidR="004F6277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4" w:name="_Toc473711065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Export profile</w:t>
      </w:r>
      <w:bookmarkEnd w:id="54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7"/>
        <w:gridCol w:w="2119"/>
        <w:gridCol w:w="2582"/>
        <w:gridCol w:w="1562"/>
      </w:tblGrid>
      <w:tr w:rsidR="00622DAB" w:rsidRPr="00FE558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UC-ME-06</w:t>
            </w:r>
          </w:p>
        </w:tc>
      </w:tr>
      <w:tr w:rsidR="004F6277" w:rsidRPr="00FE558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Export profile</w:t>
            </w:r>
          </w:p>
        </w:tc>
      </w:tr>
      <w:tr w:rsidR="004F6277" w:rsidRPr="00FE558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</w:p>
        </w:tc>
      </w:tr>
      <w:tr w:rsidR="004F6277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exports profile of candidate.</w:t>
            </w:r>
          </w:p>
        </w:tc>
      </w:tr>
      <w:tr w:rsidR="004F6277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8F0834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8F0834" w:rsidP="008F0834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profile of candidate</w:t>
            </w:r>
          </w:p>
          <w:p w:rsidR="0095616D" w:rsidRPr="00FE558D" w:rsidRDefault="0095616D" w:rsidP="008F0834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logs in website.</w:t>
            </w:r>
          </w:p>
        </w:tc>
      </w:tr>
      <w:tr w:rsidR="004F6277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8F0834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Export profile successfully. </w:t>
            </w:r>
          </w:p>
        </w:tc>
      </w:tr>
      <w:tr w:rsidR="004F6277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“Manage Profile”.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“Manage Profile”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chooses profile.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“Export”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message “Export Profile?”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“Yes”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exports profile to MS-WORD.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User cancels export profile (After step 6)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“Cancel”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“Manage Profile” GUI.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8F0834" w:rsidP="008F0834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“Export”.</w:t>
            </w:r>
          </w:p>
        </w:tc>
      </w:tr>
      <w:tr w:rsidR="004F6277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tabs>
                <w:tab w:val="left" w:pos="1725"/>
              </w:tabs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ab/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Business Rules: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5" w:name="_Toc473711066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Create exam</w:t>
      </w:r>
      <w:bookmarkEnd w:id="55"/>
      <w:r w:rsidRPr="00FE558D">
        <w:rPr>
          <w:rFonts w:ascii="Times New Roman" w:hAnsi="Times New Roman" w:cs="Times New Roman"/>
          <w:color w:val="FF3333"/>
          <w:sz w:val="28"/>
          <w:szCs w:val="28"/>
        </w:rPr>
        <w:t xml:space="preserve">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7"/>
        <w:gridCol w:w="2119"/>
        <w:gridCol w:w="2582"/>
        <w:gridCol w:w="1562"/>
      </w:tblGrid>
      <w:tr w:rsidR="005B5AAD" w:rsidRPr="00FE558D" w:rsidTr="00114025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UC-ME-07</w:t>
            </w:r>
          </w:p>
        </w:tc>
      </w:tr>
      <w:tr w:rsidR="005B5AAD" w:rsidRPr="00FE558D" w:rsidTr="00114025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Create Exam</w:t>
            </w:r>
          </w:p>
        </w:tc>
      </w:tr>
      <w:tr w:rsidR="005B5AAD" w:rsidRPr="00FE558D" w:rsidTr="00114025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Person updated: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  <w:tr w:rsidR="005B5AAD" w:rsidRPr="00FE558D" w:rsidTr="00114025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Date updated: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  <w:tr w:rsidR="005B5AAD" w:rsidRPr="00FE558D" w:rsidTr="00114025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</w:t>
            </w:r>
          </w:p>
        </w:tc>
      </w:tr>
      <w:tr w:rsidR="005B5AAD" w:rsidRPr="00FE558D" w:rsidTr="00114025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exports profile of candidate.</w:t>
            </w:r>
          </w:p>
        </w:tc>
      </w:tr>
      <w:tr w:rsidR="005B5AAD" w:rsidRPr="00FE558D" w:rsidTr="00114025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Network status is stable.</w:t>
            </w:r>
          </w:p>
          <w:p w:rsidR="005B5AAD" w:rsidRPr="00FE558D" w:rsidRDefault="005B5AAD" w:rsidP="0011402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System must have profile of candidate</w:t>
            </w:r>
          </w:p>
          <w:p w:rsidR="005B5AAD" w:rsidRPr="00FE558D" w:rsidRDefault="005B5AAD" w:rsidP="0011402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logs in website.</w:t>
            </w:r>
          </w:p>
        </w:tc>
      </w:tr>
      <w:tr w:rsidR="005B5AAD" w:rsidRPr="00FE558D" w:rsidTr="00114025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 xml:space="preserve">Successful: Export profile successfully. </w:t>
            </w:r>
          </w:p>
        </w:tc>
      </w:tr>
      <w:tr w:rsidR="005B5AAD" w:rsidRPr="00FE558D" w:rsidTr="00114025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clicks “Manage Profile”.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System shows “Manage Profile” GUI.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chooses profile.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clicks “Export” button.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System shows message “Export Profile?”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clicks “Yes” button.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System exports profile to MS-WORD.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End of Use case.</w:t>
            </w:r>
          </w:p>
        </w:tc>
      </w:tr>
      <w:tr w:rsidR="005B5AAD" w:rsidRPr="00FE558D" w:rsidTr="00114025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AF1: User cancels export profile (After step 6)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User clicks “Cancel” button.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System shows “Manage Profile” GUI.</w:t>
            </w:r>
          </w:p>
        </w:tc>
      </w:tr>
      <w:tr w:rsidR="005B5AAD" w:rsidRPr="00FE558D" w:rsidTr="00114025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  <w:tr w:rsidR="005B5AAD" w:rsidRPr="00FE558D" w:rsidTr="00114025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clicks “Export”.</w:t>
            </w:r>
          </w:p>
        </w:tc>
      </w:tr>
      <w:tr w:rsidR="005B5AAD" w:rsidRPr="00FE558D" w:rsidTr="00114025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N/A</w:t>
            </w:r>
          </w:p>
        </w:tc>
      </w:tr>
      <w:tr w:rsidR="005B5AAD" w:rsidRPr="00FE558D" w:rsidTr="00114025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tabs>
                <w:tab w:val="left" w:pos="1725"/>
              </w:tabs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Medium</w:t>
            </w: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ab/>
            </w:r>
          </w:p>
        </w:tc>
      </w:tr>
      <w:tr w:rsidR="005B5AAD" w:rsidRPr="00FE558D" w:rsidTr="00114025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5B5AAD" w:rsidRPr="00FE558D" w:rsidRDefault="005B5AAD" w:rsidP="00114025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  <w:tr w:rsidR="005B5AAD" w:rsidRPr="00FE558D" w:rsidTr="00114025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Business Rules: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  <w:tr w:rsidR="005B5AAD" w:rsidRPr="00FE558D" w:rsidTr="00114025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N/A</w:t>
            </w:r>
          </w:p>
        </w:tc>
      </w:tr>
    </w:tbl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622DAB" w:rsidP="000773CC">
      <w:pPr>
        <w:pStyle w:val="Heading2"/>
        <w:numPr>
          <w:ilvl w:val="0"/>
          <w:numId w:val="67"/>
        </w:numPr>
        <w:rPr>
          <w:rFonts w:ascii="Times New Roman" w:eastAsia="Times New Roman" w:hAnsi="Times New Roman" w:cs="Times New Roman"/>
          <w:color w:val="FF3333"/>
          <w:sz w:val="32"/>
          <w:szCs w:val="32"/>
        </w:rPr>
      </w:pPr>
      <w:bookmarkStart w:id="56" w:name="_Toc473711067"/>
      <w:r w:rsidRPr="00FE558D">
        <w:rPr>
          <w:rFonts w:ascii="Times New Roman" w:eastAsia="Times New Roman" w:hAnsi="Times New Roman" w:cs="Times New Roman"/>
          <w:color w:val="FF3333"/>
          <w:sz w:val="32"/>
          <w:szCs w:val="32"/>
        </w:rPr>
        <w:t>Manage categories</w:t>
      </w:r>
      <w:bookmarkEnd w:id="56"/>
    </w:p>
    <w:p w:rsidR="00622DAB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7" w:name="_Toc473711068"/>
      <w:r w:rsidRPr="00FE558D">
        <w:rPr>
          <w:rFonts w:ascii="Times New Roman" w:hAnsi="Times New Roman" w:cs="Times New Roman"/>
          <w:color w:val="FF3333"/>
          <w:sz w:val="28"/>
          <w:szCs w:val="28"/>
        </w:rPr>
        <w:t>View categories</w:t>
      </w:r>
      <w:bookmarkEnd w:id="57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0"/>
        <w:gridCol w:w="2081"/>
        <w:gridCol w:w="2357"/>
        <w:gridCol w:w="1802"/>
      </w:tblGrid>
      <w:tr w:rsidR="00622DAB" w:rsidRPr="00FE558D" w:rsidTr="00622DAB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UC-MC-01</w:t>
            </w:r>
          </w:p>
        </w:tc>
      </w:tr>
      <w:tr w:rsidR="004F6277" w:rsidRPr="00FE558D" w:rsidTr="008F0834">
        <w:trPr>
          <w:trHeight w:val="49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8F0834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View Categories i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 Homepage</w:t>
            </w:r>
          </w:p>
        </w:tc>
      </w:tr>
      <w:tr w:rsidR="004F6277" w:rsidRPr="00FE558D" w:rsidTr="008F0834">
        <w:trPr>
          <w:trHeight w:val="9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</w:tr>
      <w:tr w:rsidR="004F6277" w:rsidRPr="00FE558D" w:rsidTr="008F0834">
        <w:trPr>
          <w:trHeight w:val="4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</w:tr>
      <w:tr w:rsidR="004F6277" w:rsidRPr="00FE558D" w:rsidTr="008F0834">
        <w:trPr>
          <w:trHeight w:val="58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System, Admin Content, Editor, Education Staff, Users</w:t>
            </w:r>
          </w:p>
        </w:tc>
      </w:tr>
      <w:tr w:rsidR="004F6277" w:rsidRPr="00FE558D" w:rsidTr="008F0834">
        <w:trPr>
          <w:trHeight w:val="61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System, Admin Content, Editor, Education Staff, Users view the categories on website</w:t>
            </w:r>
          </w:p>
        </w:tc>
      </w:tr>
      <w:tr w:rsidR="004F6277" w:rsidRPr="00FE558D" w:rsidTr="008F0834">
        <w:trPr>
          <w:trHeight w:val="1488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numPr>
                <w:ilvl w:val="0"/>
                <w:numId w:val="5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System, Admin Content, Editor, Education Staff, Users access to website with domain name: "".</w:t>
            </w:r>
          </w:p>
          <w:p w:rsidR="0095616D" w:rsidRPr="00FE558D" w:rsidRDefault="008F0834" w:rsidP="000773CC">
            <w:pPr>
              <w:numPr>
                <w:ilvl w:val="0"/>
                <w:numId w:val="5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"Home Page" GUI that includes the categories bar.</w:t>
            </w:r>
          </w:p>
          <w:p w:rsidR="0095616D" w:rsidRPr="00FE558D" w:rsidRDefault="0095616D" w:rsidP="000773CC">
            <w:pPr>
              <w:numPr>
                <w:ilvl w:val="0"/>
                <w:numId w:val="5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8F0834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8F0834">
        <w:trPr>
          <w:trHeight w:val="33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</w:p>
        </w:tc>
      </w:tr>
      <w:tr w:rsidR="004F6277" w:rsidRPr="00FE558D" w:rsidTr="008F0834">
        <w:trPr>
          <w:trHeight w:val="507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8F0834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System, Admin Content, Editor, Education Staff, Users access to website</w:t>
            </w:r>
          </w:p>
        </w:tc>
      </w:tr>
      <w:tr w:rsidR="004F6277" w:rsidRPr="00FE558D" w:rsidTr="008F0834">
        <w:trPr>
          <w:trHeight w:val="34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8F0834">
        <w:trPr>
          <w:trHeight w:val="51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</w:tc>
      </w:tr>
      <w:tr w:rsidR="004F6277" w:rsidRPr="00FE558D" w:rsidTr="008F0834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8F0834" w:rsidP="008F0834">
            <w:pPr>
              <w:spacing w:before="0" w:after="0" w:line="240" w:lineRule="auto"/>
              <w:ind w:left="720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System 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"Home Page" GUI.</w:t>
            </w:r>
          </w:p>
        </w:tc>
      </w:tr>
      <w:tr w:rsidR="004F6277" w:rsidRPr="00FE558D" w:rsidTr="008F0834">
        <w:trPr>
          <w:trHeight w:val="58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8F0834">
        <w:trPr>
          <w:trHeight w:val="33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8F0834">
        <w:trPr>
          <w:trHeight w:val="60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Business Rules: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8F0834">
        <w:trPr>
          <w:trHeight w:val="10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8" w:name="_Toc473711069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category</w:t>
      </w:r>
      <w:bookmarkEnd w:id="58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0"/>
        <w:gridCol w:w="2084"/>
        <w:gridCol w:w="2355"/>
        <w:gridCol w:w="1801"/>
      </w:tblGrid>
      <w:tr w:rsidR="00622DAB" w:rsidRPr="00FE558D" w:rsidTr="00622DAB">
        <w:trPr>
          <w:trHeight w:val="10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UC-MC-02</w:t>
            </w:r>
          </w:p>
        </w:tc>
      </w:tr>
      <w:tr w:rsidR="004F6277" w:rsidRPr="00FE558D" w:rsidTr="009F7B1F">
        <w:trPr>
          <w:trHeight w:val="10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View Categories In CMS</w:t>
            </w:r>
          </w:p>
        </w:tc>
      </w:tr>
      <w:tr w:rsidR="004F6277" w:rsidRPr="00FE558D" w:rsidTr="009F7B1F">
        <w:trPr>
          <w:trHeight w:val="9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</w:tr>
      <w:tr w:rsidR="004F6277" w:rsidRPr="00FE558D" w:rsidTr="009F7B1F">
        <w:trPr>
          <w:trHeight w:val="4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</w:tr>
      <w:tr w:rsidR="004F6277" w:rsidRPr="00FE558D" w:rsidTr="009F7B1F">
        <w:trPr>
          <w:trHeight w:val="58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5C2938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</w:p>
        </w:tc>
      </w:tr>
      <w:tr w:rsidR="004F6277" w:rsidRPr="00FE558D" w:rsidTr="009F7B1F">
        <w:trPr>
          <w:trHeight w:val="61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5C2938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view categories in manage page</w:t>
            </w:r>
          </w:p>
        </w:tc>
      </w:tr>
      <w:tr w:rsidR="004F6277" w:rsidRPr="00FE558D" w:rsidTr="009F7B1F">
        <w:trPr>
          <w:trHeight w:val="51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must log in website by admin account and being in the CMS GUI.</w:t>
            </w:r>
          </w:p>
        </w:tc>
      </w:tr>
      <w:tr w:rsidR="004F6277" w:rsidRPr="00FE558D" w:rsidTr="009F7B1F">
        <w:trPr>
          <w:trHeight w:val="813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8F0834">
            <w:pPr>
              <w:spacing w:before="0" w:after="0" w:line="240" w:lineRule="auto"/>
              <w:ind w:left="720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</w:t>
            </w:r>
            <w:r w:rsidR="008F0834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“Manage Categories” interface with list of categories.</w:t>
            </w:r>
          </w:p>
        </w:tc>
      </w:tr>
      <w:tr w:rsidR="004F6277" w:rsidRPr="00FE558D" w:rsidTr="009F7B1F">
        <w:trPr>
          <w:trHeight w:val="1488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5C2938" w:rsidP="000773CC">
            <w:pPr>
              <w:pStyle w:val="ListParagraph"/>
              <w:numPr>
                <w:ilvl w:val="0"/>
                <w:numId w:val="5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"Manage Categories".</w:t>
            </w:r>
          </w:p>
          <w:p w:rsidR="0095616D" w:rsidRPr="00FE558D" w:rsidRDefault="005C2938" w:rsidP="000773CC">
            <w:pPr>
              <w:pStyle w:val="ListParagraph"/>
              <w:numPr>
                <w:ilvl w:val="0"/>
                <w:numId w:val="5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"Manage Categories" GUI with the list of categories.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9F7B1F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9F7B1F">
        <w:trPr>
          <w:trHeight w:val="33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</w:t>
            </w:r>
            <w:r w:rsidR="005C2938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1)</w:t>
            </w:r>
          </w:p>
          <w:p w:rsidR="005C2938" w:rsidRPr="00FE558D" w:rsidRDefault="005C2938" w:rsidP="005C2938">
            <w:pPr>
              <w:pStyle w:val="ListParagraph"/>
              <w:spacing w:after="0" w:line="240" w:lineRule="auto"/>
              <w:ind w:left="432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2.The system notifies:” Can’t connect to the database, please try again!”</w:t>
            </w:r>
          </w:p>
          <w:p w:rsidR="005C2938" w:rsidRPr="00FE558D" w:rsidRDefault="005C2938" w:rsidP="005C2938">
            <w:pPr>
              <w:pStyle w:val="ListParagraph"/>
              <w:spacing w:after="0" w:line="240" w:lineRule="auto"/>
              <w:ind w:left="432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3.System move to 404 page</w:t>
            </w:r>
          </w:p>
        </w:tc>
      </w:tr>
      <w:tr w:rsidR="004F6277" w:rsidRPr="00FE558D" w:rsidTr="009F7B1F">
        <w:trPr>
          <w:trHeight w:val="507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5C2938" w:rsidP="005C2938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“Manage Categories”</w:t>
            </w:r>
          </w:p>
        </w:tc>
      </w:tr>
      <w:tr w:rsidR="004F6277" w:rsidRPr="00FE558D" w:rsidTr="009F7B1F">
        <w:trPr>
          <w:trHeight w:val="34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9F7B1F">
        <w:trPr>
          <w:trHeight w:val="58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9F7B1F">
        <w:trPr>
          <w:trHeight w:val="33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9F7B1F">
        <w:trPr>
          <w:trHeight w:val="60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9F7B1F">
        <w:trPr>
          <w:trHeight w:val="10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EB26B5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9" w:name="_Toc473711070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Add category</w:t>
      </w:r>
      <w:bookmarkEnd w:id="59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8"/>
        <w:gridCol w:w="2059"/>
        <w:gridCol w:w="2336"/>
        <w:gridCol w:w="2137"/>
      </w:tblGrid>
      <w:tr w:rsidR="00EB26B5" w:rsidRPr="00FE558D" w:rsidTr="00EB26B5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UC-MC-03</w:t>
            </w:r>
          </w:p>
        </w:tc>
      </w:tr>
      <w:tr w:rsidR="006C3D82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Add Category</w:t>
            </w:r>
          </w:p>
        </w:tc>
      </w:tr>
      <w:tr w:rsidR="006C3D82" w:rsidRPr="00FE558D" w:rsidTr="00F84B64">
        <w:trPr>
          <w:trHeight w:val="9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</w:tr>
      <w:tr w:rsidR="006C3D82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</w:tr>
      <w:tr w:rsidR="006C3D82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F7B1F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Content </w:t>
            </w:r>
          </w:p>
        </w:tc>
      </w:tr>
      <w:tr w:rsidR="006C3D82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F7B1F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adds new category to categories bar.</w:t>
            </w:r>
          </w:p>
        </w:tc>
      </w:tr>
      <w:tr w:rsidR="006C3D82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F7B1F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must log in and being in the CMS GUI.</w:t>
            </w:r>
          </w:p>
        </w:tc>
      </w:tr>
      <w:tr w:rsidR="006C3D82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9F7B1F">
            <w:pPr>
              <w:spacing w:before="0" w:after="0" w:line="240" w:lineRule="auto"/>
              <w:ind w:left="720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Add new category successfully. </w:t>
            </w:r>
          </w:p>
        </w:tc>
      </w:tr>
      <w:tr w:rsidR="006C3D82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Content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clicks "Manage Categories".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"Manage Categories" GUI.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"Add" button.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"Add Category" GUI.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fills information of category.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“OK”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checks information of category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saves and views list of categories.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se case.</w:t>
            </w:r>
          </w:p>
        </w:tc>
      </w:tr>
      <w:tr w:rsidR="006C3D82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6C3D82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</w:t>
            </w:r>
            <w:r w:rsidR="00F17F8B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Category have empty information (after step 4)</w:t>
            </w:r>
          </w:p>
          <w:p w:rsidR="00F17F8B" w:rsidRPr="00FE558D" w:rsidRDefault="00F17F8B" w:rsidP="00F17F8B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5.System notify “Please input into field!”</w:t>
            </w:r>
          </w:p>
          <w:p w:rsidR="00F17F8B" w:rsidRPr="00FE558D" w:rsidRDefault="00F17F8B" w:rsidP="00F17F8B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6.System focus into empty field.</w:t>
            </w:r>
          </w:p>
          <w:p w:rsidR="00F17F8B" w:rsidRPr="00FE558D" w:rsidRDefault="00F17F8B" w:rsidP="00F17F8B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Input</w:t>
            </w:r>
            <w:r w:rsidR="006C3D82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have invalid type (after step 6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F17F8B" w:rsidRPr="00FE558D" w:rsidRDefault="006C3D82" w:rsidP="00F17F8B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</w:t>
            </w:r>
            <w:r w:rsidR="00F17F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.System notify “Invalid input, please try again”</w:t>
            </w:r>
          </w:p>
          <w:p w:rsidR="00F17F8B" w:rsidRPr="00FE558D" w:rsidRDefault="006C3D82" w:rsidP="00F17F8B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8</w:t>
            </w:r>
            <w:r w:rsidR="00F17F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System focus to invalid input</w:t>
            </w:r>
          </w:p>
          <w:p w:rsidR="00F17F8B" w:rsidRPr="00FE558D" w:rsidRDefault="00F17F8B" w:rsidP="00F17F8B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EF3: System can’t connect to database (after step </w:t>
            </w:r>
            <w:r w:rsidR="006C3D82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7)</w:t>
            </w:r>
          </w:p>
          <w:p w:rsidR="006C3D82" w:rsidRPr="00FE558D" w:rsidRDefault="006C3D82" w:rsidP="006C3D82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8.The system notifies:” Can’t connect to the database, please try again!”</w:t>
            </w:r>
          </w:p>
          <w:p w:rsidR="006C3D82" w:rsidRPr="00FE558D" w:rsidRDefault="006C3D82" w:rsidP="006C3D82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9. System move to 404 page.</w:t>
            </w:r>
          </w:p>
        </w:tc>
      </w:tr>
      <w:tr w:rsidR="006C3D82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F7B1F" w:rsidP="009F7B1F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“Add” button.</w:t>
            </w:r>
          </w:p>
        </w:tc>
      </w:tr>
      <w:tr w:rsidR="006C3D82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6C3D82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6C3D82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6C3D82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6C3D82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E350E1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0" w:name="_Toc473711071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Edit category</w:t>
      </w:r>
      <w:bookmarkEnd w:id="60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0"/>
        <w:gridCol w:w="2941"/>
        <w:gridCol w:w="3489"/>
      </w:tblGrid>
      <w:tr w:rsidR="00E350E1" w:rsidRPr="00FE558D" w:rsidTr="00E350E1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UC-MC-04</w:t>
            </w:r>
          </w:p>
        </w:tc>
      </w:tr>
      <w:tr w:rsidR="00F17F8B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Edit Category</w:t>
            </w:r>
          </w:p>
        </w:tc>
      </w:tr>
      <w:tr w:rsidR="006C3D82" w:rsidRPr="00FE558D" w:rsidTr="00F84B64">
        <w:trPr>
          <w:trHeight w:val="9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</w:tr>
      <w:tr w:rsidR="006C3D82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</w:tr>
      <w:tr w:rsidR="00F17F8B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F17F8B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</w:p>
        </w:tc>
      </w:tr>
      <w:tr w:rsidR="00F17F8B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F17F8B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edits information of category.</w:t>
            </w:r>
          </w:p>
        </w:tc>
      </w:tr>
      <w:tr w:rsidR="00F17F8B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407D8B" w:rsidRPr="00FE558D" w:rsidRDefault="00F17F8B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must log in </w:t>
            </w:r>
          </w:p>
          <w:p w:rsidR="0095616D" w:rsidRPr="00FE558D" w:rsidRDefault="00407D8B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F17F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be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ing in the CMS GUI.</w:t>
            </w:r>
          </w:p>
          <w:p w:rsidR="0095616D" w:rsidRPr="00FE558D" w:rsidRDefault="0095616D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Category is existing.</w:t>
            </w:r>
          </w:p>
        </w:tc>
      </w:tr>
      <w:tr w:rsidR="00F17F8B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407D8B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Edit category successfully. </w:t>
            </w:r>
          </w:p>
        </w:tc>
      </w:tr>
      <w:tr w:rsidR="00F17F8B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"Manage Categories".</w:t>
            </w:r>
          </w:p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"Manage Categories" GUI.</w:t>
            </w:r>
          </w:p>
          <w:p w:rsidR="003D6D0E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3D6D0E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chooses category </w:t>
            </w:r>
          </w:p>
          <w:p w:rsidR="0095616D" w:rsidRPr="00FE558D" w:rsidRDefault="003D6D0E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"Edit" button.</w:t>
            </w:r>
          </w:p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"Edit Category" GUI.</w:t>
            </w:r>
          </w:p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edits information of category.</w:t>
            </w:r>
          </w:p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“OK”</w:t>
            </w:r>
          </w:p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checks information of category</w:t>
            </w:r>
          </w:p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saves new information of category.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F17F8B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3D6D0E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Content cancels (after step 3)</w:t>
            </w:r>
          </w:p>
          <w:p w:rsidR="003D6D0E" w:rsidRPr="00FE558D" w:rsidRDefault="003D6D0E" w:rsidP="000773CC">
            <w:pPr>
              <w:pStyle w:val="ListParagraph"/>
              <w:numPr>
                <w:ilvl w:val="0"/>
                <w:numId w:val="54"/>
              </w:num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back to current page</w:t>
            </w:r>
          </w:p>
        </w:tc>
      </w:tr>
      <w:tr w:rsidR="00F17F8B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3D6D0E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EF1: </w:t>
            </w:r>
            <w:r w:rsidR="00F050A3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Invalid information (after step 7)</w:t>
            </w:r>
          </w:p>
          <w:p w:rsidR="00F050A3" w:rsidRPr="00FE558D" w:rsidRDefault="00F050A3" w:rsidP="00F050A3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8.The system notifies:” Invalid input, please try another”</w:t>
            </w:r>
          </w:p>
          <w:p w:rsidR="00F050A3" w:rsidRPr="00FE558D" w:rsidRDefault="00F050A3" w:rsidP="00F050A3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9. The system focus into invalid field</w:t>
            </w:r>
          </w:p>
          <w:p w:rsidR="00F050A3" w:rsidRPr="00FE558D" w:rsidRDefault="00F050A3" w:rsidP="00F050A3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Can’t connect to database (after step 8)</w:t>
            </w:r>
          </w:p>
          <w:p w:rsidR="00F050A3" w:rsidRPr="00FE558D" w:rsidRDefault="00F050A3" w:rsidP="00F050A3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9.The system notifies:” Can’t connect to the database, please try again!”</w:t>
            </w:r>
          </w:p>
          <w:p w:rsidR="00F050A3" w:rsidRPr="00FE558D" w:rsidRDefault="00F050A3" w:rsidP="00F050A3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10. System move to 404 page</w:t>
            </w:r>
          </w:p>
        </w:tc>
      </w:tr>
      <w:tr w:rsidR="00F17F8B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F17F8B" w:rsidP="00407D8B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“Edit” button.</w:t>
            </w:r>
          </w:p>
        </w:tc>
      </w:tr>
      <w:tr w:rsidR="00F17F8B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F17F8B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F17F8B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F17F8B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F17F8B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E350E1" w:rsidRPr="00FE558D" w:rsidRDefault="00E350E1" w:rsidP="0095616D">
      <w:pPr>
        <w:rPr>
          <w:rFonts w:cs="Times New Roman"/>
          <w:color w:val="auto"/>
          <w:sz w:val="28"/>
          <w:szCs w:val="28"/>
        </w:rPr>
      </w:pPr>
    </w:p>
    <w:p w:rsidR="00E350E1" w:rsidRPr="00FE558D" w:rsidRDefault="00E350E1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E350E1" w:rsidRPr="00FE558D" w:rsidRDefault="00E350E1" w:rsidP="000773CC">
      <w:pPr>
        <w:pStyle w:val="Heading3"/>
        <w:numPr>
          <w:ilvl w:val="1"/>
          <w:numId w:val="54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1" w:name="_Toc473711072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Delete category</w:t>
      </w:r>
      <w:bookmarkEnd w:id="61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03"/>
        <w:gridCol w:w="2894"/>
        <w:gridCol w:w="3483"/>
      </w:tblGrid>
      <w:tr w:rsidR="00E350E1" w:rsidRPr="00FE558D" w:rsidTr="00E350E1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UC-MC-05</w:t>
            </w:r>
          </w:p>
        </w:tc>
      </w:tr>
      <w:tr w:rsidR="00407D8B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Delete Category</w:t>
            </w:r>
          </w:p>
        </w:tc>
      </w:tr>
      <w:tr w:rsidR="00407D8B" w:rsidRPr="00FE558D" w:rsidTr="00F84B64">
        <w:trPr>
          <w:trHeight w:val="9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</w:tr>
      <w:tr w:rsidR="00407D8B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</w:tr>
      <w:tr w:rsidR="00407D8B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</w:t>
            </w:r>
            <w:r w:rsidR="00F17F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 Content</w:t>
            </w:r>
          </w:p>
        </w:tc>
      </w:tr>
      <w:tr w:rsidR="00407D8B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F17F8B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deletes information of category.</w:t>
            </w:r>
          </w:p>
        </w:tc>
      </w:tr>
      <w:tr w:rsidR="00407D8B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407D8B" w:rsidRPr="00FE558D" w:rsidRDefault="00407D8B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must log </w:t>
            </w:r>
            <w:r w:rsidR="00F050A3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in </w:t>
            </w:r>
          </w:p>
          <w:p w:rsidR="0095616D" w:rsidRPr="00FE558D" w:rsidRDefault="00407D8B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F050A3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being in the CMS GUI.</w:t>
            </w:r>
          </w:p>
          <w:p w:rsidR="0095616D" w:rsidRPr="00FE558D" w:rsidRDefault="0095616D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Category is existing.</w:t>
            </w:r>
          </w:p>
        </w:tc>
      </w:tr>
      <w:tr w:rsidR="00407D8B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407D8B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Delete category successfully. </w:t>
            </w:r>
          </w:p>
        </w:tc>
      </w:tr>
      <w:tr w:rsidR="00407D8B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0608E" w:rsidRPr="00FE558D" w:rsidRDefault="00E0608E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"Manage Categories".</w:t>
            </w:r>
          </w:p>
          <w:p w:rsidR="00E0608E" w:rsidRPr="00FE558D" w:rsidRDefault="00407D8B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"Manage Categories" GUI.</w:t>
            </w:r>
          </w:p>
          <w:p w:rsidR="00E0608E" w:rsidRPr="00FE558D" w:rsidRDefault="00E0608E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 chooses category</w:t>
            </w:r>
          </w:p>
          <w:p w:rsidR="00E0608E" w:rsidRPr="00FE558D" w:rsidRDefault="00E0608E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Content clicks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"Delete" button.</w:t>
            </w:r>
          </w:p>
          <w:p w:rsidR="00E0608E" w:rsidRPr="00FE558D" w:rsidRDefault="00E0608E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407D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show alert dialog “Ok | Cancel”</w:t>
            </w:r>
          </w:p>
          <w:p w:rsidR="00E0608E" w:rsidRPr="00FE558D" w:rsidRDefault="00407D8B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Content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clicks “OK”</w:t>
            </w:r>
          </w:p>
          <w:p w:rsidR="00407D8B" w:rsidRPr="00FE558D" w:rsidRDefault="00407D8B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update data to database</w:t>
            </w:r>
          </w:p>
          <w:p w:rsidR="0095616D" w:rsidRPr="00FE558D" w:rsidRDefault="00407D8B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list of categories.</w:t>
            </w:r>
          </w:p>
          <w:p w:rsidR="0095616D" w:rsidRPr="00FE558D" w:rsidRDefault="00407D8B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se case.</w:t>
            </w:r>
          </w:p>
        </w:tc>
      </w:tr>
      <w:tr w:rsidR="00407D8B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07D8B" w:rsidRPr="00FE558D" w:rsidRDefault="00407D8B" w:rsidP="00407D8B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Content cancels (after step 3)</w:t>
            </w:r>
          </w:p>
          <w:p w:rsidR="0095616D" w:rsidRPr="00FE558D" w:rsidRDefault="00407D8B" w:rsidP="00407D8B">
            <w:pPr>
              <w:pStyle w:val="ListParagraph"/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4.System back to current page</w:t>
            </w:r>
          </w:p>
        </w:tc>
      </w:tr>
      <w:tr w:rsidR="00407D8B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07D8B" w:rsidRPr="00FE558D" w:rsidRDefault="0095616D" w:rsidP="00407D8B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407D8B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Can’t connect to database (after step 6)</w:t>
            </w:r>
          </w:p>
          <w:p w:rsidR="00407D8B" w:rsidRPr="00FE558D" w:rsidRDefault="00407D8B" w:rsidP="00407D8B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7.The system notifies:” Can’t connect to the database, please try again!”</w:t>
            </w:r>
          </w:p>
          <w:p w:rsidR="0095616D" w:rsidRPr="00FE558D" w:rsidRDefault="00407D8B" w:rsidP="00407D8B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8.  System move to 404 page</w:t>
            </w:r>
          </w:p>
        </w:tc>
      </w:tr>
      <w:tr w:rsidR="00407D8B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407D8B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</w:t>
            </w:r>
            <w:r w:rsidR="00407D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Content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“Delete” button.</w:t>
            </w:r>
          </w:p>
        </w:tc>
      </w:tr>
      <w:tr w:rsidR="00407D8B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07D8B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07D8B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07D8B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07D8B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E350E1" w:rsidP="000773CC">
      <w:pPr>
        <w:pStyle w:val="Heading2"/>
        <w:numPr>
          <w:ilvl w:val="0"/>
          <w:numId w:val="54"/>
        </w:numPr>
        <w:rPr>
          <w:rFonts w:ascii="Times New Roman" w:eastAsia="Times New Roman" w:hAnsi="Times New Roman" w:cs="Times New Roman"/>
          <w:color w:val="FF3333"/>
          <w:sz w:val="32"/>
          <w:szCs w:val="32"/>
        </w:rPr>
      </w:pPr>
      <w:bookmarkStart w:id="62" w:name="_Toc473711073"/>
      <w:r w:rsidRPr="00FE558D">
        <w:rPr>
          <w:rFonts w:ascii="Times New Roman" w:eastAsia="Times New Roman" w:hAnsi="Times New Roman" w:cs="Times New Roman"/>
          <w:color w:val="FF3333"/>
          <w:sz w:val="32"/>
          <w:szCs w:val="32"/>
        </w:rPr>
        <w:lastRenderedPageBreak/>
        <w:t>Manage languages</w:t>
      </w:r>
      <w:bookmarkEnd w:id="62"/>
    </w:p>
    <w:p w:rsidR="00E350E1" w:rsidRPr="00FE558D" w:rsidRDefault="00E350E1" w:rsidP="00E350E1">
      <w:pPr>
        <w:pStyle w:val="Heading3"/>
        <w:rPr>
          <w:rFonts w:ascii="Times New Roman" w:hAnsi="Times New Roman" w:cs="Times New Roman"/>
          <w:color w:val="FF3333"/>
        </w:rPr>
      </w:pPr>
      <w:bookmarkStart w:id="63" w:name="_Toc473711074"/>
      <w:r w:rsidRPr="00FE558D">
        <w:rPr>
          <w:rFonts w:ascii="Times New Roman" w:hAnsi="Times New Roman" w:cs="Times New Roman"/>
          <w:color w:val="FF3333"/>
        </w:rPr>
        <w:t xml:space="preserve">5.1. </w:t>
      </w:r>
      <w:r w:rsidRPr="00FE558D">
        <w:rPr>
          <w:rFonts w:ascii="Times New Roman" w:hAnsi="Times New Roman" w:cs="Times New Roman"/>
          <w:color w:val="FF3333"/>
          <w:sz w:val="28"/>
          <w:szCs w:val="28"/>
        </w:rPr>
        <w:t>Change language</w:t>
      </w:r>
      <w:bookmarkEnd w:id="63"/>
    </w:p>
    <w:tbl>
      <w:tblPr>
        <w:tblW w:w="9600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2640"/>
        <w:gridCol w:w="1262"/>
        <w:gridCol w:w="5698"/>
      </w:tblGrid>
      <w:tr w:rsidR="00E350E1" w:rsidRPr="00FE558D" w:rsidTr="00E350E1">
        <w:trPr>
          <w:trHeight w:val="42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UC-CLG-01</w:t>
            </w:r>
          </w:p>
        </w:tc>
      </w:tr>
      <w:tr w:rsidR="004F6277" w:rsidRPr="00FE558D" w:rsidTr="00F84B64">
        <w:trPr>
          <w:trHeight w:val="48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Change Languages</w:t>
            </w:r>
          </w:p>
        </w:tc>
      </w:tr>
      <w:tr w:rsidR="00042844" w:rsidRPr="00FE558D" w:rsidTr="00042844">
        <w:trPr>
          <w:trHeight w:val="9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5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</w:tr>
      <w:tr w:rsidR="00042844" w:rsidRPr="00FE558D" w:rsidTr="00042844">
        <w:trPr>
          <w:trHeight w:val="4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5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</w:tr>
      <w:tr w:rsidR="004F6277" w:rsidRPr="00FE558D" w:rsidTr="00F84B64">
        <w:trPr>
          <w:trHeight w:val="58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rPr>
          <w:trHeight w:val="6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Actor change language of System</w:t>
            </w:r>
          </w:p>
        </w:tc>
      </w:tr>
      <w:tr w:rsidR="00042844" w:rsidRPr="00FE558D" w:rsidTr="00957D59">
        <w:trPr>
          <w:trHeight w:val="42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042844" w:rsidRPr="00FE558D" w:rsidRDefault="00042844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connected with internet</w:t>
            </w:r>
          </w:p>
        </w:tc>
      </w:tr>
      <w:tr w:rsidR="004F6277" w:rsidRPr="00FE558D" w:rsidTr="00F84B64">
        <w:trPr>
          <w:trHeight w:val="132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FE0BA3" w:rsidP="00FE0BA3">
            <w:p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click “Change Languages”</w:t>
            </w:r>
          </w:p>
          <w:p w:rsidR="0095616D" w:rsidRPr="00FE558D" w:rsidRDefault="00FE0BA3" w:rsidP="00FE0BA3">
            <w:p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handler change.</w:t>
            </w:r>
          </w:p>
          <w:p w:rsidR="0095616D" w:rsidRPr="00FE558D" w:rsidRDefault="00FE0BA3" w:rsidP="00FE0BA3">
            <w:p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change language.</w:t>
            </w:r>
          </w:p>
          <w:p w:rsidR="00FE0BA3" w:rsidRPr="00FE558D" w:rsidRDefault="00FE0BA3" w:rsidP="00FE0BA3">
            <w:p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F84B64">
        <w:trPr>
          <w:trHeight w:val="6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66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042844">
        <w:trPr>
          <w:trHeight w:val="543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78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42844">
        <w:trPr>
          <w:trHeight w:val="462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042844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Change language successfully.</w:t>
            </w:r>
          </w:p>
        </w:tc>
      </w:tr>
      <w:tr w:rsidR="004F6277" w:rsidRPr="00FE558D" w:rsidTr="00F84B64">
        <w:trPr>
          <w:trHeight w:val="58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Low</w:t>
            </w:r>
          </w:p>
        </w:tc>
      </w:tr>
      <w:tr w:rsidR="004F6277" w:rsidRPr="00FE558D" w:rsidTr="00042844">
        <w:trPr>
          <w:trHeight w:val="57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042844">
        <w:trPr>
          <w:trHeight w:val="57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42844">
        <w:trPr>
          <w:trHeight w:val="52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Special Requirement: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FE558D" w:rsidRDefault="005B5AAD" w:rsidP="005B5AAD">
      <w:pPr>
        <w:pStyle w:val="Heading2"/>
        <w:ind w:left="720"/>
        <w:rPr>
          <w:rFonts w:ascii="Times New Roman" w:hAnsi="Times New Roman" w:cs="Times New Roman"/>
          <w:color w:val="FF3333"/>
          <w:sz w:val="32"/>
          <w:szCs w:val="32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BC0ECC" w:rsidP="000773CC">
      <w:pPr>
        <w:pStyle w:val="Heading2"/>
        <w:numPr>
          <w:ilvl w:val="0"/>
          <w:numId w:val="54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64" w:name="_Toc473711075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</w:t>
      </w:r>
      <w:r w:rsidR="00FE0BA3" w:rsidRPr="00FE558D">
        <w:rPr>
          <w:rFonts w:ascii="Times New Roman" w:hAnsi="Times New Roman" w:cs="Times New Roman"/>
          <w:color w:val="FF3333"/>
          <w:sz w:val="32"/>
          <w:szCs w:val="32"/>
        </w:rPr>
        <w:t>anage banner</w:t>
      </w:r>
      <w:bookmarkEnd w:id="64"/>
    </w:p>
    <w:p w:rsidR="00FE0BA3" w:rsidRPr="00FE558D" w:rsidRDefault="00FE0BA3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5" w:name="_Toc473711076"/>
      <w:r w:rsidRPr="00FE558D">
        <w:rPr>
          <w:rFonts w:ascii="Times New Roman" w:hAnsi="Times New Roman" w:cs="Times New Roman"/>
          <w:color w:val="FF3333"/>
          <w:sz w:val="28"/>
          <w:szCs w:val="28"/>
        </w:rPr>
        <w:t>Create banner</w:t>
      </w:r>
      <w:bookmarkEnd w:id="65"/>
    </w:p>
    <w:tbl>
      <w:tblPr>
        <w:tblW w:w="9588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2295"/>
        <w:gridCol w:w="1650"/>
        <w:gridCol w:w="3260"/>
        <w:gridCol w:w="2383"/>
      </w:tblGrid>
      <w:tr w:rsidR="00FE0BA3" w:rsidRPr="00FE558D" w:rsidTr="00FE0BA3">
        <w:trPr>
          <w:trHeight w:val="42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UC-MB-01</w:t>
            </w:r>
          </w:p>
        </w:tc>
      </w:tr>
      <w:tr w:rsidR="004F6277" w:rsidRPr="00FE558D" w:rsidTr="00F84B64">
        <w:trPr>
          <w:trHeight w:val="48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Create Banner</w:t>
            </w:r>
          </w:p>
        </w:tc>
      </w:tr>
      <w:tr w:rsidR="004F6277" w:rsidRPr="00FE558D" w:rsidTr="00F84B64">
        <w:trPr>
          <w:trHeight w:val="9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6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6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rPr>
          <w:trHeight w:val="6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create new banner </w:t>
            </w:r>
          </w:p>
        </w:tc>
      </w:tr>
      <w:tr w:rsidR="004F6277" w:rsidRPr="00FE558D" w:rsidTr="00F84B64">
        <w:trPr>
          <w:trHeight w:val="132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425" w:hanging="360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“Banner” tab</w:t>
            </w:r>
          </w:p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425" w:hanging="360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display “Banner” page</w:t>
            </w:r>
          </w:p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425" w:hanging="360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click button “Create”</w:t>
            </w:r>
          </w:p>
          <w:p w:rsidR="0095616D" w:rsidRPr="00FE558D" w:rsidRDefault="0095616D" w:rsidP="000773CC">
            <w:pPr>
              <w:numPr>
                <w:ilvl w:val="1"/>
                <w:numId w:val="60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form choose content(images)</w:t>
            </w:r>
          </w:p>
          <w:p w:rsidR="0095616D" w:rsidRPr="00FE558D" w:rsidRDefault="0095616D" w:rsidP="000773CC">
            <w:pPr>
              <w:numPr>
                <w:ilvl w:val="1"/>
                <w:numId w:val="60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choose images </w:t>
            </w:r>
          </w:p>
          <w:p w:rsidR="0095616D" w:rsidRPr="00FE558D" w:rsidRDefault="0095616D" w:rsidP="000773CC">
            <w:pPr>
              <w:numPr>
                <w:ilvl w:val="1"/>
                <w:numId w:val="60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click button “Save”</w:t>
            </w:r>
          </w:p>
          <w:p w:rsidR="0095616D" w:rsidRPr="00FE558D" w:rsidRDefault="0095616D" w:rsidP="000773CC">
            <w:pPr>
              <w:numPr>
                <w:ilvl w:val="1"/>
                <w:numId w:val="60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data into database</w:t>
            </w:r>
          </w:p>
          <w:p w:rsidR="0095616D" w:rsidRPr="00FE558D" w:rsidRDefault="0095616D" w:rsidP="000773CC">
            <w:pPr>
              <w:numPr>
                <w:ilvl w:val="1"/>
                <w:numId w:val="60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“Success”</w:t>
            </w:r>
          </w:p>
          <w:p w:rsidR="0095616D" w:rsidRPr="00FE558D" w:rsidRDefault="0095616D" w:rsidP="000773CC">
            <w:pPr>
              <w:numPr>
                <w:ilvl w:val="1"/>
                <w:numId w:val="60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6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66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click cancel (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3)</w:t>
            </w:r>
          </w:p>
          <w:p w:rsidR="0095616D" w:rsidRPr="00FE558D" w:rsidRDefault="00042844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show alert dialog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Do you want to save in draft”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Admin click button “Yes”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save banner into draft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back to “Banner” page</w:t>
            </w:r>
          </w:p>
        </w:tc>
      </w:tr>
      <w:tr w:rsidR="004F6277" w:rsidRPr="00FE558D" w:rsidTr="00F84B64">
        <w:trPr>
          <w:trHeight w:val="178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Image size too large for display (begin in step 3):</w:t>
            </w:r>
          </w:p>
          <w:p w:rsidR="00042844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Resize images for fit with System”</w:t>
            </w:r>
          </w:p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back to form choose content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Sys</w:t>
            </w:r>
            <w:r w:rsidR="00042844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tem can’t connect to database (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4)</w:t>
            </w:r>
          </w:p>
          <w:p w:rsidR="0095616D" w:rsidRPr="00FE558D" w:rsidRDefault="00042844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Can’t connect to database, please try again”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6. System move to 404 page</w:t>
            </w:r>
          </w:p>
        </w:tc>
      </w:tr>
      <w:tr w:rsidR="004F6277" w:rsidRPr="00FE558D" w:rsidTr="00042844">
        <w:trPr>
          <w:trHeight w:val="507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4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42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have logged in with user’s account</w:t>
            </w:r>
          </w:p>
        </w:tc>
      </w:tr>
      <w:tr w:rsidR="004F6277" w:rsidRPr="00FE558D" w:rsidTr="00042844">
        <w:trPr>
          <w:trHeight w:val="507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Create new banner successful</w:t>
            </w:r>
            <w:r w:rsidR="00042844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ly</w:t>
            </w:r>
          </w:p>
        </w:tc>
      </w:tr>
      <w:tr w:rsidR="004F6277" w:rsidRPr="00FE558D" w:rsidTr="00F84B64">
        <w:trPr>
          <w:trHeight w:val="58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042844">
        <w:trPr>
          <w:trHeight w:val="57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9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42844">
        <w:trPr>
          <w:trHeight w:val="813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spacing w:before="100" w:after="280" w:line="240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6" w:name="_Toc473711077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banner</w:t>
      </w:r>
      <w:bookmarkEnd w:id="66"/>
    </w:p>
    <w:tbl>
      <w:tblPr>
        <w:tblW w:w="9598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2460"/>
        <w:gridCol w:w="1470"/>
        <w:gridCol w:w="3230"/>
        <w:gridCol w:w="2438"/>
      </w:tblGrid>
      <w:tr w:rsidR="00D93C02" w:rsidRPr="00FE558D" w:rsidTr="00D93C02">
        <w:trPr>
          <w:trHeight w:val="42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UC-MB-02</w:t>
            </w:r>
          </w:p>
        </w:tc>
      </w:tr>
      <w:tr w:rsidR="004F6277" w:rsidRPr="00FE558D" w:rsidTr="00F84B64">
        <w:trPr>
          <w:trHeight w:val="48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View Banner</w:t>
            </w:r>
          </w:p>
        </w:tc>
      </w:tr>
      <w:tr w:rsidR="004F6277" w:rsidRPr="00FE558D" w:rsidTr="00F84B64">
        <w:trPr>
          <w:trHeight w:val="9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rPr>
          <w:trHeight w:val="6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Admin, Editor, Education staff, User view banner </w:t>
            </w:r>
          </w:p>
        </w:tc>
      </w:tr>
      <w:tr w:rsidR="00D82DE8" w:rsidRPr="00FE558D" w:rsidTr="00957D59">
        <w:trPr>
          <w:trHeight w:val="42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D82DE8" w:rsidRPr="00FE558D" w:rsidRDefault="00D82DE8" w:rsidP="00957D59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rPr>
          <w:trHeight w:val="132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773CC">
            <w:pPr>
              <w:numPr>
                <w:ilvl w:val="2"/>
                <w:numId w:val="60"/>
              </w:numPr>
              <w:spacing w:before="0" w:after="0" w:line="240" w:lineRule="auto"/>
              <w:ind w:left="1260" w:hanging="435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access website</w:t>
            </w:r>
          </w:p>
          <w:p w:rsidR="0095616D" w:rsidRPr="00FE558D" w:rsidRDefault="0095616D" w:rsidP="000773CC">
            <w:pPr>
              <w:numPr>
                <w:ilvl w:val="2"/>
                <w:numId w:val="60"/>
              </w:numPr>
              <w:spacing w:before="0" w:after="0" w:line="240" w:lineRule="auto"/>
              <w:ind w:left="1260" w:hanging="435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content of website</w:t>
            </w:r>
          </w:p>
          <w:p w:rsidR="0095616D" w:rsidRPr="00FE558D" w:rsidRDefault="0095616D" w:rsidP="000773CC">
            <w:pPr>
              <w:numPr>
                <w:ilvl w:val="2"/>
                <w:numId w:val="60"/>
              </w:numPr>
              <w:spacing w:after="0" w:line="240" w:lineRule="auto"/>
              <w:ind w:left="1260" w:right="72" w:hanging="435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view banner</w:t>
            </w:r>
          </w:p>
          <w:p w:rsidR="0095616D" w:rsidRPr="00FE558D" w:rsidRDefault="0095616D" w:rsidP="000773CC">
            <w:pPr>
              <w:numPr>
                <w:ilvl w:val="2"/>
                <w:numId w:val="60"/>
              </w:numPr>
              <w:spacing w:before="0" w:after="0" w:line="240" w:lineRule="auto"/>
              <w:ind w:left="1260" w:hanging="435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6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36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42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5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8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6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View banner successfully.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042844">
        <w:trPr>
          <w:trHeight w:val="543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042844">
        <w:trPr>
          <w:trHeight w:val="543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42844">
        <w:trPr>
          <w:trHeight w:val="615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7" w:name="_Toc473711078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Show hide banner</w:t>
      </w:r>
      <w:bookmarkEnd w:id="67"/>
    </w:p>
    <w:tbl>
      <w:tblPr>
        <w:tblW w:w="9600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1987"/>
        <w:gridCol w:w="2007"/>
        <w:gridCol w:w="3304"/>
        <w:gridCol w:w="2302"/>
      </w:tblGrid>
      <w:tr w:rsidR="00D93C02" w:rsidRPr="00FE558D" w:rsidTr="00D93C02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UC-MB-03</w:t>
            </w:r>
          </w:p>
        </w:tc>
      </w:tr>
      <w:tr w:rsidR="004F6277" w:rsidRPr="00FE558D" w:rsidTr="00F84B64">
        <w:trPr>
          <w:trHeight w:val="4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Show-Hide Banner</w:t>
            </w:r>
          </w:p>
        </w:tc>
      </w:tr>
      <w:tr w:rsidR="004F6277" w:rsidRPr="00FE558D" w:rsidTr="00F84B64">
        <w:trPr>
          <w:trHeight w:val="9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do show/hide banner</w:t>
            </w:r>
          </w:p>
        </w:tc>
      </w:tr>
      <w:tr w:rsidR="00D82DE8" w:rsidRPr="00FE558D" w:rsidTr="00957D59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banner</w:t>
            </w:r>
          </w:p>
        </w:tc>
      </w:tr>
      <w:tr w:rsidR="004F6277" w:rsidRPr="00FE558D" w:rsidTr="00F84B64">
        <w:trPr>
          <w:trHeight w:val="13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choose “Manage </w:t>
            </w:r>
            <w:r w:rsidR="00D82DE8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banner “tab</w:t>
            </w:r>
          </w:p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display “Manage banner” page</w:t>
            </w:r>
          </w:p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show/hide banner displayed in page</w:t>
            </w:r>
          </w:p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information into database</w:t>
            </w:r>
          </w:p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66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17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</w:t>
            </w:r>
            <w:r w:rsidR="00D82DE8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F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1: System can’t connect database (after step 3):</w:t>
            </w:r>
          </w:p>
          <w:p w:rsidR="0095616D" w:rsidRPr="00FE558D" w:rsidRDefault="00D82DE8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Can’t connect to database, please try again!”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move to 404 page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D82DE8">
        <w:trPr>
          <w:trHeight w:val="27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4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D82DE8">
        <w:trPr>
          <w:trHeight w:val="462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Show/hide banner successfully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Priority: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D82DE8">
        <w:trPr>
          <w:trHeight w:val="81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Always</w:t>
            </w:r>
          </w:p>
        </w:tc>
      </w:tr>
      <w:tr w:rsidR="004F6277" w:rsidRPr="00FE558D" w:rsidTr="00D82DE8">
        <w:trPr>
          <w:trHeight w:val="54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D82DE8">
        <w:trPr>
          <w:trHeight w:val="705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</w:rPr>
      </w:pPr>
      <w:bookmarkStart w:id="68" w:name="_Toc473711079"/>
      <w:r w:rsidRPr="00FE558D">
        <w:rPr>
          <w:rFonts w:ascii="Times New Roman" w:hAnsi="Times New Roman" w:cs="Times New Roman"/>
          <w:color w:val="FF3333"/>
        </w:rPr>
        <w:lastRenderedPageBreak/>
        <w:t>Edit banner</w:t>
      </w:r>
      <w:bookmarkEnd w:id="68"/>
    </w:p>
    <w:tbl>
      <w:tblPr>
        <w:tblW w:w="9600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1987"/>
        <w:gridCol w:w="1999"/>
        <w:gridCol w:w="3296"/>
        <w:gridCol w:w="2318"/>
      </w:tblGrid>
      <w:tr w:rsidR="00D93C02" w:rsidRPr="00FE558D" w:rsidTr="00D93C02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UC-MB-04</w:t>
            </w:r>
          </w:p>
        </w:tc>
      </w:tr>
      <w:tr w:rsidR="004F6277" w:rsidRPr="00FE558D" w:rsidTr="00F84B64">
        <w:trPr>
          <w:trHeight w:val="4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Edit Banner</w:t>
            </w:r>
          </w:p>
        </w:tc>
      </w:tr>
      <w:tr w:rsidR="004F6277" w:rsidRPr="00FE558D" w:rsidTr="00F84B64">
        <w:trPr>
          <w:trHeight w:val="9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2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edit banner</w:t>
            </w:r>
          </w:p>
        </w:tc>
      </w:tr>
      <w:tr w:rsidR="00D82DE8" w:rsidRPr="00FE558D" w:rsidTr="00957D59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rPr>
          <w:trHeight w:val="13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banner” tab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display “Manage banner” page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banner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content banner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edit banner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“Save”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content to database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“Success”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content edited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66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click button “</w:t>
            </w:r>
            <w:r w:rsidR="00D82DE8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Cancel” (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5)</w:t>
            </w:r>
          </w:p>
          <w:p w:rsidR="0095616D" w:rsidRPr="00FE558D" w:rsidRDefault="0095616D" w:rsidP="00D82DE8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show alert dialog” Do you want to save this into draft?”</w:t>
            </w:r>
          </w:p>
          <w:p w:rsidR="0095616D" w:rsidRPr="00FE558D" w:rsidRDefault="0095616D" w:rsidP="00D82DE8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Admin click button “Yes</w:t>
            </w:r>
            <w:r w:rsidR="00D82DE8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|</w:t>
            </w:r>
            <w:r w:rsidR="00D82DE8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No”</w:t>
            </w:r>
          </w:p>
          <w:p w:rsidR="0095616D" w:rsidRPr="00FE558D" w:rsidRDefault="0095616D" w:rsidP="00D82DE8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back to “Manage banner” page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17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Images size can’t be fitted with System (after step 5):</w:t>
            </w:r>
          </w:p>
          <w:p w:rsidR="00D82DE8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Can’t solve images size”</w:t>
            </w:r>
          </w:p>
          <w:p w:rsidR="0095616D" w:rsidRPr="00FE558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back to edit form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System can’t connect to database (after step 6)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notify “Can’t connect to database, please try again!”</w:t>
            </w:r>
          </w:p>
          <w:p w:rsidR="0095616D" w:rsidRPr="00FE558D" w:rsidRDefault="0095616D" w:rsidP="00D82DE8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8. System move to 404 page</w:t>
            </w:r>
          </w:p>
        </w:tc>
      </w:tr>
      <w:tr w:rsidR="004F6277" w:rsidRPr="00FE558D" w:rsidTr="00D82DE8">
        <w:trPr>
          <w:trHeight w:val="36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4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7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Edit banner successfully</w:t>
            </w:r>
          </w:p>
        </w:tc>
      </w:tr>
      <w:tr w:rsidR="004F6277" w:rsidRPr="00FE558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D82DE8">
        <w:trPr>
          <w:trHeight w:val="795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FE558D" w:rsidTr="00D82DE8">
        <w:trPr>
          <w:trHeight w:val="237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D82DE8">
        <w:trPr>
          <w:trHeight w:val="642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9" w:name="_Toc473711080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Delete banner</w:t>
      </w:r>
      <w:bookmarkEnd w:id="69"/>
    </w:p>
    <w:tbl>
      <w:tblPr>
        <w:tblW w:w="9600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1987"/>
        <w:gridCol w:w="1994"/>
        <w:gridCol w:w="3276"/>
        <w:gridCol w:w="2343"/>
      </w:tblGrid>
      <w:tr w:rsidR="00D93C02" w:rsidRPr="00FE558D" w:rsidTr="00D93C02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UC-MB-05</w:t>
            </w:r>
          </w:p>
        </w:tc>
      </w:tr>
      <w:tr w:rsidR="004F6277" w:rsidRPr="00FE558D" w:rsidTr="00F84B64">
        <w:trPr>
          <w:trHeight w:val="4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Delete Banner</w:t>
            </w:r>
          </w:p>
        </w:tc>
      </w:tr>
      <w:tr w:rsidR="004F6277" w:rsidRPr="00FE558D" w:rsidTr="00F84B64">
        <w:trPr>
          <w:trHeight w:val="4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delete banner</w:t>
            </w:r>
          </w:p>
        </w:tc>
      </w:tr>
      <w:tr w:rsidR="005241BA" w:rsidRPr="00FE558D" w:rsidTr="00957D59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5241BA" w:rsidRPr="00FE558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5241BA" w:rsidRPr="00FE558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5241BA" w:rsidRPr="00FE558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banner</w:t>
            </w:r>
          </w:p>
          <w:p w:rsidR="005241BA" w:rsidRPr="00FE558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banner” page</w:t>
            </w:r>
          </w:p>
        </w:tc>
      </w:tr>
      <w:tr w:rsidR="004F6277" w:rsidRPr="00FE558D" w:rsidTr="00F84B64">
        <w:trPr>
          <w:trHeight w:val="13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banner”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interface manage banner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banner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content banner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delete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alert “Ok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|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Cancel”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“Ok”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update database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“Success”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update interface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66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User click button “</w:t>
            </w:r>
            <w:r w:rsidR="005241BA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Cancel” (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5)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back to “Manage banner” page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13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5241BA">
            <w:pPr>
              <w:spacing w:after="0" w:line="240" w:lineRule="auto"/>
              <w:ind w:right="72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7):</w:t>
            </w:r>
          </w:p>
          <w:p w:rsidR="0095616D" w:rsidRPr="00FE558D" w:rsidRDefault="005241BA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Can’t connect to database, please try again!”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9. System move to 404 page</w:t>
            </w:r>
          </w:p>
        </w:tc>
      </w:tr>
      <w:tr w:rsidR="004F6277" w:rsidRPr="00FE558D" w:rsidTr="00F84B64">
        <w:trPr>
          <w:trHeight w:val="7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4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5241BA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5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Delete banner successfully</w:t>
            </w:r>
          </w:p>
        </w:tc>
      </w:tr>
      <w:tr w:rsidR="004F6277" w:rsidRPr="00FE558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5241BA">
        <w:trPr>
          <w:trHeight w:val="63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5241BA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FE558D" w:rsidTr="005241BA">
        <w:trPr>
          <w:trHeight w:val="45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5241BA">
        <w:trPr>
          <w:trHeight w:val="615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5241BA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</w:rPr>
      </w:pPr>
      <w:bookmarkStart w:id="70" w:name="_Toc473711081"/>
      <w:r w:rsidRPr="00FE558D">
        <w:rPr>
          <w:rFonts w:ascii="Times New Roman" w:hAnsi="Times New Roman" w:cs="Times New Roman"/>
          <w:color w:val="FF3333"/>
        </w:rPr>
        <w:lastRenderedPageBreak/>
        <w:t>Arrange images</w:t>
      </w:r>
      <w:bookmarkEnd w:id="70"/>
    </w:p>
    <w:tbl>
      <w:tblPr>
        <w:tblW w:w="9606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2220"/>
        <w:gridCol w:w="1740"/>
        <w:gridCol w:w="3267"/>
        <w:gridCol w:w="2379"/>
      </w:tblGrid>
      <w:tr w:rsidR="00D93C02" w:rsidRPr="00FE558D" w:rsidTr="00D93C02">
        <w:trPr>
          <w:trHeight w:val="4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UC-MB-06</w:t>
            </w:r>
          </w:p>
        </w:tc>
      </w:tr>
      <w:tr w:rsidR="004F6277" w:rsidRPr="00FE558D" w:rsidTr="00F84B64">
        <w:trPr>
          <w:trHeight w:val="4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Arrange Images</w:t>
            </w:r>
          </w:p>
        </w:tc>
      </w:tr>
      <w:tr w:rsidR="004F6277" w:rsidRPr="00FE558D" w:rsidTr="00F84B64">
        <w:trPr>
          <w:trHeight w:val="9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rPr>
          <w:trHeight w:val="6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arrange images in banner</w:t>
            </w:r>
          </w:p>
        </w:tc>
      </w:tr>
      <w:tr w:rsidR="005241BA" w:rsidRPr="00FE558D" w:rsidTr="00957D59">
        <w:trPr>
          <w:trHeight w:val="4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5241BA" w:rsidRPr="00FE558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5241BA" w:rsidRPr="00FE558D" w:rsidRDefault="005241BA" w:rsidP="00957D59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banner” page</w:t>
            </w:r>
          </w:p>
          <w:p w:rsidR="005241BA" w:rsidRPr="00FE558D" w:rsidRDefault="005241BA" w:rsidP="00957D59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5241BA" w:rsidRPr="00FE558D" w:rsidRDefault="005241BA" w:rsidP="00957D59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banner</w:t>
            </w:r>
          </w:p>
        </w:tc>
      </w:tr>
      <w:tr w:rsidR="004F6277" w:rsidRPr="00FE558D" w:rsidTr="00F84B64">
        <w:trPr>
          <w:trHeight w:val="13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banner”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display “Manage banner” page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chooses pop-ups to arrange images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chooses images to arrange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click button “Save”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information into database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“Arrange successfully”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6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66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5241BA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cancel arrange pop-up (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3)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Admin click button “Cancel”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back to “Manage banner” page</w:t>
            </w:r>
          </w:p>
        </w:tc>
      </w:tr>
      <w:tr w:rsidR="004F6277" w:rsidRPr="00FE558D" w:rsidTr="00F84B64">
        <w:trPr>
          <w:trHeight w:val="17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386" w:type="dxa"/>
            <w:gridSpan w:val="3"/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4)</w:t>
            </w:r>
          </w:p>
          <w:p w:rsidR="0095616D" w:rsidRPr="00FE558D" w:rsidRDefault="005241BA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Can’t connect to database, please try again!”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move to 404 page</w:t>
            </w:r>
          </w:p>
        </w:tc>
      </w:tr>
      <w:tr w:rsidR="004F6277" w:rsidRPr="00FE558D" w:rsidTr="00F84B64">
        <w:trPr>
          <w:trHeight w:val="7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4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Relationships: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5241BA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7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Arrange images successfully</w:t>
            </w:r>
          </w:p>
        </w:tc>
      </w:tr>
      <w:tr w:rsidR="004F6277" w:rsidRPr="00FE558D" w:rsidTr="00F84B64">
        <w:trPr>
          <w:trHeight w:val="5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rPr>
          <w:trHeight w:val="5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6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10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5B5AAD" w:rsidRPr="00FE558D" w:rsidRDefault="005B5AAD" w:rsidP="005B5AAD">
      <w:pPr>
        <w:pStyle w:val="Heading2"/>
        <w:ind w:left="720"/>
        <w:rPr>
          <w:rFonts w:ascii="Times New Roman" w:hAnsi="Times New Roman" w:cs="Times New Roman"/>
          <w:color w:val="FF3333"/>
          <w:sz w:val="32"/>
          <w:szCs w:val="32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D93C02" w:rsidP="000773CC">
      <w:pPr>
        <w:pStyle w:val="Heading2"/>
        <w:numPr>
          <w:ilvl w:val="0"/>
          <w:numId w:val="42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71" w:name="_Toc473711082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questions</w:t>
      </w:r>
      <w:bookmarkEnd w:id="71"/>
      <w:r w:rsidRPr="00FE558D">
        <w:rPr>
          <w:rFonts w:ascii="Times New Roman" w:hAnsi="Times New Roman" w:cs="Times New Roman"/>
          <w:color w:val="FF3333"/>
          <w:sz w:val="32"/>
          <w:szCs w:val="32"/>
        </w:rPr>
        <w:t xml:space="preserve"> </w:t>
      </w:r>
    </w:p>
    <w:p w:rsidR="0095616D" w:rsidRPr="00FE558D" w:rsidRDefault="00D93C02" w:rsidP="000773CC">
      <w:pPr>
        <w:pStyle w:val="Heading3"/>
        <w:widowControl w:val="0"/>
        <w:numPr>
          <w:ilvl w:val="1"/>
          <w:numId w:val="42"/>
        </w:numPr>
        <w:spacing w:line="276" w:lineRule="auto"/>
        <w:rPr>
          <w:rFonts w:ascii="Times New Roman" w:hAnsi="Times New Roman" w:cs="Times New Roman"/>
          <w:color w:val="FF3333"/>
          <w:sz w:val="28"/>
          <w:szCs w:val="28"/>
        </w:rPr>
      </w:pPr>
      <w:bookmarkStart w:id="72" w:name="_Toc473711083"/>
      <w:r w:rsidRPr="00FE558D">
        <w:rPr>
          <w:rFonts w:ascii="Times New Roman" w:hAnsi="Times New Roman" w:cs="Times New Roman"/>
          <w:color w:val="FF3333"/>
          <w:sz w:val="28"/>
          <w:szCs w:val="28"/>
        </w:rPr>
        <w:t>Send questions</w:t>
      </w:r>
      <w:bookmarkEnd w:id="72"/>
      <w:r w:rsidRPr="00FE558D">
        <w:rPr>
          <w:rFonts w:ascii="Times New Roman" w:hAnsi="Times New Roman" w:cs="Times New Roman"/>
          <w:color w:val="FF3333"/>
          <w:sz w:val="28"/>
          <w:szCs w:val="28"/>
        </w:rPr>
        <w:t xml:space="preserve"> </w:t>
      </w:r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60"/>
        <w:gridCol w:w="2126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UC-MQA-01</w:t>
            </w:r>
            <w:r w:rsidR="0095616D"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: Send questions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2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2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send the question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 “Q&amp;A” tab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access “Q&amp;A” page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 User send question successfully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System displays “Q&amp;A” page include question form. </w:t>
            </w:r>
          </w:p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fill information into question form.</w:t>
            </w:r>
          </w:p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User click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button “Send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</w:t>
            </w:r>
          </w:p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check input.</w:t>
            </w:r>
          </w:p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data into database</w:t>
            </w:r>
          </w:p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System notify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“Send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successfully”</w:t>
            </w:r>
          </w:p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794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: User cancel send question (after step 2)</w:t>
            </w:r>
          </w:p>
          <w:p w:rsidR="0095616D" w:rsidRPr="00FE558D" w:rsidRDefault="0095616D" w:rsidP="000773CC">
            <w:pPr>
              <w:numPr>
                <w:ilvl w:val="0"/>
                <w:numId w:val="62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 button “Cancel”</w:t>
            </w:r>
          </w:p>
          <w:p w:rsidR="0095616D" w:rsidRPr="00FE558D" w:rsidRDefault="0095616D" w:rsidP="000773CC">
            <w:pPr>
              <w:numPr>
                <w:ilvl w:val="0"/>
                <w:numId w:val="62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empty question form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94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: User fill invalid information (after step 3)</w:t>
            </w:r>
          </w:p>
          <w:p w:rsidR="0095616D" w:rsidRPr="00FE558D" w:rsidRDefault="0095616D" w:rsidP="00F84B64">
            <w:pPr>
              <w:spacing w:line="259" w:lineRule="auto"/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4.System notify: “Invalid input, please try again!”</w:t>
            </w:r>
          </w:p>
          <w:p w:rsidR="0095616D" w:rsidRPr="00FE558D" w:rsidRDefault="0095616D" w:rsidP="00F84B64">
            <w:pPr>
              <w:spacing w:line="259" w:lineRule="auto"/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5.System focus on wrong field.</w:t>
            </w: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EF3: System can’t connect to database (after step 5)</w:t>
            </w:r>
          </w:p>
          <w:p w:rsidR="0095616D" w:rsidRPr="00FE558D" w:rsidRDefault="0095616D" w:rsidP="00F84B64">
            <w:pPr>
              <w:spacing w:line="259" w:lineRule="auto"/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6.System notify “Can’t connect database, please try again”</w:t>
            </w:r>
          </w:p>
          <w:p w:rsidR="0095616D" w:rsidRPr="00FE558D" w:rsidRDefault="0095616D" w:rsidP="00F84B64">
            <w:pPr>
              <w:spacing w:line="259" w:lineRule="auto"/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7.System move to 404 page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Relationships: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Name, Email: &lt;= 100 characters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Question: &lt;= 500 characters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Email: have @...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Low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D93C02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</w:rPr>
      </w:pPr>
      <w:bookmarkStart w:id="73" w:name="_Toc473711084"/>
      <w:r w:rsidRPr="00FE558D">
        <w:rPr>
          <w:rFonts w:ascii="Times New Roman" w:hAnsi="Times New Roman" w:cs="Times New Roman"/>
          <w:color w:val="FF3333"/>
        </w:rPr>
        <w:lastRenderedPageBreak/>
        <w:t>Answer questions</w:t>
      </w:r>
      <w:bookmarkEnd w:id="73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UC-MQA-</w:t>
            </w:r>
            <w:r w:rsidR="00D93C02"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02:</w:t>
            </w: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 xml:space="preserve"> Answer questions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answer the question, Mail server send answer to User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Mail server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click “Q&amp;A”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inside “Q&amp;A”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must login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Mail server must active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must have email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 Answer has been sent to User successfully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choose question to answer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display answer form.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write answer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click button “Send”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call Mail server send answer to User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answer into database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“Send answer successfully”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Alternate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lastRenderedPageBreak/>
              <w:t>AF1: Admin cancel send answer (after step 3)</w:t>
            </w:r>
          </w:p>
          <w:p w:rsidR="0095616D" w:rsidRPr="00FE558D" w:rsidRDefault="0095616D" w:rsidP="000773CC">
            <w:pPr>
              <w:numPr>
                <w:ilvl w:val="0"/>
                <w:numId w:val="64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 xml:space="preserve">Admin, Editor, Education staff click button “Cancel” </w:t>
            </w:r>
          </w:p>
          <w:p w:rsidR="0095616D" w:rsidRPr="00FE558D" w:rsidRDefault="0095616D" w:rsidP="000773CC">
            <w:pPr>
              <w:numPr>
                <w:ilvl w:val="0"/>
                <w:numId w:val="62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answer into draft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5)</w:t>
            </w:r>
          </w:p>
          <w:p w:rsidR="0095616D" w:rsidRPr="00FE558D" w:rsidRDefault="0095616D" w:rsidP="000773CC">
            <w:pPr>
              <w:numPr>
                <w:ilvl w:val="0"/>
                <w:numId w:val="62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“Can’t connect database, please try later”</w:t>
            </w:r>
          </w:p>
          <w:p w:rsidR="0095616D" w:rsidRPr="00FE558D" w:rsidRDefault="0095616D" w:rsidP="000773CC">
            <w:pPr>
              <w:numPr>
                <w:ilvl w:val="0"/>
                <w:numId w:val="62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move to 404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Include View Question function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4" w:name="_Toc473711085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questions</w:t>
      </w:r>
      <w:bookmarkEnd w:id="74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UC-MQA-</w:t>
            </w:r>
            <w:r w:rsidR="00D93C02"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03:</w:t>
            </w: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 xml:space="preserve"> View questions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tabs>
                <w:tab w:val="left" w:pos="4530"/>
              </w:tabs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view questions have been answered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choose “Q&amp;A”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Admin, Editor, Education staff,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inside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“Q&amp;A”page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questions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 Admin, Editor, Education staff, User view questions have been answered successfully.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65"/>
              </w:numPr>
              <w:spacing w:before="0" w:after="160" w:line="259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display “Q&amp;A” page</w:t>
            </w:r>
          </w:p>
          <w:p w:rsidR="0095616D" w:rsidRPr="00FE558D" w:rsidRDefault="0095616D" w:rsidP="000773CC">
            <w:pPr>
              <w:numPr>
                <w:ilvl w:val="0"/>
                <w:numId w:val="65"/>
              </w:numPr>
              <w:spacing w:before="0" w:after="160" w:line="259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choose question that they want to view</w:t>
            </w:r>
          </w:p>
          <w:p w:rsidR="0095616D" w:rsidRPr="00FE558D" w:rsidRDefault="0095616D" w:rsidP="000773CC">
            <w:pPr>
              <w:numPr>
                <w:ilvl w:val="0"/>
                <w:numId w:val="65"/>
              </w:numPr>
              <w:spacing w:before="0" w:after="160" w:line="259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an answer of question</w:t>
            </w:r>
          </w:p>
          <w:p w:rsidR="0095616D" w:rsidRPr="00FE558D" w:rsidRDefault="0095616D" w:rsidP="000773CC">
            <w:pPr>
              <w:numPr>
                <w:ilvl w:val="0"/>
                <w:numId w:val="65"/>
              </w:numPr>
              <w:spacing w:before="0" w:after="160" w:line="259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2)</w:t>
            </w:r>
          </w:p>
          <w:p w:rsidR="0095616D" w:rsidRPr="00FE558D" w:rsidRDefault="0095616D" w:rsidP="000773CC">
            <w:pPr>
              <w:numPr>
                <w:ilvl w:val="0"/>
                <w:numId w:val="66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“Can’t connect to database, please try again”</w:t>
            </w:r>
          </w:p>
          <w:p w:rsidR="0095616D" w:rsidRPr="00FE558D" w:rsidRDefault="0095616D" w:rsidP="000773CC">
            <w:pPr>
              <w:numPr>
                <w:ilvl w:val="0"/>
                <w:numId w:val="66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move to 404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D93C02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5" w:name="_Toc473711086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Approve questions</w:t>
      </w:r>
      <w:bookmarkEnd w:id="75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0"/>
        <w:gridCol w:w="2216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UC-MQA-</w:t>
            </w:r>
            <w:r w:rsidR="00D93C02"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04:</w:t>
            </w: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 xml:space="preserve"> Approve questions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21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21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approve questions have been answered to show on website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“Q&amp;A”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Questions must have been answered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 Admin approve question successfully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Admin choose “Q&amp;A” tab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System display “Q&amp;A”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Admin choose question has not approved yet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display detail of this question.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Admin read detail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6. Admin click button “Approve &amp; Post” 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update information into database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show updated status of question on “Q&amp;A”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9. System notify “Approve success”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 xml:space="preserve">10.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AF1: Admin cancel approve question (after step 5)</w:t>
            </w:r>
          </w:p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show alert dialog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Ok | Cancel”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Admin click button “Ok”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back to “Q&amp;A” page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884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: Syste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m can’t connect with database (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6)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notify “Can’t connect to database, please try again!”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move to 404 page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Include View Question &amp; Answer Question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6" w:name="_Toc473711087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Search questions</w:t>
      </w:r>
      <w:bookmarkEnd w:id="76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UC-MQA-</w:t>
            </w:r>
            <w:r w:rsidR="00D93C02"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05:</w:t>
            </w: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 xml:space="preserve"> Search questions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search the question posted in website.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choose “Q&amp;A”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inside “Q&amp;A”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:Admin, Editor, Education staff, User search question posted in list of frequently asked questions successfully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“Q&amp;A” page.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Admin, Editor, Education staff, User input key search into find box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Admin, Editor, Education staff, User click button “Search”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select question match with key search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display list of related question.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6.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Alternate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Actors did not enter information (after step 1)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System display notify “Please enter information”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System still in “Q&amp;A” page</w:t>
            </w: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System don’t have question match with key search (after step 3)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notify “Question not found”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show blank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Low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FE558D" w:rsidRDefault="005B5AAD" w:rsidP="005B5AAD">
      <w:pPr>
        <w:pStyle w:val="Heading2"/>
        <w:ind w:left="720"/>
        <w:rPr>
          <w:rFonts w:ascii="Times New Roman" w:hAnsi="Times New Roman" w:cs="Times New Roman"/>
          <w:color w:val="FF3333"/>
          <w:sz w:val="32"/>
          <w:szCs w:val="32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704AE8" w:rsidP="000773CC">
      <w:pPr>
        <w:pStyle w:val="Heading2"/>
        <w:numPr>
          <w:ilvl w:val="0"/>
          <w:numId w:val="42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77" w:name="_Toc473711088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pop-ups</w:t>
      </w:r>
      <w:bookmarkEnd w:id="77"/>
    </w:p>
    <w:p w:rsidR="00704AE8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8" w:name="_Toc473711089"/>
      <w:r w:rsidRPr="00FE558D">
        <w:rPr>
          <w:rFonts w:ascii="Times New Roman" w:hAnsi="Times New Roman" w:cs="Times New Roman"/>
          <w:color w:val="FF3333"/>
          <w:sz w:val="28"/>
          <w:szCs w:val="28"/>
        </w:rPr>
        <w:t>Create pop-ups</w:t>
      </w:r>
      <w:bookmarkEnd w:id="78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UC-PU-</w:t>
            </w:r>
            <w:r w:rsidR="00704AE8"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01:</w:t>
            </w: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 xml:space="preserve"> Create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creates new pop-up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Pop-ups”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Manage Pop-ups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internet connected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: Admin creates pop-up successfully.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Admin clicks button “Create Pop-up”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System display create pop-up GUI.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Admin adds image &amp; set timer for pop-up.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Admin clicks button “Save”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check input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save data into database</w:t>
            </w:r>
          </w:p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Create successfully”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 xml:space="preserve">8.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cancels create pop-up (after step 4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show alert dialog “Ok | Cancel”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Admin clicks button “Ok”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save data into draft version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back to “Manage Popups”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Admin does not fil</w:t>
            </w:r>
            <w:r w:rsidR="005241BA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l all information (after step 6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notify “Please fill all information”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focus into blank field</w:t>
            </w:r>
          </w:p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: System can’t connect with database (after step 5)</w:t>
            </w:r>
          </w:p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Can’t connect </w:t>
            </w:r>
            <w:r w:rsidR="00704AE8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database,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please try later”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move to 404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9" w:name="_Toc473711090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pop-ups</w:t>
      </w:r>
      <w:bookmarkEnd w:id="79"/>
    </w:p>
    <w:tbl>
      <w:tblPr>
        <w:tblW w:w="8958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60"/>
        <w:gridCol w:w="2130"/>
        <w:gridCol w:w="2175"/>
        <w:gridCol w:w="2493"/>
      </w:tblGrid>
      <w:tr w:rsidR="004F6277" w:rsidRPr="00FE558D" w:rsidTr="00F84B64">
        <w:tc>
          <w:tcPr>
            <w:tcW w:w="8958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UC-PU-</w:t>
            </w:r>
            <w:r w:rsidR="00704AE8"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02:</w:t>
            </w: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 xml:space="preserve"> View Pop-ups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3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3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view pop-up on website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must access website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internet connected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9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: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view pop-up successfully.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Pop-ups on screen.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2.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Frequency of use: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FE558D" w:rsidRDefault="005B5AAD" w:rsidP="005B5AAD">
      <w:pPr>
        <w:pStyle w:val="Heading3"/>
        <w:ind w:left="1080"/>
        <w:rPr>
          <w:rFonts w:ascii="Times New Roman" w:hAnsi="Times New Roman" w:cs="Times New Roman"/>
          <w:color w:val="FF3333"/>
          <w:sz w:val="28"/>
          <w:szCs w:val="28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80" w:name="_Toc473711091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Show-hide pop-ups</w:t>
      </w:r>
      <w:bookmarkEnd w:id="80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UC-PU-</w:t>
            </w:r>
            <w:r w:rsidR="00114025"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03:</w:t>
            </w: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 xml:space="preserve"> Show-Hide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show/hide the pop-up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chooses “Manage Pop-ups”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internet connected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pop-ups activating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: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show/hide  pop-up successfully.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Admin show/hide pop-ups displayed in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System save information into database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4.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</w:t>
            </w:r>
            <w:r w:rsidR="005241BA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tem can’t connect to database (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2)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3. System notify “Can’t connect to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database, please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try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later”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move to 404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Include View pop-ups function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FE558D" w:rsidRDefault="005B5AAD" w:rsidP="005B5AAD">
      <w:pPr>
        <w:pStyle w:val="Heading3"/>
        <w:ind w:left="1080"/>
        <w:rPr>
          <w:rFonts w:ascii="Times New Roman" w:hAnsi="Times New Roman" w:cs="Times New Roman"/>
          <w:color w:val="FF3333"/>
          <w:sz w:val="28"/>
          <w:szCs w:val="28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81" w:name="_Toc473711092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Edit pop-ups</w:t>
      </w:r>
      <w:bookmarkEnd w:id="81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UC-PU-</w:t>
            </w:r>
            <w:r w:rsidR="00704AE8"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04:</w:t>
            </w: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 xml:space="preserve"> Edit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edits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information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of pop-up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chooses “Manage Pop-ups”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internet connected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must login 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: Admin </w:t>
            </w:r>
            <w:r w:rsidR="00704AE8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edits pop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-up successfully.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Admin chooses pop-ups to edit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System display “Edit pop-up” form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Admin edits information of pop-up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Admin clicks button “Save”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check input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save information into database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8. System notify “Edit successfully”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9.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cancels create pop-up (after step 4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show alert dialog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Ok | Cancel”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Admin clicks button “Ok”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back to “Manage Pop-ups”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Admin does not fill full information (after step 5)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6. System notify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“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Please fill al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l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information”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focus into empty field</w:t>
            </w: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System can’t connect to database (after step 7)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8. System notify “Can’t connect to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database, please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try again!”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9. System move to 404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Include View pop-ups function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82" w:name="_Toc473711093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Delete pop-ups</w:t>
      </w:r>
      <w:bookmarkEnd w:id="82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UC-PU-</w:t>
            </w:r>
            <w:r w:rsidR="00704AE8"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05:</w:t>
            </w: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 xml:space="preserve"> Delete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delete pop-up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Pop-ups”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: Admin delete pop-up successfully.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Admin delete pop-ups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System show alert dialog “Ok | Cancel”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Admin click button “OK”.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update information into database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notify “Delete success”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7.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: Admin cancel delete pop-up ( after step 2 )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System back to “Manage Pop-ups”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4)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notify “Can’t connect to database, please try again!”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move to 404 page.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Include View pop-ups function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FE558D" w:rsidRDefault="005B5AAD" w:rsidP="005B5AAD">
      <w:pPr>
        <w:pStyle w:val="Heading3"/>
        <w:ind w:left="1080"/>
        <w:rPr>
          <w:rFonts w:ascii="Times New Roman" w:hAnsi="Times New Roman" w:cs="Times New Roman"/>
          <w:color w:val="FF3333"/>
          <w:sz w:val="28"/>
          <w:szCs w:val="28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83" w:name="_Toc473711094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Arrange pop-ups</w:t>
      </w:r>
      <w:bookmarkEnd w:id="83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UC-PU-</w:t>
            </w:r>
            <w:r w:rsidR="00704AE8"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06:</w:t>
            </w: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 xml:space="preserve"> Arrange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arrange images in pop-up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click “Manage Pop-ups”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704AE8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Admin arrange images in pop-up successfully.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Admin chooses pop-ups to arrange images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Admin chooses images to arrange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Admin click button “Save”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save information into database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notify “Arrange successfully”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7.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</w:t>
            </w:r>
            <w:r w:rsidR="00704AE8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1: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Admin cancel arrange pop-up </w:t>
            </w:r>
            <w:r w:rsidR="00704AE8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(after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step </w:t>
            </w:r>
            <w:r w:rsidR="005B5AA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3)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Admin click button “Cancel”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back to “Manage Pop-ups”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4)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5.  System notify </w:t>
            </w:r>
            <w:r w:rsidR="00704AE8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“Can’t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connect to database, please try again!”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move to 404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Include View pop-ups function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114025" w:rsidRPr="00FE558D" w:rsidRDefault="00114025" w:rsidP="0095616D">
      <w:pPr>
        <w:rPr>
          <w:rFonts w:cs="Times New Roman"/>
          <w:color w:val="auto"/>
          <w:sz w:val="28"/>
          <w:szCs w:val="28"/>
        </w:rPr>
      </w:pPr>
    </w:p>
    <w:p w:rsidR="00114025" w:rsidRPr="00FE558D" w:rsidRDefault="00114025" w:rsidP="0095616D">
      <w:pPr>
        <w:rPr>
          <w:rFonts w:cs="Times New Roman"/>
          <w:color w:val="auto"/>
          <w:sz w:val="28"/>
          <w:szCs w:val="28"/>
        </w:rPr>
      </w:pPr>
    </w:p>
    <w:p w:rsidR="00114025" w:rsidRPr="00FE558D" w:rsidRDefault="00114025" w:rsidP="0095616D">
      <w:pPr>
        <w:rPr>
          <w:rFonts w:cs="Times New Roman"/>
          <w:color w:val="auto"/>
          <w:sz w:val="28"/>
          <w:szCs w:val="28"/>
        </w:rPr>
      </w:pPr>
    </w:p>
    <w:p w:rsidR="00114025" w:rsidRPr="00FE558D" w:rsidRDefault="00114025" w:rsidP="0095616D">
      <w:pPr>
        <w:rPr>
          <w:rFonts w:cs="Times New Roman"/>
          <w:color w:val="auto"/>
          <w:sz w:val="28"/>
          <w:szCs w:val="28"/>
        </w:rPr>
      </w:pPr>
    </w:p>
    <w:p w:rsidR="00114025" w:rsidRPr="00FE558D" w:rsidRDefault="00114025" w:rsidP="0095616D">
      <w:pPr>
        <w:rPr>
          <w:rFonts w:cs="Times New Roman"/>
          <w:color w:val="auto"/>
          <w:sz w:val="28"/>
          <w:szCs w:val="28"/>
        </w:rPr>
      </w:pPr>
    </w:p>
    <w:p w:rsidR="00114025" w:rsidRPr="00FE558D" w:rsidRDefault="00114025" w:rsidP="000773CC">
      <w:pPr>
        <w:pStyle w:val="Heading2"/>
        <w:numPr>
          <w:ilvl w:val="0"/>
          <w:numId w:val="42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84" w:name="_Toc473711095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homepage</w:t>
      </w:r>
      <w:bookmarkEnd w:id="84"/>
    </w:p>
    <w:p w:rsidR="00114025" w:rsidRPr="00FE558D" w:rsidRDefault="00114025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</w:rPr>
      </w:pPr>
      <w:bookmarkStart w:id="85" w:name="_Toc473711096"/>
      <w:r w:rsidRPr="00FE558D">
        <w:rPr>
          <w:rFonts w:ascii="Times New Roman" w:hAnsi="Times New Roman" w:cs="Times New Roman"/>
          <w:color w:val="FF3333"/>
        </w:rPr>
        <w:t>Add</w:t>
      </w:r>
      <w:bookmarkEnd w:id="85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114025" w:rsidRPr="00FE558D" w:rsidTr="00114025">
        <w:tc>
          <w:tcPr>
            <w:tcW w:w="8954" w:type="dxa"/>
            <w:gridSpan w:val="4"/>
            <w:shd w:val="clear" w:color="auto" w:fill="FF3333"/>
          </w:tcPr>
          <w:p w:rsidR="00114025" w:rsidRPr="00FE558D" w:rsidRDefault="00E30DB7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UC-MH</w:t>
            </w:r>
            <w:r w:rsidR="00BC7413"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-01</w:t>
            </w:r>
            <w:r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: Add Homepage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114025" w:rsidRPr="00FE558D" w:rsidRDefault="00E30DB7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add new position in homepage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114025" w:rsidRPr="00FE558D" w:rsidRDefault="00E30DB7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114025" w:rsidRPr="00FE558D" w:rsidRDefault="00E30DB7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click “Manage Homepage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tab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114025" w:rsidRPr="00FE558D" w:rsidRDefault="00E30DB7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ide “Manage Homepage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  <w:p w:rsidR="00114025" w:rsidRPr="00FE558D" w:rsidRDefault="00E30DB7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</w:t>
            </w:r>
            <w:r w:rsidR="00E30DB7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Content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Admin </w:t>
            </w:r>
            <w:r w:rsidR="00E30DB7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add position for homepage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successfully.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114025" w:rsidRDefault="00114025" w:rsidP="00114025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</w:t>
            </w:r>
            <w:r w:rsidR="00E30DB7">
              <w:rPr>
                <w:rFonts w:eastAsia="Times New Roman" w:cs="Times New Roman"/>
                <w:color w:val="auto"/>
                <w:sz w:val="28"/>
                <w:szCs w:val="28"/>
              </w:rPr>
              <w:t>. System display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  <w:p w:rsidR="002807E3" w:rsidRPr="00FE558D" w:rsidRDefault="002807E3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2. Content Admin choose position</w:t>
            </w:r>
          </w:p>
          <w:p w:rsidR="00114025" w:rsidRPr="00FE558D" w:rsidRDefault="002807E3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3. Content clicks button “Add”</w:t>
            </w:r>
          </w:p>
          <w:p w:rsidR="00114025" w:rsidRPr="00FE558D" w:rsidRDefault="002807E3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4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System save data into database</w:t>
            </w:r>
          </w:p>
          <w:p w:rsidR="002807E3" w:rsidRPr="00FE558D" w:rsidRDefault="002807E3" w:rsidP="002807E3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5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.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End of use case</w:t>
            </w:r>
          </w:p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</w:t>
            </w:r>
            <w:r w:rsidR="002807E3">
              <w:rPr>
                <w:rFonts w:eastAsia="Times New Roman" w:cs="Times New Roman"/>
                <w:color w:val="FF0000"/>
                <w:sz w:val="28"/>
                <w:szCs w:val="28"/>
              </w:rPr>
              <w:t>onnect to database (after step 3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114025" w:rsidRPr="00FE558D" w:rsidRDefault="002807E3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4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 System notify “Can’t connect to database, please try again!”</w:t>
            </w:r>
          </w:p>
          <w:p w:rsidR="00114025" w:rsidRPr="00FE558D" w:rsidRDefault="002807E3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5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System move to 404 page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114025" w:rsidRDefault="0011402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Pr="007704D5" w:rsidRDefault="007704D5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86" w:name="_Toc473711097"/>
      <w:r w:rsidRPr="007704D5">
        <w:rPr>
          <w:rFonts w:ascii="Times New Roman" w:hAnsi="Times New Roman" w:cs="Times New Roman"/>
          <w:color w:val="FF3333"/>
          <w:sz w:val="28"/>
          <w:szCs w:val="28"/>
        </w:rPr>
        <w:lastRenderedPageBreak/>
        <w:t>Edit homepage</w:t>
      </w:r>
      <w:bookmarkEnd w:id="86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7704D5" w:rsidRPr="00FE558D" w:rsidTr="008E5765">
        <w:tc>
          <w:tcPr>
            <w:tcW w:w="8954" w:type="dxa"/>
            <w:gridSpan w:val="4"/>
            <w:shd w:val="clear" w:color="auto" w:fill="FF333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UC-MH-02: Edit Homepage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edit position in homepage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click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tab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ide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Content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Admin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edit position for homepage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successfully.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7704D5" w:rsidRDefault="007704D5" w:rsidP="008E5765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. System display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2. Content Admin choose position</w:t>
            </w:r>
          </w:p>
          <w:p w:rsidR="007704D5" w:rsidRDefault="007704D5" w:rsidP="008E5765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3. Content clicks button “Edit”</w:t>
            </w:r>
          </w:p>
          <w:p w:rsidR="007704D5" w:rsidRDefault="007704D5" w:rsidP="008E5765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4.Content Admin edit position</w:t>
            </w:r>
          </w:p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5. Content Admin click “Save”</w:t>
            </w:r>
          </w:p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6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System update data into database</w:t>
            </w:r>
          </w:p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7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.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End of use case</w:t>
            </w:r>
          </w:p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7704D5" w:rsidRPr="001E68FF" w:rsidRDefault="001E68FF" w:rsidP="008E5765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1E68FF">
              <w:rPr>
                <w:rFonts w:cs="Times New Roman"/>
                <w:color w:val="FF0000"/>
                <w:sz w:val="28"/>
                <w:szCs w:val="28"/>
              </w:rPr>
              <w:t>AF1: Content Admin clicks “Cancel” (after step 4)</w:t>
            </w:r>
          </w:p>
          <w:p w:rsidR="001E68FF" w:rsidRPr="001E68FF" w:rsidRDefault="001E68FF" w:rsidP="001E68FF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5.System back to “Manage Homepage” page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</w:t>
            </w:r>
            <w:r w:rsidR="001E68FF">
              <w:rPr>
                <w:rFonts w:eastAsia="Times New Roman" w:cs="Times New Roman"/>
                <w:color w:val="FF0000"/>
                <w:sz w:val="28"/>
                <w:szCs w:val="28"/>
              </w:rPr>
              <w:t>onnect to database (after step 5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7704D5" w:rsidRPr="00FE558D" w:rsidRDefault="001E68FF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6</w:t>
            </w:r>
            <w:r w:rsidR="007704D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 System notify “Can’t connect to database, please try again!”</w:t>
            </w:r>
          </w:p>
          <w:p w:rsidR="007704D5" w:rsidRPr="00FE558D" w:rsidRDefault="001E68FF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7</w:t>
            </w:r>
            <w:r w:rsidR="007704D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System move to 404 page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7704D5" w:rsidRDefault="007704D5" w:rsidP="007704D5"/>
    <w:p w:rsidR="004B4C5B" w:rsidRDefault="004B4C5B" w:rsidP="007704D5"/>
    <w:p w:rsidR="004B4C5B" w:rsidRDefault="004B4C5B" w:rsidP="007704D5"/>
    <w:p w:rsidR="004B4C5B" w:rsidRDefault="004B4C5B" w:rsidP="007704D5"/>
    <w:p w:rsidR="004B4C5B" w:rsidRDefault="004B4C5B" w:rsidP="007704D5"/>
    <w:p w:rsidR="004B4C5B" w:rsidRDefault="004B4C5B" w:rsidP="007704D5"/>
    <w:p w:rsidR="004B4C5B" w:rsidRDefault="004B4C5B" w:rsidP="007704D5"/>
    <w:p w:rsidR="004B4C5B" w:rsidRDefault="004B4C5B" w:rsidP="007704D5"/>
    <w:p w:rsidR="004B4C5B" w:rsidRDefault="004B4C5B" w:rsidP="007704D5"/>
    <w:p w:rsidR="004B4C5B" w:rsidRDefault="004B4C5B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87" w:name="_Toc473711098"/>
      <w:r w:rsidRPr="004B4C5B">
        <w:rPr>
          <w:rFonts w:ascii="Times New Roman" w:hAnsi="Times New Roman" w:cs="Times New Roman"/>
          <w:color w:val="FF3333"/>
          <w:sz w:val="28"/>
          <w:szCs w:val="28"/>
        </w:rPr>
        <w:lastRenderedPageBreak/>
        <w:t>Delete homepage</w:t>
      </w:r>
      <w:bookmarkEnd w:id="87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B4C5B" w:rsidRPr="00FE558D" w:rsidTr="008E5765">
        <w:tc>
          <w:tcPr>
            <w:tcW w:w="8954" w:type="dxa"/>
            <w:gridSpan w:val="4"/>
            <w:shd w:val="clear" w:color="auto" w:fill="FF333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UC-MH-03: Delete Homepage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delete position in homepage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click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tab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ide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Content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Admin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delete position for homepage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successfully.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4B4C5B" w:rsidRDefault="004B4C5B" w:rsidP="008E5765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. System display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2. Content Admin choose position</w:t>
            </w:r>
          </w:p>
          <w:p w:rsidR="004B4C5B" w:rsidRDefault="004B4C5B" w:rsidP="004B4C5B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3. Content clicks button “Delete”</w:t>
            </w:r>
          </w:p>
          <w:p w:rsidR="004B4C5B" w:rsidRDefault="004B4C5B" w:rsidP="004B4C5B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4. System show alert dialog “Ok | Cancel”</w:t>
            </w:r>
          </w:p>
          <w:p w:rsidR="004B4C5B" w:rsidRPr="00FE558D" w:rsidRDefault="004B4C5B" w:rsidP="004B4C5B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5. Content Admin click “Ok”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6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System update data into database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7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.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End of use case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4B4C5B" w:rsidRPr="001E68FF" w:rsidRDefault="004B4C5B" w:rsidP="008E5765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1E68FF">
              <w:rPr>
                <w:rFonts w:cs="Times New Roman"/>
                <w:color w:val="FF0000"/>
                <w:sz w:val="28"/>
                <w:szCs w:val="28"/>
              </w:rPr>
              <w:t>AF1: Content Admin clicks “Cancel” (after step 4)</w:t>
            </w:r>
          </w:p>
          <w:p w:rsidR="004B4C5B" w:rsidRPr="001E68FF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5.System back to “Manage Homepage” page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</w:t>
            </w:r>
            <w:r>
              <w:rPr>
                <w:rFonts w:eastAsia="Times New Roman" w:cs="Times New Roman"/>
                <w:color w:val="FF0000"/>
                <w:sz w:val="28"/>
                <w:szCs w:val="28"/>
              </w:rPr>
              <w:t>onnect to database (after step 5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6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 System notify “Can’t connect to database, please try again!”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7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System move to 404 page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4B4C5B" w:rsidRPr="004B4C5B" w:rsidRDefault="004B4C5B" w:rsidP="004B4C5B"/>
    <w:p w:rsidR="0095616D" w:rsidRPr="00FE558D" w:rsidRDefault="00950BCB" w:rsidP="000773CC">
      <w:pPr>
        <w:pStyle w:val="Heading2"/>
        <w:numPr>
          <w:ilvl w:val="0"/>
          <w:numId w:val="42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88" w:name="_Toc473711099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Use case</w:t>
      </w:r>
      <w:r w:rsidR="00F84B64" w:rsidRPr="00FE558D">
        <w:rPr>
          <w:rFonts w:ascii="Times New Roman" w:hAnsi="Times New Roman" w:cs="Times New Roman"/>
          <w:color w:val="FF3333"/>
          <w:sz w:val="32"/>
          <w:szCs w:val="32"/>
        </w:rPr>
        <w:t xml:space="preserve"> Diagram</w:t>
      </w:r>
      <w:bookmarkEnd w:id="88"/>
    </w:p>
    <w:p w:rsidR="00F84B64" w:rsidRPr="00FE558D" w:rsidRDefault="00F84B64" w:rsidP="00F84B64">
      <w:pPr>
        <w:keepNext/>
        <w:rPr>
          <w:rFonts w:cs="Times New Roman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  <w:lang w:eastAsia="en-US"/>
        </w:rPr>
        <w:drawing>
          <wp:inline distT="0" distB="0" distL="0" distR="0" wp14:anchorId="16EAB992" wp14:editId="45DDDB0C">
            <wp:extent cx="5452110" cy="3140075"/>
            <wp:effectExtent l="0" t="0" r="0" b="3175"/>
            <wp:docPr id="3" name="Picture 3" descr="C:\Users\LAPTOP24H\Desktop\New folder\usecase diagram\ChangeLangu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PTOP24H\Desktop\New folder\usecase diagram\ChangeLanguage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16D" w:rsidRPr="00FE558D" w:rsidRDefault="00F84B64" w:rsidP="00F84B64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 xml:space="preserve">Figure </w:t>
      </w:r>
      <w:r w:rsidR="003D6D0E" w:rsidRPr="00FE558D">
        <w:rPr>
          <w:rFonts w:cs="Times New Roman"/>
          <w:sz w:val="28"/>
          <w:szCs w:val="28"/>
        </w:rPr>
        <w:fldChar w:fldCharType="begin"/>
      </w:r>
      <w:r w:rsidR="003D6D0E" w:rsidRPr="00FE558D">
        <w:rPr>
          <w:rFonts w:cs="Times New Roman"/>
          <w:sz w:val="28"/>
          <w:szCs w:val="28"/>
        </w:rPr>
        <w:instrText xml:space="preserve"> SEQ Figure \* ARABIC </w:instrText>
      </w:r>
      <w:r w:rsidR="003D6D0E" w:rsidRPr="00FE558D">
        <w:rPr>
          <w:rFonts w:cs="Times New Roman"/>
          <w:sz w:val="28"/>
          <w:szCs w:val="28"/>
        </w:rPr>
        <w:fldChar w:fldCharType="separate"/>
      </w:r>
      <w:r w:rsidRPr="00FE558D">
        <w:rPr>
          <w:rFonts w:cs="Times New Roman"/>
          <w:noProof/>
          <w:sz w:val="28"/>
          <w:szCs w:val="28"/>
        </w:rPr>
        <w:t>1</w:t>
      </w:r>
      <w:r w:rsidR="003D6D0E" w:rsidRPr="00FE558D">
        <w:rPr>
          <w:rFonts w:cs="Times New Roman"/>
          <w:noProof/>
          <w:sz w:val="28"/>
          <w:szCs w:val="28"/>
        </w:rPr>
        <w:fldChar w:fldCharType="end"/>
      </w:r>
      <w:r w:rsidRPr="00FE558D">
        <w:rPr>
          <w:rFonts w:cs="Times New Roman"/>
          <w:sz w:val="28"/>
          <w:szCs w:val="28"/>
        </w:rPr>
        <w:t>: Change Language</w:t>
      </w:r>
    </w:p>
    <w:p w:rsidR="00F84B64" w:rsidRPr="00FE558D" w:rsidRDefault="00F84B64" w:rsidP="00F84B64">
      <w:pPr>
        <w:rPr>
          <w:rFonts w:cs="Times New Roman"/>
          <w:sz w:val="28"/>
          <w:szCs w:val="28"/>
        </w:rPr>
      </w:pPr>
    </w:p>
    <w:p w:rsidR="00F84B64" w:rsidRPr="00FE558D" w:rsidRDefault="00F84B64" w:rsidP="00F84B64">
      <w:pPr>
        <w:rPr>
          <w:rFonts w:cs="Times New Roman"/>
          <w:sz w:val="28"/>
          <w:szCs w:val="28"/>
        </w:rPr>
      </w:pPr>
      <w:r w:rsidRPr="00FE558D">
        <w:rPr>
          <w:rFonts w:cs="Times New Roman"/>
          <w:noProof/>
          <w:sz w:val="28"/>
          <w:szCs w:val="28"/>
          <w:lang w:eastAsia="en-US"/>
        </w:rPr>
        <w:lastRenderedPageBreak/>
        <w:drawing>
          <wp:inline distT="0" distB="0" distL="0" distR="0">
            <wp:extent cx="5184775" cy="4218305"/>
            <wp:effectExtent l="0" t="0" r="0" b="0"/>
            <wp:docPr id="4" name="Picture 4" descr="C:\Users\LAPTOP24H\Desktop\New folder\usecase diagram\Manage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PTOP24H\Desktop\New folder\usecase diagram\ManageAccoun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421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27E" w:rsidRPr="00FE558D" w:rsidRDefault="00CA327E" w:rsidP="00CA327E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2: Manage accounts</w:t>
      </w:r>
    </w:p>
    <w:p w:rsidR="00543620" w:rsidRPr="00FE558D" w:rsidRDefault="00543620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452110" cy="4028440"/>
            <wp:effectExtent l="0" t="0" r="0" b="0"/>
            <wp:docPr id="5" name="Picture 5" descr="C:\Users\LAPTOP24H\Desktop\New folder\usecase diagram\ManageBa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PTOP24H\Desktop\New folder\usecase diagram\ManageBann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27E" w:rsidRPr="00FE558D" w:rsidRDefault="00CA327E" w:rsidP="00CA327E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3: Manage banner</w:t>
      </w: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CA327E" w:rsidRPr="00FE558D" w:rsidRDefault="00CA327E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356860" cy="2812415"/>
            <wp:effectExtent l="0" t="0" r="0" b="6985"/>
            <wp:docPr id="6" name="Picture 6" descr="C:\Users\LAPTOP24H\Desktop\New folder\usecase diagram\ManageC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PTOP24H\Desktop\New folder\usecase diagram\ManageCat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27E" w:rsidRPr="00FE558D" w:rsidRDefault="00CA327E" w:rsidP="00CA327E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4: Manage category</w:t>
      </w:r>
    </w:p>
    <w:p w:rsidR="00CA327E" w:rsidRPr="00FE558D" w:rsidRDefault="00CA327E" w:rsidP="00CA327E">
      <w:pPr>
        <w:rPr>
          <w:rFonts w:cs="Times New Roman"/>
        </w:rPr>
      </w:pPr>
    </w:p>
    <w:p w:rsidR="00CA327E" w:rsidRPr="00FE558D" w:rsidRDefault="00CA327E" w:rsidP="00CA327E">
      <w:pPr>
        <w:rPr>
          <w:rFonts w:cs="Times New Roman"/>
        </w:rPr>
      </w:pPr>
    </w:p>
    <w:p w:rsidR="00CA327E" w:rsidRPr="00FE558D" w:rsidRDefault="00CA327E" w:rsidP="00CA327E">
      <w:pPr>
        <w:rPr>
          <w:rFonts w:cs="Times New Roman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356860" cy="3933825"/>
            <wp:effectExtent l="0" t="0" r="0" b="9525"/>
            <wp:docPr id="7" name="Picture 7" descr="C:\Users\LAPTOP24H\Desktop\New folder\usecase diagram\ManageExamin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PTOP24H\Desktop\New folder\usecase diagram\ManageExaminatio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27E" w:rsidRPr="00FE558D" w:rsidRDefault="00CA327E" w:rsidP="00CA327E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5: Manage Examination</w:t>
      </w: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486400" cy="6509581"/>
            <wp:effectExtent l="0" t="0" r="0" b="5715"/>
            <wp:docPr id="8" name="Picture 8" descr="C:\Users\LAPTOP24H\Desktop\New folder\usecase diagram\ManageN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PTOP24H\Desktop\New folder\usecase diagram\ManageNew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50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D33BB4" w:rsidRPr="00FE558D" w:rsidRDefault="00D33BB4" w:rsidP="00D33BB4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6: Manage news</w:t>
      </w: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452110" cy="4028440"/>
            <wp:effectExtent l="0" t="0" r="0" b="0"/>
            <wp:docPr id="9" name="Picture 9" descr="C:\Users\LAPTOP24H\Desktop\New folder\usecase diagram\ManagePop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PTOP24H\Desktop\New folder\usecase diagram\ManagePopu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D33BB4" w:rsidRPr="00FE558D" w:rsidRDefault="00D33BB4" w:rsidP="00D33BB4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7: Manage Pop-ups</w:t>
      </w:r>
    </w:p>
    <w:p w:rsidR="00D33BB4" w:rsidRPr="00FE558D" w:rsidRDefault="00D33BB4" w:rsidP="005943DD">
      <w:pPr>
        <w:rPr>
          <w:rFonts w:cs="Times New Roman"/>
          <w:color w:val="auto"/>
          <w:sz w:val="28"/>
          <w:szCs w:val="28"/>
        </w:rPr>
      </w:pPr>
    </w:p>
    <w:p w:rsidR="00D33BB4" w:rsidRPr="00FE558D" w:rsidRDefault="00F84B64" w:rsidP="005943D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452110" cy="3459480"/>
            <wp:effectExtent l="0" t="0" r="0" b="7620"/>
            <wp:docPr id="10" name="Picture 10" descr="C:\Users\LAPTOP24H\Desktop\New folder\usecase diagram\ManageQ&amp;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PTOP24H\Desktop\New folder\usecase diagram\ManageQ&amp;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BB4" w:rsidRPr="00FE558D" w:rsidRDefault="00D33BB4" w:rsidP="00D33BB4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ab/>
        <w:t xml:space="preserve">Figure 8: Manage questions </w:t>
      </w:r>
    </w:p>
    <w:p w:rsidR="004C0F87" w:rsidRPr="00FE558D" w:rsidRDefault="004C0F87" w:rsidP="004C0F87">
      <w:pPr>
        <w:rPr>
          <w:rFonts w:cs="Times New Roman"/>
        </w:rPr>
      </w:pPr>
    </w:p>
    <w:p w:rsidR="004C0F87" w:rsidRPr="00FE558D" w:rsidRDefault="004C0F87" w:rsidP="004C0F87">
      <w:pPr>
        <w:rPr>
          <w:rFonts w:cs="Times New Roman"/>
        </w:rPr>
      </w:pPr>
    </w:p>
    <w:p w:rsidR="004C0F87" w:rsidRPr="00FE558D" w:rsidRDefault="004C0F87" w:rsidP="004C0F87">
      <w:pPr>
        <w:rPr>
          <w:rFonts w:cs="Times New Roman"/>
        </w:rPr>
      </w:pPr>
    </w:p>
    <w:p w:rsidR="004C0F87" w:rsidRPr="00FE558D" w:rsidRDefault="004C0F87" w:rsidP="004C0F87">
      <w:pPr>
        <w:rPr>
          <w:rFonts w:cs="Times New Roman"/>
        </w:rPr>
      </w:pPr>
    </w:p>
    <w:p w:rsidR="004C0F87" w:rsidRPr="00FE558D" w:rsidRDefault="004C0F87" w:rsidP="004C0F87">
      <w:pPr>
        <w:rPr>
          <w:rFonts w:cs="Times New Roman"/>
        </w:rPr>
      </w:pPr>
    </w:p>
    <w:p w:rsidR="004C0F87" w:rsidRPr="00FE558D" w:rsidRDefault="004C0F87" w:rsidP="004C0F87">
      <w:pPr>
        <w:rPr>
          <w:rFonts w:cs="Times New Roman"/>
        </w:rPr>
      </w:pPr>
      <w:r w:rsidRPr="00FE558D">
        <w:rPr>
          <w:rFonts w:cs="Times New Roman"/>
          <w:noProof/>
          <w:lang w:eastAsia="en-US"/>
        </w:rPr>
        <w:lastRenderedPageBreak/>
        <w:drawing>
          <wp:inline distT="0" distB="0" distL="0" distR="0">
            <wp:extent cx="5412105" cy="2753995"/>
            <wp:effectExtent l="0" t="0" r="0" b="8255"/>
            <wp:docPr id="11" name="Picture 11" descr="C:\Users\haitr\AppData\Local\Microsoft\Windows\INetCacheContent.Word\Manage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itr\AppData\Local\Microsoft\Windows\INetCacheContent.Word\ManageHomepag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0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F87" w:rsidRPr="00FE558D" w:rsidRDefault="004C0F87" w:rsidP="004C0F87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ab/>
        <w:t xml:space="preserve">Figure </w:t>
      </w:r>
      <w:r w:rsidR="001D4E48" w:rsidRPr="00FE558D">
        <w:rPr>
          <w:rFonts w:cs="Times New Roman"/>
          <w:sz w:val="28"/>
          <w:szCs w:val="28"/>
        </w:rPr>
        <w:t>9</w:t>
      </w:r>
      <w:r w:rsidRPr="00FE558D">
        <w:rPr>
          <w:rFonts w:cs="Times New Roman"/>
          <w:sz w:val="28"/>
          <w:szCs w:val="28"/>
        </w:rPr>
        <w:t xml:space="preserve">: </w:t>
      </w:r>
      <w:r w:rsidR="001D4E48" w:rsidRPr="00FE558D">
        <w:rPr>
          <w:rFonts w:cs="Times New Roman"/>
          <w:sz w:val="28"/>
          <w:szCs w:val="28"/>
        </w:rPr>
        <w:t>Manage homepage</w:t>
      </w:r>
    </w:p>
    <w:p w:rsidR="001D4E48" w:rsidRPr="00FE558D" w:rsidRDefault="001D4E48" w:rsidP="001D4E48">
      <w:pPr>
        <w:rPr>
          <w:rFonts w:cs="Times New Roman"/>
        </w:rPr>
      </w:pPr>
    </w:p>
    <w:p w:rsidR="001D4E48" w:rsidRPr="00FE558D" w:rsidRDefault="001D4E48" w:rsidP="001D4E48">
      <w:pPr>
        <w:rPr>
          <w:rFonts w:cs="Times New Roman"/>
        </w:rPr>
      </w:pPr>
    </w:p>
    <w:p w:rsidR="001D4E48" w:rsidRPr="00FE558D" w:rsidRDefault="001D4E48" w:rsidP="001D4E48">
      <w:pPr>
        <w:rPr>
          <w:rFonts w:cs="Times New Roman"/>
        </w:rPr>
      </w:pPr>
    </w:p>
    <w:p w:rsidR="001D4E48" w:rsidRPr="00FE558D" w:rsidRDefault="001D4E48" w:rsidP="001D4E48">
      <w:pPr>
        <w:rPr>
          <w:rFonts w:cs="Times New Roman"/>
        </w:rPr>
      </w:pPr>
    </w:p>
    <w:p w:rsidR="001D4E48" w:rsidRPr="00FE558D" w:rsidRDefault="001D4E48" w:rsidP="001D4E48">
      <w:pPr>
        <w:rPr>
          <w:rFonts w:cs="Times New Roman"/>
        </w:rPr>
      </w:pPr>
    </w:p>
    <w:p w:rsidR="001D4E48" w:rsidRPr="00FE558D" w:rsidRDefault="001D4E48" w:rsidP="001D4E48">
      <w:pPr>
        <w:rPr>
          <w:rFonts w:cs="Times New Roman"/>
        </w:rPr>
      </w:pPr>
    </w:p>
    <w:p w:rsidR="001D4E48" w:rsidRPr="00FE558D" w:rsidRDefault="001D4E48" w:rsidP="001D4E48">
      <w:pPr>
        <w:rPr>
          <w:rFonts w:cs="Times New Roman"/>
        </w:rPr>
      </w:pPr>
    </w:p>
    <w:p w:rsidR="001D4E48" w:rsidRPr="00FE558D" w:rsidRDefault="001D4E48" w:rsidP="001D4E48">
      <w:pPr>
        <w:rPr>
          <w:rFonts w:cs="Times New Roman"/>
        </w:rPr>
      </w:pPr>
      <w:r w:rsidRPr="00FE558D">
        <w:rPr>
          <w:rFonts w:cs="Times New Roman"/>
          <w:noProof/>
          <w:lang w:eastAsia="en-US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-2540</wp:posOffset>
            </wp:positionV>
            <wp:extent cx="5486400" cy="2711450"/>
            <wp:effectExtent l="0" t="0" r="0" b="0"/>
            <wp:wrapThrough wrapText="bothSides">
              <wp:wrapPolygon edited="0">
                <wp:start x="0" y="0"/>
                <wp:lineTo x="0" y="21398"/>
                <wp:lineTo x="21525" y="21398"/>
                <wp:lineTo x="21525" y="0"/>
                <wp:lineTo x="0" y="0"/>
              </wp:wrapPolygon>
            </wp:wrapThrough>
            <wp:docPr id="12" name="Picture 12" descr="C:\Users\haitr\AppData\Local\Microsoft\Windows\INetCacheContent.Word\ManageRe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itr\AppData\Local\Microsoft\Windows\INetCacheContent.Word\ManageResourc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84B64" w:rsidRPr="00FE558D" w:rsidRDefault="001D4E48" w:rsidP="00D33BB4">
      <w:pPr>
        <w:tabs>
          <w:tab w:val="left" w:pos="988"/>
        </w:tabs>
        <w:rPr>
          <w:rFonts w:cs="Times New Roman"/>
          <w:i/>
          <w:sz w:val="28"/>
          <w:szCs w:val="28"/>
        </w:rPr>
      </w:pPr>
      <w:r w:rsidRPr="00FE558D">
        <w:rPr>
          <w:rFonts w:cs="Times New Roman"/>
          <w:i/>
          <w:sz w:val="28"/>
          <w:szCs w:val="28"/>
        </w:rPr>
        <w:t>Figure 10: Manage resource</w:t>
      </w:r>
    </w:p>
    <w:sectPr w:rsidR="00F84B64" w:rsidRPr="00FE558D">
      <w:headerReference w:type="default" r:id="rId21"/>
      <w:footerReference w:type="default" r:id="rId22"/>
      <w:headerReference w:type="first" r:id="rId23"/>
      <w:footerReference w:type="first" r:id="rId24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73CC" w:rsidRDefault="000773CC">
      <w:pPr>
        <w:spacing w:before="0" w:after="0" w:line="240" w:lineRule="auto"/>
      </w:pPr>
      <w:r>
        <w:separator/>
      </w:r>
    </w:p>
  </w:endnote>
  <w:endnote w:type="continuationSeparator" w:id="0">
    <w:p w:rsidR="000773CC" w:rsidRDefault="000773C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5566105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8E5765" w:rsidRDefault="008E5765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4520D" w:rsidRPr="0024520D"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8E5765" w:rsidRPr="00F25C85" w:rsidRDefault="008E5765">
    <w:pPr>
      <w:pStyle w:val="Footer"/>
      <w:rPr>
        <w:rFonts w:asciiTheme="majorHAnsi" w:hAnsiTheme="majorHAnsi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5765" w:rsidRDefault="008E5765">
    <w:pPr>
      <w:pStyle w:val="Foot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0" wp14:anchorId="447FB597" wp14:editId="726644FC">
              <wp:simplePos x="0" y="0"/>
              <wp:positionH relativeFrom="margin">
                <wp:posOffset>441960</wp:posOffset>
              </wp:positionH>
              <wp:positionV relativeFrom="margin">
                <wp:posOffset>8049260</wp:posOffset>
              </wp:positionV>
              <wp:extent cx="3943350" cy="265176"/>
              <wp:effectExtent l="0" t="0" r="7620" b="0"/>
              <wp:wrapSquare wrapText="bothSides"/>
              <wp:docPr id="20" name="Text Box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43350" cy="26517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E5765" w:rsidRPr="00D567EE" w:rsidRDefault="008E5765" w:rsidP="002E3E8B">
                          <w:pPr>
                            <w:pStyle w:val="ContactInfo"/>
                            <w:rPr>
                              <w:rFonts w:asciiTheme="majorHAnsi" w:hAnsiTheme="majorHAnsi"/>
                            </w:rPr>
                          </w:pPr>
                          <w:sdt>
                            <w:sdtPr>
                              <w:rPr>
                                <w:rFonts w:asciiTheme="majorHAnsi" w:hAnsiTheme="majorHAnsi"/>
                              </w:rPr>
                              <w:alias w:val="Name"/>
                              <w:tag w:val=""/>
                              <w:id w:val="9892878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hAnsiTheme="majorHAnsi"/>
                                </w:rPr>
                                <w:t>BSS - Team</w:t>
                              </w:r>
                            </w:sdtContent>
                          </w:sdt>
                          <w:r w:rsidRPr="00D567EE">
                            <w:rPr>
                              <w:rFonts w:asciiTheme="majorHAnsi" w:hAnsiTheme="majorHAnsi"/>
                            </w:rPr>
                            <w:t> | </w:t>
                          </w:r>
                          <w:sdt>
                            <w:sdtPr>
                              <w:rPr>
                                <w:rFonts w:asciiTheme="majorHAnsi" w:hAnsiTheme="majorHAnsi"/>
                              </w:rPr>
                              <w:alias w:val="Course Title"/>
                              <w:tag w:val=""/>
                              <w:id w:val="1304034387"/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hAnsiTheme="majorHAnsi"/>
                                </w:rPr>
                                <w:t>Capstone Project</w:t>
                              </w:r>
                            </w:sdtContent>
                          </w:sdt>
                          <w:r w:rsidRPr="00D567EE">
                            <w:rPr>
                              <w:rFonts w:asciiTheme="majorHAnsi" w:hAnsiTheme="majorHAnsi"/>
                            </w:rPr>
                            <w:t> | </w:t>
                          </w:r>
                          <w:sdt>
                            <w:sdtPr>
                              <w:rPr>
                                <w:rFonts w:asciiTheme="majorHAnsi" w:hAnsiTheme="majorHAnsi"/>
                              </w:rPr>
                              <w:alias w:val="Date"/>
                              <w:tag w:val=""/>
                              <w:id w:val="1956987791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11-16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>
                                <w:rPr>
                                  <w:rFonts w:asciiTheme="majorHAnsi" w:hAnsiTheme="majorHAnsi"/>
                                </w:rPr>
                                <w:t>November 16, 2016</w:t>
                              </w:r>
                            </w:sdtContent>
                          </w:sdt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95000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7FB597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26" type="#_x0000_t202" style="position:absolute;left:0;text-align:left;margin-left:34.8pt;margin-top:633.8pt;width:310.5pt;height:20.9pt;z-index:251659264;visibility:visible;mso-wrap-style:square;mso-width-percent:9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" o:allowoverlap="f" filled="f" stroked="f" strokeweight=".5pt">
              <v:textbox style="mso-fit-shape-to-text:t" inset="0,,0">
                <w:txbxContent>
                  <w:p w:rsidR="008E5765" w:rsidRPr="00D567EE" w:rsidRDefault="008E5765" w:rsidP="002E3E8B">
                    <w:pPr>
                      <w:pStyle w:val="ContactInfo"/>
                      <w:rPr>
                        <w:rFonts w:asciiTheme="majorHAnsi" w:hAnsiTheme="majorHAnsi"/>
                      </w:rPr>
                    </w:pPr>
                    <w:sdt>
                      <w:sdtPr>
                        <w:rPr>
                          <w:rFonts w:asciiTheme="majorHAnsi" w:hAnsiTheme="majorHAnsi"/>
                        </w:rPr>
                        <w:alias w:val="Name"/>
                        <w:tag w:val=""/>
                        <w:id w:val="989287807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Content>
                        <w:r>
                          <w:rPr>
                            <w:rFonts w:asciiTheme="majorHAnsi" w:hAnsiTheme="majorHAnsi"/>
                          </w:rPr>
                          <w:t>BSS - Team</w:t>
                        </w:r>
                      </w:sdtContent>
                    </w:sdt>
                    <w:r w:rsidRPr="00D567EE">
                      <w:rPr>
                        <w:rFonts w:asciiTheme="majorHAnsi" w:hAnsiTheme="majorHAnsi"/>
                      </w:rPr>
                      <w:t> | </w:t>
                    </w:r>
                    <w:sdt>
                      <w:sdtPr>
                        <w:rPr>
                          <w:rFonts w:asciiTheme="majorHAnsi" w:hAnsiTheme="majorHAnsi"/>
                        </w:rPr>
                        <w:alias w:val="Course Title"/>
                        <w:tag w:val=""/>
                        <w:id w:val="1304034387"/>
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<w:text/>
                      </w:sdtPr>
                      <w:sdtContent>
                        <w:r>
                          <w:rPr>
                            <w:rFonts w:asciiTheme="majorHAnsi" w:hAnsiTheme="majorHAnsi"/>
                          </w:rPr>
                          <w:t>Capstone Project</w:t>
                        </w:r>
                      </w:sdtContent>
                    </w:sdt>
                    <w:r w:rsidRPr="00D567EE">
                      <w:rPr>
                        <w:rFonts w:asciiTheme="majorHAnsi" w:hAnsiTheme="majorHAnsi"/>
                      </w:rPr>
                      <w:t> | </w:t>
                    </w:r>
                    <w:sdt>
                      <w:sdtPr>
                        <w:rPr>
                          <w:rFonts w:asciiTheme="majorHAnsi" w:hAnsiTheme="majorHAnsi"/>
                        </w:rPr>
                        <w:alias w:val="Date"/>
                        <w:tag w:val=""/>
                        <w:id w:val="1956987791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16-11-16T00:00:00Z"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r>
                          <w:rPr>
                            <w:rFonts w:asciiTheme="majorHAnsi" w:hAnsiTheme="majorHAnsi"/>
                          </w:rPr>
                          <w:t>November 16, 2016</w:t>
                        </w:r>
                      </w:sdtContent>
                    </w:sdt>
                  </w:p>
                </w:txbxContent>
              </v:textbox>
              <w10:wrap type="square"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73CC" w:rsidRDefault="000773CC">
      <w:pPr>
        <w:spacing w:before="0" w:after="0" w:line="240" w:lineRule="auto"/>
      </w:pPr>
      <w:r>
        <w:separator/>
      </w:r>
    </w:p>
  </w:footnote>
  <w:footnote w:type="continuationSeparator" w:id="0">
    <w:p w:rsidR="000773CC" w:rsidRDefault="000773CC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5765" w:rsidRPr="00D567EE" w:rsidRDefault="008E5765">
    <w:pPr>
      <w:pStyle w:val="Header"/>
      <w:rPr>
        <w:szCs w:val="24"/>
      </w:rPr>
    </w:pPr>
    <w:sdt>
      <w:sdtPr>
        <w:rPr>
          <w:rFonts w:asciiTheme="majorHAnsi" w:eastAsiaTheme="majorEastAsia" w:hAnsiTheme="majorHAnsi" w:cstheme="majorBidi"/>
          <w:color w:val="00A0B8" w:themeColor="accent1"/>
          <w:szCs w:val="24"/>
        </w:rPr>
        <w:alias w:val="Title"/>
        <w:id w:val="78404852"/>
        <w:showingPlcHdr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color w:val="00A0B8" w:themeColor="accent1"/>
            <w:szCs w:val="24"/>
          </w:rPr>
          <w:t xml:space="preserve">     </w:t>
        </w:r>
      </w:sdtContent>
    </w:sdt>
    <w:r>
      <w:rPr>
        <w:rFonts w:asciiTheme="majorHAnsi" w:eastAsiaTheme="majorEastAsia" w:hAnsiTheme="majorHAnsi" w:cstheme="majorBidi"/>
        <w:color w:val="00A0B8" w:themeColor="accent1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00A0B8" w:themeColor="accent1"/>
          <w:szCs w:val="24"/>
        </w:rPr>
        <w:alias w:val="Date"/>
        <w:id w:val="78404859"/>
        <w:dataBinding w:prefixMappings="xmlns:ns0='http://schemas.microsoft.com/office/2006/coverPageProps'" w:xpath="/ns0:CoverPageProperties[1]/ns0:PublishDate[1]" w:storeItemID="{55AF091B-3C7A-41E3-B477-F2FDAA23CFDA}"/>
        <w:date w:fullDate="2016-11-16T00:00:00Z">
          <w:dateFormat w:val="MMMM d, yyyy"/>
          <w:lid w:val="en-US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/>
            <w:color w:val="00A0B8" w:themeColor="accent1"/>
            <w:szCs w:val="24"/>
          </w:rPr>
          <w:t>November 16, 2016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5765" w:rsidRDefault="008E5765" w:rsidP="00554E70">
    <w:pPr>
      <w:pStyle w:val="Header"/>
      <w:jc w:val="center"/>
    </w:pPr>
    <w:r>
      <w:rPr>
        <w:noProof/>
        <w:lang w:eastAsia="en-US"/>
      </w:rPr>
      <w:drawing>
        <wp:inline distT="0" distB="0" distL="0" distR="0">
          <wp:extent cx="1507250" cy="381000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 VL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7250" cy="381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2" w15:restartNumberingAfterBreak="0">
    <w:nsid w:val="00E46C22"/>
    <w:multiLevelType w:val="multilevel"/>
    <w:tmpl w:val="2CAC071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" w15:restartNumberingAfterBreak="0">
    <w:nsid w:val="05E1491E"/>
    <w:multiLevelType w:val="multilevel"/>
    <w:tmpl w:val="B030C54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" w15:restartNumberingAfterBreak="0">
    <w:nsid w:val="083A5362"/>
    <w:multiLevelType w:val="multilevel"/>
    <w:tmpl w:val="B030C548"/>
    <w:lvl w:ilvl="0">
      <w:start w:val="1"/>
      <w:numFmt w:val="decimal"/>
      <w:lvlText w:val="%1."/>
      <w:lvlJc w:val="left"/>
      <w:pPr>
        <w:ind w:left="0" w:firstLine="360"/>
      </w:pPr>
    </w:lvl>
    <w:lvl w:ilvl="1">
      <w:start w:val="1"/>
      <w:numFmt w:val="lowerLetter"/>
      <w:lvlText w:val="%2."/>
      <w:lvlJc w:val="left"/>
      <w:pPr>
        <w:ind w:left="720" w:firstLine="1080"/>
      </w:pPr>
    </w:lvl>
    <w:lvl w:ilvl="2">
      <w:start w:val="1"/>
      <w:numFmt w:val="lowerRoman"/>
      <w:lvlText w:val="%3."/>
      <w:lvlJc w:val="right"/>
      <w:pPr>
        <w:ind w:left="1440" w:firstLine="1980"/>
      </w:pPr>
    </w:lvl>
    <w:lvl w:ilvl="3">
      <w:start w:val="1"/>
      <w:numFmt w:val="decimal"/>
      <w:lvlText w:val="%4."/>
      <w:lvlJc w:val="left"/>
      <w:pPr>
        <w:ind w:left="2160" w:firstLine="2520"/>
      </w:pPr>
    </w:lvl>
    <w:lvl w:ilvl="4">
      <w:start w:val="1"/>
      <w:numFmt w:val="lowerLetter"/>
      <w:lvlText w:val="%5."/>
      <w:lvlJc w:val="left"/>
      <w:pPr>
        <w:ind w:left="2880" w:firstLine="3240"/>
      </w:pPr>
    </w:lvl>
    <w:lvl w:ilvl="5">
      <w:start w:val="1"/>
      <w:numFmt w:val="lowerRoman"/>
      <w:lvlText w:val="%6."/>
      <w:lvlJc w:val="right"/>
      <w:pPr>
        <w:ind w:left="3600" w:firstLine="4140"/>
      </w:pPr>
    </w:lvl>
    <w:lvl w:ilvl="6">
      <w:start w:val="1"/>
      <w:numFmt w:val="decimal"/>
      <w:lvlText w:val="%7."/>
      <w:lvlJc w:val="left"/>
      <w:pPr>
        <w:ind w:left="4320" w:firstLine="4680"/>
      </w:pPr>
    </w:lvl>
    <w:lvl w:ilvl="7">
      <w:start w:val="1"/>
      <w:numFmt w:val="lowerLetter"/>
      <w:lvlText w:val="%8."/>
      <w:lvlJc w:val="left"/>
      <w:pPr>
        <w:ind w:left="5040" w:firstLine="5400"/>
      </w:pPr>
    </w:lvl>
    <w:lvl w:ilvl="8">
      <w:start w:val="1"/>
      <w:numFmt w:val="lowerRoman"/>
      <w:lvlText w:val="%9."/>
      <w:lvlJc w:val="right"/>
      <w:pPr>
        <w:ind w:left="5760" w:firstLine="6300"/>
      </w:pPr>
    </w:lvl>
  </w:abstractNum>
  <w:abstractNum w:abstractNumId="5" w15:restartNumberingAfterBreak="0">
    <w:nsid w:val="0E3829B2"/>
    <w:multiLevelType w:val="multilevel"/>
    <w:tmpl w:val="A75059EA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" w15:restartNumberingAfterBreak="0">
    <w:nsid w:val="0ECB2A95"/>
    <w:multiLevelType w:val="multilevel"/>
    <w:tmpl w:val="B4745A7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" w15:restartNumberingAfterBreak="0">
    <w:nsid w:val="10425A96"/>
    <w:multiLevelType w:val="multilevel"/>
    <w:tmpl w:val="F434178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decimal"/>
      <w:lvlText w:val="%2."/>
      <w:lvlJc w:val="left"/>
      <w:pPr>
        <w:ind w:left="1440" w:firstLine="1080"/>
      </w:pPr>
    </w:lvl>
    <w:lvl w:ilvl="2">
      <w:start w:val="1"/>
      <w:numFmt w:val="decimal"/>
      <w:lvlText w:val="%3."/>
      <w:lvlJc w:val="left"/>
      <w:pPr>
        <w:ind w:left="2160" w:firstLine="180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decimal"/>
      <w:lvlText w:val="%5."/>
      <w:lvlJc w:val="left"/>
      <w:pPr>
        <w:ind w:left="3600" w:firstLine="3240"/>
      </w:pPr>
    </w:lvl>
    <w:lvl w:ilvl="5">
      <w:start w:val="1"/>
      <w:numFmt w:val="decimal"/>
      <w:lvlText w:val="%6."/>
      <w:lvlJc w:val="left"/>
      <w:pPr>
        <w:ind w:left="4320" w:firstLine="396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decimal"/>
      <w:lvlText w:val="%8."/>
      <w:lvlJc w:val="left"/>
      <w:pPr>
        <w:ind w:left="5760" w:firstLine="5400"/>
      </w:pPr>
    </w:lvl>
    <w:lvl w:ilvl="8">
      <w:start w:val="1"/>
      <w:numFmt w:val="decimal"/>
      <w:lvlText w:val="%9."/>
      <w:lvlJc w:val="left"/>
      <w:pPr>
        <w:ind w:left="6480" w:firstLine="6120"/>
      </w:pPr>
    </w:lvl>
  </w:abstractNum>
  <w:abstractNum w:abstractNumId="8" w15:restartNumberingAfterBreak="0">
    <w:nsid w:val="10902918"/>
    <w:multiLevelType w:val="multilevel"/>
    <w:tmpl w:val="A43874BA"/>
    <w:lvl w:ilvl="0">
      <w:start w:val="1"/>
      <w:numFmt w:val="decimal"/>
      <w:lvlText w:val="%1."/>
      <w:lvlJc w:val="left"/>
      <w:pPr>
        <w:ind w:left="720" w:firstLine="360"/>
      </w:pPr>
      <w:rPr>
        <w:color w:val="auto"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9" w15:restartNumberingAfterBreak="0">
    <w:nsid w:val="10C171EE"/>
    <w:multiLevelType w:val="multilevel"/>
    <w:tmpl w:val="A3A217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11396379"/>
    <w:multiLevelType w:val="multilevel"/>
    <w:tmpl w:val="F000C782"/>
    <w:lvl w:ilvl="0">
      <w:start w:val="3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1" w15:restartNumberingAfterBreak="0">
    <w:nsid w:val="12FB4818"/>
    <w:multiLevelType w:val="multilevel"/>
    <w:tmpl w:val="169473A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2" w15:restartNumberingAfterBreak="0">
    <w:nsid w:val="1349163C"/>
    <w:multiLevelType w:val="multilevel"/>
    <w:tmpl w:val="FF2CEBEA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182E55E5"/>
    <w:multiLevelType w:val="hybridMultilevel"/>
    <w:tmpl w:val="43521F82"/>
    <w:lvl w:ilvl="0" w:tplc="B54496E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83429DE"/>
    <w:multiLevelType w:val="multilevel"/>
    <w:tmpl w:val="C484B4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19017FDF"/>
    <w:multiLevelType w:val="hybridMultilevel"/>
    <w:tmpl w:val="F76204BA"/>
    <w:lvl w:ilvl="0" w:tplc="A0E4EE12">
      <w:start w:val="1"/>
      <w:numFmt w:val="decimal"/>
      <w:lvlText w:val="1.%1."/>
      <w:lvlJc w:val="left"/>
      <w:pPr>
        <w:ind w:left="108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1B4266A0"/>
    <w:multiLevelType w:val="multilevel"/>
    <w:tmpl w:val="AEEE79BC"/>
    <w:lvl w:ilvl="0">
      <w:start w:val="3"/>
      <w:numFmt w:val="decimal"/>
      <w:lvlText w:val="%1."/>
      <w:lvlJc w:val="left"/>
      <w:pPr>
        <w:ind w:left="1080" w:firstLine="720"/>
      </w:pPr>
    </w:lvl>
    <w:lvl w:ilvl="1">
      <w:start w:val="1"/>
      <w:numFmt w:val="lowerLetter"/>
      <w:lvlText w:val="%2."/>
      <w:lvlJc w:val="left"/>
      <w:pPr>
        <w:ind w:left="1800" w:firstLine="1440"/>
      </w:pPr>
    </w:lvl>
    <w:lvl w:ilvl="2">
      <w:start w:val="1"/>
      <w:numFmt w:val="lowerRoman"/>
      <w:lvlText w:val="%3."/>
      <w:lvlJc w:val="right"/>
      <w:pPr>
        <w:ind w:left="2520" w:firstLine="2340"/>
      </w:pPr>
    </w:lvl>
    <w:lvl w:ilvl="3">
      <w:start w:val="1"/>
      <w:numFmt w:val="decimal"/>
      <w:lvlText w:val="%4."/>
      <w:lvlJc w:val="left"/>
      <w:pPr>
        <w:ind w:left="3240" w:firstLine="2880"/>
      </w:pPr>
    </w:lvl>
    <w:lvl w:ilvl="4">
      <w:start w:val="1"/>
      <w:numFmt w:val="lowerLetter"/>
      <w:lvlText w:val="%5."/>
      <w:lvlJc w:val="left"/>
      <w:pPr>
        <w:ind w:left="3960" w:firstLine="3600"/>
      </w:pPr>
    </w:lvl>
    <w:lvl w:ilvl="5">
      <w:start w:val="1"/>
      <w:numFmt w:val="lowerRoman"/>
      <w:lvlText w:val="%6."/>
      <w:lvlJc w:val="right"/>
      <w:pPr>
        <w:ind w:left="4680" w:firstLine="4500"/>
      </w:pPr>
    </w:lvl>
    <w:lvl w:ilvl="6">
      <w:start w:val="1"/>
      <w:numFmt w:val="decimal"/>
      <w:lvlText w:val="%7."/>
      <w:lvlJc w:val="left"/>
      <w:pPr>
        <w:ind w:left="5400" w:firstLine="5040"/>
      </w:pPr>
    </w:lvl>
    <w:lvl w:ilvl="7">
      <w:start w:val="1"/>
      <w:numFmt w:val="lowerLetter"/>
      <w:lvlText w:val="%8."/>
      <w:lvlJc w:val="left"/>
      <w:pPr>
        <w:ind w:left="6120" w:firstLine="5760"/>
      </w:pPr>
    </w:lvl>
    <w:lvl w:ilvl="8">
      <w:start w:val="1"/>
      <w:numFmt w:val="lowerRoman"/>
      <w:lvlText w:val="%9."/>
      <w:lvlJc w:val="right"/>
      <w:pPr>
        <w:ind w:left="6840" w:firstLine="6660"/>
      </w:pPr>
    </w:lvl>
  </w:abstractNum>
  <w:abstractNum w:abstractNumId="17" w15:restartNumberingAfterBreak="0">
    <w:nsid w:val="1C0D661A"/>
    <w:multiLevelType w:val="hybridMultilevel"/>
    <w:tmpl w:val="85628824"/>
    <w:lvl w:ilvl="0" w:tplc="9884ABD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D5B5D97"/>
    <w:multiLevelType w:val="multilevel"/>
    <w:tmpl w:val="7B0C04E4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9" w15:restartNumberingAfterBreak="0">
    <w:nsid w:val="219E6BB8"/>
    <w:multiLevelType w:val="multilevel"/>
    <w:tmpl w:val="754A0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2195137"/>
    <w:multiLevelType w:val="multilevel"/>
    <w:tmpl w:val="FC0039B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1" w15:restartNumberingAfterBreak="0">
    <w:nsid w:val="22C520B5"/>
    <w:multiLevelType w:val="multilevel"/>
    <w:tmpl w:val="DE6C4F90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2" w15:restartNumberingAfterBreak="0">
    <w:nsid w:val="24CD0FA8"/>
    <w:multiLevelType w:val="hybridMultilevel"/>
    <w:tmpl w:val="8F52DF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60539AA"/>
    <w:multiLevelType w:val="hybridMultilevel"/>
    <w:tmpl w:val="384658E2"/>
    <w:lvl w:ilvl="0" w:tplc="EE4697B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7B20FC5"/>
    <w:multiLevelType w:val="multilevel"/>
    <w:tmpl w:val="70D4D1CA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5" w15:restartNumberingAfterBreak="0">
    <w:nsid w:val="2AA8179C"/>
    <w:multiLevelType w:val="multilevel"/>
    <w:tmpl w:val="CE1A5B84"/>
    <w:lvl w:ilvl="0">
      <w:start w:val="4"/>
      <w:numFmt w:val="decimal"/>
      <w:lvlText w:val="%1."/>
      <w:lvlJc w:val="left"/>
      <w:pPr>
        <w:ind w:left="1080" w:firstLine="72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800" w:firstLine="1440"/>
      </w:pPr>
    </w:lvl>
    <w:lvl w:ilvl="2">
      <w:start w:val="1"/>
      <w:numFmt w:val="lowerRoman"/>
      <w:lvlText w:val="%3."/>
      <w:lvlJc w:val="right"/>
      <w:pPr>
        <w:ind w:left="2520" w:firstLine="2340"/>
      </w:pPr>
    </w:lvl>
    <w:lvl w:ilvl="3">
      <w:start w:val="1"/>
      <w:numFmt w:val="decimal"/>
      <w:lvlText w:val="%4."/>
      <w:lvlJc w:val="left"/>
      <w:pPr>
        <w:ind w:left="3240" w:firstLine="2880"/>
      </w:pPr>
    </w:lvl>
    <w:lvl w:ilvl="4">
      <w:start w:val="1"/>
      <w:numFmt w:val="lowerLetter"/>
      <w:lvlText w:val="%5."/>
      <w:lvlJc w:val="left"/>
      <w:pPr>
        <w:ind w:left="3960" w:firstLine="3600"/>
      </w:pPr>
    </w:lvl>
    <w:lvl w:ilvl="5">
      <w:start w:val="1"/>
      <w:numFmt w:val="lowerRoman"/>
      <w:lvlText w:val="%6."/>
      <w:lvlJc w:val="right"/>
      <w:pPr>
        <w:ind w:left="4680" w:firstLine="4500"/>
      </w:pPr>
    </w:lvl>
    <w:lvl w:ilvl="6">
      <w:start w:val="1"/>
      <w:numFmt w:val="decimal"/>
      <w:lvlText w:val="%7."/>
      <w:lvlJc w:val="left"/>
      <w:pPr>
        <w:ind w:left="5400" w:firstLine="5040"/>
      </w:pPr>
    </w:lvl>
    <w:lvl w:ilvl="7">
      <w:start w:val="1"/>
      <w:numFmt w:val="lowerLetter"/>
      <w:lvlText w:val="%8."/>
      <w:lvlJc w:val="left"/>
      <w:pPr>
        <w:ind w:left="6120" w:firstLine="5760"/>
      </w:pPr>
    </w:lvl>
    <w:lvl w:ilvl="8">
      <w:start w:val="1"/>
      <w:numFmt w:val="lowerRoman"/>
      <w:lvlText w:val="%9."/>
      <w:lvlJc w:val="right"/>
      <w:pPr>
        <w:ind w:left="6840" w:firstLine="6660"/>
      </w:pPr>
    </w:lvl>
  </w:abstractNum>
  <w:abstractNum w:abstractNumId="26" w15:restartNumberingAfterBreak="0">
    <w:nsid w:val="2AC16AC4"/>
    <w:multiLevelType w:val="multilevel"/>
    <w:tmpl w:val="7D92B85A"/>
    <w:lvl w:ilvl="0">
      <w:start w:val="2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7" w15:restartNumberingAfterBreak="0">
    <w:nsid w:val="2ADA3865"/>
    <w:multiLevelType w:val="multilevel"/>
    <w:tmpl w:val="F3362452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8" w15:restartNumberingAfterBreak="0">
    <w:nsid w:val="2B6C0FE4"/>
    <w:multiLevelType w:val="multilevel"/>
    <w:tmpl w:val="A02E78B4"/>
    <w:lvl w:ilvl="0">
      <w:start w:val="3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9" w15:restartNumberingAfterBreak="0">
    <w:nsid w:val="2F516DD6"/>
    <w:multiLevelType w:val="multilevel"/>
    <w:tmpl w:val="E6B0810C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0" w15:restartNumberingAfterBreak="0">
    <w:nsid w:val="2FB61AF5"/>
    <w:multiLevelType w:val="multilevel"/>
    <w:tmpl w:val="DA20AD70"/>
    <w:lvl w:ilvl="0">
      <w:start w:val="2"/>
      <w:numFmt w:val="decimal"/>
      <w:lvlText w:val="%1."/>
      <w:lvlJc w:val="left"/>
      <w:pPr>
        <w:ind w:left="720" w:firstLine="360"/>
      </w:pPr>
      <w:rPr>
        <w:color w:val="auto"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1" w15:restartNumberingAfterBreak="0">
    <w:nsid w:val="31096F6E"/>
    <w:multiLevelType w:val="multilevel"/>
    <w:tmpl w:val="5EAC503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342A0038"/>
    <w:multiLevelType w:val="hybridMultilevel"/>
    <w:tmpl w:val="37227C0C"/>
    <w:lvl w:ilvl="0" w:tplc="6980B6CC">
      <w:start w:val="7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3441679A"/>
    <w:multiLevelType w:val="multilevel"/>
    <w:tmpl w:val="82B022AA"/>
    <w:lvl w:ilvl="0">
      <w:start w:val="4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4" w15:restartNumberingAfterBreak="0">
    <w:nsid w:val="359F5EA4"/>
    <w:multiLevelType w:val="multilevel"/>
    <w:tmpl w:val="16E2320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5" w15:restartNumberingAfterBreak="0">
    <w:nsid w:val="35D975D9"/>
    <w:multiLevelType w:val="multilevel"/>
    <w:tmpl w:val="A10849F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6" w15:restartNumberingAfterBreak="0">
    <w:nsid w:val="372076A4"/>
    <w:multiLevelType w:val="multilevel"/>
    <w:tmpl w:val="956E0EB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7" w15:restartNumberingAfterBreak="0">
    <w:nsid w:val="37991A77"/>
    <w:multiLevelType w:val="multilevel"/>
    <w:tmpl w:val="E28CAA84"/>
    <w:lvl w:ilvl="0">
      <w:start w:val="4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8" w15:restartNumberingAfterBreak="0">
    <w:nsid w:val="391A67D1"/>
    <w:multiLevelType w:val="multilevel"/>
    <w:tmpl w:val="1A64F6A6"/>
    <w:lvl w:ilvl="0">
      <w:start w:val="1"/>
      <w:numFmt w:val="decimal"/>
      <w:lvlText w:val="%1."/>
      <w:lvlJc w:val="left"/>
      <w:pPr>
        <w:ind w:left="1080" w:firstLine="72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9" w15:restartNumberingAfterBreak="0">
    <w:nsid w:val="3C067772"/>
    <w:multiLevelType w:val="multilevel"/>
    <w:tmpl w:val="4B5C5E2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0" w15:restartNumberingAfterBreak="0">
    <w:nsid w:val="3C624102"/>
    <w:multiLevelType w:val="multilevel"/>
    <w:tmpl w:val="340AD83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1" w15:restartNumberingAfterBreak="0">
    <w:nsid w:val="3CBA5D94"/>
    <w:multiLevelType w:val="multilevel"/>
    <w:tmpl w:val="754A0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CBC3193"/>
    <w:multiLevelType w:val="hybridMultilevel"/>
    <w:tmpl w:val="5190630E"/>
    <w:lvl w:ilvl="0" w:tplc="800A7F3A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3DF804A1"/>
    <w:multiLevelType w:val="multilevel"/>
    <w:tmpl w:val="693450A6"/>
    <w:lvl w:ilvl="0">
      <w:start w:val="1"/>
      <w:numFmt w:val="decimal"/>
      <w:lvlText w:val="%1."/>
      <w:lvlJc w:val="left"/>
      <w:pPr>
        <w:ind w:left="2880" w:firstLine="2520"/>
      </w:pPr>
    </w:lvl>
    <w:lvl w:ilvl="1">
      <w:start w:val="1"/>
      <w:numFmt w:val="lowerLetter"/>
      <w:lvlText w:val="%2."/>
      <w:lvlJc w:val="left"/>
      <w:pPr>
        <w:ind w:left="3600" w:firstLine="3240"/>
      </w:pPr>
    </w:lvl>
    <w:lvl w:ilvl="2">
      <w:start w:val="1"/>
      <w:numFmt w:val="lowerRoman"/>
      <w:lvlText w:val="%3."/>
      <w:lvlJc w:val="right"/>
      <w:pPr>
        <w:ind w:left="4320" w:firstLine="4140"/>
      </w:pPr>
    </w:lvl>
    <w:lvl w:ilvl="3">
      <w:start w:val="1"/>
      <w:numFmt w:val="decimal"/>
      <w:lvlText w:val="%4."/>
      <w:lvlJc w:val="left"/>
      <w:pPr>
        <w:ind w:left="5040" w:firstLine="4680"/>
      </w:pPr>
    </w:lvl>
    <w:lvl w:ilvl="4">
      <w:start w:val="1"/>
      <w:numFmt w:val="lowerLetter"/>
      <w:lvlText w:val="%5."/>
      <w:lvlJc w:val="left"/>
      <w:pPr>
        <w:ind w:left="5760" w:firstLine="5400"/>
      </w:pPr>
    </w:lvl>
    <w:lvl w:ilvl="5">
      <w:start w:val="1"/>
      <w:numFmt w:val="lowerRoman"/>
      <w:lvlText w:val="%6."/>
      <w:lvlJc w:val="right"/>
      <w:pPr>
        <w:ind w:left="6480" w:firstLine="6300"/>
      </w:pPr>
    </w:lvl>
    <w:lvl w:ilvl="6">
      <w:start w:val="1"/>
      <w:numFmt w:val="decimal"/>
      <w:lvlText w:val="%7."/>
      <w:lvlJc w:val="left"/>
      <w:pPr>
        <w:ind w:left="7200" w:firstLine="6840"/>
      </w:pPr>
    </w:lvl>
    <w:lvl w:ilvl="7">
      <w:start w:val="1"/>
      <w:numFmt w:val="lowerLetter"/>
      <w:lvlText w:val="%8."/>
      <w:lvlJc w:val="left"/>
      <w:pPr>
        <w:ind w:left="7920" w:firstLine="7560"/>
      </w:pPr>
    </w:lvl>
    <w:lvl w:ilvl="8">
      <w:start w:val="1"/>
      <w:numFmt w:val="lowerRoman"/>
      <w:lvlText w:val="%9."/>
      <w:lvlJc w:val="right"/>
      <w:pPr>
        <w:ind w:left="8640" w:firstLine="8460"/>
      </w:pPr>
    </w:lvl>
  </w:abstractNum>
  <w:abstractNum w:abstractNumId="44" w15:restartNumberingAfterBreak="0">
    <w:nsid w:val="3EBE4EF5"/>
    <w:multiLevelType w:val="multilevel"/>
    <w:tmpl w:val="A1887E7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5" w15:restartNumberingAfterBreak="0">
    <w:nsid w:val="3F747B9F"/>
    <w:multiLevelType w:val="hybridMultilevel"/>
    <w:tmpl w:val="C352D340"/>
    <w:lvl w:ilvl="0" w:tplc="5B08BE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13B412E"/>
    <w:multiLevelType w:val="hybridMultilevel"/>
    <w:tmpl w:val="EAB6FE72"/>
    <w:lvl w:ilvl="0" w:tplc="6C44EC6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19F412D"/>
    <w:multiLevelType w:val="hybridMultilevel"/>
    <w:tmpl w:val="1DBE5B50"/>
    <w:lvl w:ilvl="0" w:tplc="EE4697B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59D6623"/>
    <w:multiLevelType w:val="hybridMultilevel"/>
    <w:tmpl w:val="121E5170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E585E4E"/>
    <w:multiLevelType w:val="multilevel"/>
    <w:tmpl w:val="754A0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EA66F4E"/>
    <w:multiLevelType w:val="hybridMultilevel"/>
    <w:tmpl w:val="2796F95E"/>
    <w:lvl w:ilvl="0" w:tplc="5B08BE2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0773BB3"/>
    <w:multiLevelType w:val="multilevel"/>
    <w:tmpl w:val="2362B05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2" w15:restartNumberingAfterBreak="0">
    <w:nsid w:val="51D76696"/>
    <w:multiLevelType w:val="multilevel"/>
    <w:tmpl w:val="BA44701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3" w15:restartNumberingAfterBreak="0">
    <w:nsid w:val="57DD050E"/>
    <w:multiLevelType w:val="multilevel"/>
    <w:tmpl w:val="41109080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4" w15:restartNumberingAfterBreak="0">
    <w:nsid w:val="58F151FD"/>
    <w:multiLevelType w:val="hybridMultilevel"/>
    <w:tmpl w:val="384658E2"/>
    <w:lvl w:ilvl="0" w:tplc="EE4697B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A4A1C7B"/>
    <w:multiLevelType w:val="multilevel"/>
    <w:tmpl w:val="A4F498F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6" w15:restartNumberingAfterBreak="0">
    <w:nsid w:val="5A8E50F9"/>
    <w:multiLevelType w:val="multilevel"/>
    <w:tmpl w:val="72A6D56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7" w15:restartNumberingAfterBreak="0">
    <w:nsid w:val="5D961616"/>
    <w:multiLevelType w:val="multilevel"/>
    <w:tmpl w:val="0CA6BA5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8" w15:restartNumberingAfterBreak="0">
    <w:nsid w:val="5DE856EA"/>
    <w:multiLevelType w:val="hybridMultilevel"/>
    <w:tmpl w:val="0BF4EB24"/>
    <w:lvl w:ilvl="0" w:tplc="5B08BE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E8F5CFA"/>
    <w:multiLevelType w:val="multilevel"/>
    <w:tmpl w:val="A56A79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  <w:sz w:val="32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0" w15:restartNumberingAfterBreak="0">
    <w:nsid w:val="6152473E"/>
    <w:multiLevelType w:val="hybridMultilevel"/>
    <w:tmpl w:val="AD4022B0"/>
    <w:lvl w:ilvl="0" w:tplc="5B08BE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1733941"/>
    <w:multiLevelType w:val="hybridMultilevel"/>
    <w:tmpl w:val="5386C5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2982DFA"/>
    <w:multiLevelType w:val="multilevel"/>
    <w:tmpl w:val="02A2754A"/>
    <w:lvl w:ilvl="0">
      <w:start w:val="3"/>
      <w:numFmt w:val="decimal"/>
      <w:lvlText w:val="%1."/>
      <w:lvlJc w:val="left"/>
      <w:pPr>
        <w:ind w:left="1440" w:firstLine="1080"/>
      </w:pPr>
    </w:lvl>
    <w:lvl w:ilvl="1">
      <w:start w:val="1"/>
      <w:numFmt w:val="lowerLetter"/>
      <w:lvlText w:val="%2."/>
      <w:lvlJc w:val="left"/>
      <w:pPr>
        <w:ind w:left="2160" w:firstLine="1800"/>
      </w:pPr>
    </w:lvl>
    <w:lvl w:ilvl="2">
      <w:start w:val="1"/>
      <w:numFmt w:val="lowerRoman"/>
      <w:lvlText w:val="%3."/>
      <w:lvlJc w:val="right"/>
      <w:pPr>
        <w:ind w:left="2880" w:firstLine="2700"/>
      </w:pPr>
    </w:lvl>
    <w:lvl w:ilvl="3">
      <w:start w:val="1"/>
      <w:numFmt w:val="decimal"/>
      <w:lvlText w:val="%4."/>
      <w:lvlJc w:val="left"/>
      <w:pPr>
        <w:ind w:left="3600" w:firstLine="3240"/>
      </w:pPr>
    </w:lvl>
    <w:lvl w:ilvl="4">
      <w:start w:val="1"/>
      <w:numFmt w:val="lowerLetter"/>
      <w:lvlText w:val="%5."/>
      <w:lvlJc w:val="left"/>
      <w:pPr>
        <w:ind w:left="4320" w:firstLine="3960"/>
      </w:pPr>
    </w:lvl>
    <w:lvl w:ilvl="5">
      <w:start w:val="1"/>
      <w:numFmt w:val="lowerRoman"/>
      <w:lvlText w:val="%6."/>
      <w:lvlJc w:val="right"/>
      <w:pPr>
        <w:ind w:left="5040" w:firstLine="4860"/>
      </w:pPr>
    </w:lvl>
    <w:lvl w:ilvl="6">
      <w:start w:val="1"/>
      <w:numFmt w:val="decimal"/>
      <w:lvlText w:val="%7."/>
      <w:lvlJc w:val="left"/>
      <w:pPr>
        <w:ind w:left="5760" w:firstLine="5400"/>
      </w:pPr>
    </w:lvl>
    <w:lvl w:ilvl="7">
      <w:start w:val="1"/>
      <w:numFmt w:val="lowerLetter"/>
      <w:lvlText w:val="%8."/>
      <w:lvlJc w:val="left"/>
      <w:pPr>
        <w:ind w:left="6480" w:firstLine="6120"/>
      </w:pPr>
    </w:lvl>
    <w:lvl w:ilvl="8">
      <w:start w:val="1"/>
      <w:numFmt w:val="lowerRoman"/>
      <w:lvlText w:val="%9."/>
      <w:lvlJc w:val="right"/>
      <w:pPr>
        <w:ind w:left="7200" w:firstLine="7020"/>
      </w:pPr>
    </w:lvl>
  </w:abstractNum>
  <w:abstractNum w:abstractNumId="63" w15:restartNumberingAfterBreak="0">
    <w:nsid w:val="6429391A"/>
    <w:multiLevelType w:val="multilevel"/>
    <w:tmpl w:val="A618726C"/>
    <w:lvl w:ilvl="0">
      <w:start w:val="2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4" w15:restartNumberingAfterBreak="0">
    <w:nsid w:val="6A5100FB"/>
    <w:multiLevelType w:val="multilevel"/>
    <w:tmpl w:val="81BC81A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5" w15:restartNumberingAfterBreak="0">
    <w:nsid w:val="6A754F24"/>
    <w:multiLevelType w:val="hybridMultilevel"/>
    <w:tmpl w:val="C352D340"/>
    <w:lvl w:ilvl="0" w:tplc="5B08BE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B142141"/>
    <w:multiLevelType w:val="multilevel"/>
    <w:tmpl w:val="E8602712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7" w15:restartNumberingAfterBreak="0">
    <w:nsid w:val="716F00A1"/>
    <w:multiLevelType w:val="multilevel"/>
    <w:tmpl w:val="754A0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720206B7"/>
    <w:multiLevelType w:val="hybridMultilevel"/>
    <w:tmpl w:val="92706E64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6073614"/>
    <w:multiLevelType w:val="multilevel"/>
    <w:tmpl w:val="D3829862"/>
    <w:lvl w:ilvl="0">
      <w:start w:val="3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0" w15:restartNumberingAfterBreak="0">
    <w:nsid w:val="78872A1F"/>
    <w:multiLevelType w:val="multilevel"/>
    <w:tmpl w:val="6774517C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1" w15:restartNumberingAfterBreak="0">
    <w:nsid w:val="7A2F401B"/>
    <w:multiLevelType w:val="multilevel"/>
    <w:tmpl w:val="1812D962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2" w15:restartNumberingAfterBreak="0">
    <w:nsid w:val="7C49421B"/>
    <w:multiLevelType w:val="multilevel"/>
    <w:tmpl w:val="6CA80B44"/>
    <w:lvl w:ilvl="0">
      <w:start w:val="3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3" w15:restartNumberingAfterBreak="0">
    <w:nsid w:val="7C923877"/>
    <w:multiLevelType w:val="multilevel"/>
    <w:tmpl w:val="B030C548"/>
    <w:lvl w:ilvl="0">
      <w:start w:val="1"/>
      <w:numFmt w:val="decimal"/>
      <w:lvlText w:val="%1."/>
      <w:lvlJc w:val="left"/>
      <w:pPr>
        <w:ind w:left="0" w:firstLine="360"/>
      </w:pPr>
    </w:lvl>
    <w:lvl w:ilvl="1">
      <w:start w:val="1"/>
      <w:numFmt w:val="lowerLetter"/>
      <w:lvlText w:val="%2."/>
      <w:lvlJc w:val="left"/>
      <w:pPr>
        <w:ind w:left="720" w:firstLine="1080"/>
      </w:pPr>
    </w:lvl>
    <w:lvl w:ilvl="2">
      <w:start w:val="1"/>
      <w:numFmt w:val="lowerRoman"/>
      <w:lvlText w:val="%3."/>
      <w:lvlJc w:val="right"/>
      <w:pPr>
        <w:ind w:left="1440" w:firstLine="1980"/>
      </w:pPr>
    </w:lvl>
    <w:lvl w:ilvl="3">
      <w:start w:val="1"/>
      <w:numFmt w:val="decimal"/>
      <w:lvlText w:val="%4."/>
      <w:lvlJc w:val="left"/>
      <w:pPr>
        <w:ind w:left="2160" w:firstLine="2520"/>
      </w:pPr>
    </w:lvl>
    <w:lvl w:ilvl="4">
      <w:start w:val="1"/>
      <w:numFmt w:val="lowerLetter"/>
      <w:lvlText w:val="%5."/>
      <w:lvlJc w:val="left"/>
      <w:pPr>
        <w:ind w:left="2880" w:firstLine="3240"/>
      </w:pPr>
    </w:lvl>
    <w:lvl w:ilvl="5">
      <w:start w:val="1"/>
      <w:numFmt w:val="lowerRoman"/>
      <w:lvlText w:val="%6."/>
      <w:lvlJc w:val="right"/>
      <w:pPr>
        <w:ind w:left="3600" w:firstLine="4140"/>
      </w:pPr>
    </w:lvl>
    <w:lvl w:ilvl="6">
      <w:start w:val="1"/>
      <w:numFmt w:val="decimal"/>
      <w:lvlText w:val="%7."/>
      <w:lvlJc w:val="left"/>
      <w:pPr>
        <w:ind w:left="4320" w:firstLine="4680"/>
      </w:pPr>
    </w:lvl>
    <w:lvl w:ilvl="7">
      <w:start w:val="1"/>
      <w:numFmt w:val="lowerLetter"/>
      <w:lvlText w:val="%8."/>
      <w:lvlJc w:val="left"/>
      <w:pPr>
        <w:ind w:left="5040" w:firstLine="5400"/>
      </w:pPr>
    </w:lvl>
    <w:lvl w:ilvl="8">
      <w:start w:val="1"/>
      <w:numFmt w:val="lowerRoman"/>
      <w:lvlText w:val="%9."/>
      <w:lvlJc w:val="right"/>
      <w:pPr>
        <w:ind w:left="5760" w:firstLine="6300"/>
      </w:pPr>
    </w:lvl>
  </w:abstractNum>
  <w:num w:numId="1">
    <w:abstractNumId w:val="1"/>
  </w:num>
  <w:num w:numId="2">
    <w:abstractNumId w:val="0"/>
  </w:num>
  <w:num w:numId="3">
    <w:abstractNumId w:val="59"/>
  </w:num>
  <w:num w:numId="4">
    <w:abstractNumId w:val="15"/>
  </w:num>
  <w:num w:numId="5">
    <w:abstractNumId w:val="13"/>
  </w:num>
  <w:num w:numId="6">
    <w:abstractNumId w:val="17"/>
  </w:num>
  <w:num w:numId="7">
    <w:abstractNumId w:val="56"/>
  </w:num>
  <w:num w:numId="8">
    <w:abstractNumId w:val="24"/>
  </w:num>
  <w:num w:numId="9">
    <w:abstractNumId w:val="55"/>
  </w:num>
  <w:num w:numId="10">
    <w:abstractNumId w:val="63"/>
  </w:num>
  <w:num w:numId="11">
    <w:abstractNumId w:val="2"/>
  </w:num>
  <w:num w:numId="12">
    <w:abstractNumId w:val="28"/>
  </w:num>
  <w:num w:numId="13">
    <w:abstractNumId w:val="11"/>
  </w:num>
  <w:num w:numId="14">
    <w:abstractNumId w:val="35"/>
  </w:num>
  <w:num w:numId="15">
    <w:abstractNumId w:val="57"/>
  </w:num>
  <w:num w:numId="16">
    <w:abstractNumId w:val="10"/>
  </w:num>
  <w:num w:numId="17">
    <w:abstractNumId w:val="40"/>
  </w:num>
  <w:num w:numId="18">
    <w:abstractNumId w:val="34"/>
  </w:num>
  <w:num w:numId="19">
    <w:abstractNumId w:val="64"/>
  </w:num>
  <w:num w:numId="20">
    <w:abstractNumId w:val="52"/>
  </w:num>
  <w:num w:numId="21">
    <w:abstractNumId w:val="29"/>
  </w:num>
  <w:num w:numId="22">
    <w:abstractNumId w:val="18"/>
  </w:num>
  <w:num w:numId="23">
    <w:abstractNumId w:val="71"/>
  </w:num>
  <w:num w:numId="24">
    <w:abstractNumId w:val="6"/>
  </w:num>
  <w:num w:numId="25">
    <w:abstractNumId w:val="3"/>
  </w:num>
  <w:num w:numId="26">
    <w:abstractNumId w:val="69"/>
  </w:num>
  <w:num w:numId="27">
    <w:abstractNumId w:val="33"/>
  </w:num>
  <w:num w:numId="28">
    <w:abstractNumId w:val="8"/>
  </w:num>
  <w:num w:numId="29">
    <w:abstractNumId w:val="21"/>
  </w:num>
  <w:num w:numId="30">
    <w:abstractNumId w:val="70"/>
  </w:num>
  <w:num w:numId="31">
    <w:abstractNumId w:val="30"/>
  </w:num>
  <w:num w:numId="32">
    <w:abstractNumId w:val="39"/>
  </w:num>
  <w:num w:numId="33">
    <w:abstractNumId w:val="37"/>
  </w:num>
  <w:num w:numId="34">
    <w:abstractNumId w:val="72"/>
  </w:num>
  <w:num w:numId="35">
    <w:abstractNumId w:val="36"/>
  </w:num>
  <w:num w:numId="36">
    <w:abstractNumId w:val="5"/>
  </w:num>
  <w:num w:numId="37">
    <w:abstractNumId w:val="66"/>
  </w:num>
  <w:num w:numId="38">
    <w:abstractNumId w:val="26"/>
  </w:num>
  <w:num w:numId="39">
    <w:abstractNumId w:val="22"/>
  </w:num>
  <w:num w:numId="40">
    <w:abstractNumId w:val="49"/>
  </w:num>
  <w:num w:numId="41">
    <w:abstractNumId w:val="68"/>
  </w:num>
  <w:num w:numId="42">
    <w:abstractNumId w:val="12"/>
  </w:num>
  <w:num w:numId="43">
    <w:abstractNumId w:val="61"/>
  </w:num>
  <w:num w:numId="44">
    <w:abstractNumId w:val="46"/>
  </w:num>
  <w:num w:numId="45">
    <w:abstractNumId w:val="54"/>
  </w:num>
  <w:num w:numId="46">
    <w:abstractNumId w:val="23"/>
  </w:num>
  <w:num w:numId="47">
    <w:abstractNumId w:val="60"/>
  </w:num>
  <w:num w:numId="48">
    <w:abstractNumId w:val="58"/>
  </w:num>
  <w:num w:numId="49">
    <w:abstractNumId w:val="45"/>
  </w:num>
  <w:num w:numId="50">
    <w:abstractNumId w:val="47"/>
  </w:num>
  <w:num w:numId="51">
    <w:abstractNumId w:val="65"/>
  </w:num>
  <w:num w:numId="52">
    <w:abstractNumId w:val="50"/>
  </w:num>
  <w:num w:numId="53">
    <w:abstractNumId w:val="41"/>
  </w:num>
  <w:num w:numId="54">
    <w:abstractNumId w:val="14"/>
  </w:num>
  <w:num w:numId="55">
    <w:abstractNumId w:val="67"/>
  </w:num>
  <w:num w:numId="56">
    <w:abstractNumId w:val="19"/>
  </w:num>
  <w:num w:numId="57">
    <w:abstractNumId w:val="43"/>
  </w:num>
  <w:num w:numId="58">
    <w:abstractNumId w:val="20"/>
  </w:num>
  <w:num w:numId="59">
    <w:abstractNumId w:val="53"/>
  </w:num>
  <w:num w:numId="60">
    <w:abstractNumId w:val="7"/>
  </w:num>
  <w:num w:numId="61">
    <w:abstractNumId w:val="44"/>
  </w:num>
  <w:num w:numId="62">
    <w:abstractNumId w:val="16"/>
  </w:num>
  <w:num w:numId="63">
    <w:abstractNumId w:val="51"/>
  </w:num>
  <w:num w:numId="64">
    <w:abstractNumId w:val="25"/>
  </w:num>
  <w:num w:numId="65">
    <w:abstractNumId w:val="38"/>
  </w:num>
  <w:num w:numId="66">
    <w:abstractNumId w:val="62"/>
  </w:num>
  <w:num w:numId="67">
    <w:abstractNumId w:val="27"/>
  </w:num>
  <w:num w:numId="68">
    <w:abstractNumId w:val="9"/>
  </w:num>
  <w:num w:numId="69">
    <w:abstractNumId w:val="31"/>
  </w:num>
  <w:num w:numId="70">
    <w:abstractNumId w:val="42"/>
  </w:num>
  <w:num w:numId="71">
    <w:abstractNumId w:val="32"/>
  </w:num>
  <w:num w:numId="72">
    <w:abstractNumId w:val="73"/>
  </w:num>
  <w:num w:numId="73">
    <w:abstractNumId w:val="4"/>
  </w:num>
  <w:num w:numId="74">
    <w:abstractNumId w:val="48"/>
  </w:num>
  <w:numIdMacAtCleanup w:val="7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4FAE"/>
    <w:rsid w:val="00001A88"/>
    <w:rsid w:val="00003CA5"/>
    <w:rsid w:val="00021027"/>
    <w:rsid w:val="000272E1"/>
    <w:rsid w:val="00033240"/>
    <w:rsid w:val="00042844"/>
    <w:rsid w:val="00043066"/>
    <w:rsid w:val="00046235"/>
    <w:rsid w:val="00046E70"/>
    <w:rsid w:val="00062CDA"/>
    <w:rsid w:val="000773CC"/>
    <w:rsid w:val="000779E5"/>
    <w:rsid w:val="000839C1"/>
    <w:rsid w:val="00086A31"/>
    <w:rsid w:val="000878DF"/>
    <w:rsid w:val="000906E6"/>
    <w:rsid w:val="00090E24"/>
    <w:rsid w:val="000C1B60"/>
    <w:rsid w:val="000D10D2"/>
    <w:rsid w:val="000D37C5"/>
    <w:rsid w:val="000E0EA5"/>
    <w:rsid w:val="000E11E0"/>
    <w:rsid w:val="000E5CA4"/>
    <w:rsid w:val="000E5FC2"/>
    <w:rsid w:val="00102ED2"/>
    <w:rsid w:val="00114025"/>
    <w:rsid w:val="00124FAE"/>
    <w:rsid w:val="001254B5"/>
    <w:rsid w:val="00133BFE"/>
    <w:rsid w:val="00137FF8"/>
    <w:rsid w:val="001425F1"/>
    <w:rsid w:val="00142CE5"/>
    <w:rsid w:val="0014329D"/>
    <w:rsid w:val="0014613F"/>
    <w:rsid w:val="00150184"/>
    <w:rsid w:val="0015082B"/>
    <w:rsid w:val="00167CAD"/>
    <w:rsid w:val="00176C86"/>
    <w:rsid w:val="00184EDC"/>
    <w:rsid w:val="0019716B"/>
    <w:rsid w:val="001A1858"/>
    <w:rsid w:val="001A55A4"/>
    <w:rsid w:val="001A6284"/>
    <w:rsid w:val="001B5F6D"/>
    <w:rsid w:val="001C0255"/>
    <w:rsid w:val="001C15E3"/>
    <w:rsid w:val="001D4E48"/>
    <w:rsid w:val="001E2EBA"/>
    <w:rsid w:val="001E5F09"/>
    <w:rsid w:val="001E68FF"/>
    <w:rsid w:val="001E7D1D"/>
    <w:rsid w:val="00214721"/>
    <w:rsid w:val="002163EE"/>
    <w:rsid w:val="0021649A"/>
    <w:rsid w:val="002167CE"/>
    <w:rsid w:val="00216CCD"/>
    <w:rsid w:val="00220DE5"/>
    <w:rsid w:val="002253D9"/>
    <w:rsid w:val="002318F2"/>
    <w:rsid w:val="00244D85"/>
    <w:rsid w:val="0024520D"/>
    <w:rsid w:val="00251BFB"/>
    <w:rsid w:val="00256F1B"/>
    <w:rsid w:val="00257719"/>
    <w:rsid w:val="0027313F"/>
    <w:rsid w:val="00273771"/>
    <w:rsid w:val="0027561E"/>
    <w:rsid w:val="002807E3"/>
    <w:rsid w:val="002A3DF8"/>
    <w:rsid w:val="002B2F38"/>
    <w:rsid w:val="002B786F"/>
    <w:rsid w:val="002C13B7"/>
    <w:rsid w:val="002C2758"/>
    <w:rsid w:val="002E0A9E"/>
    <w:rsid w:val="002E1ED1"/>
    <w:rsid w:val="002E29FF"/>
    <w:rsid w:val="002E3E8B"/>
    <w:rsid w:val="002E561A"/>
    <w:rsid w:val="002E7F32"/>
    <w:rsid w:val="00306EB3"/>
    <w:rsid w:val="0032584B"/>
    <w:rsid w:val="00334C52"/>
    <w:rsid w:val="00342FA7"/>
    <w:rsid w:val="003462A0"/>
    <w:rsid w:val="00347BC3"/>
    <w:rsid w:val="00364E6A"/>
    <w:rsid w:val="003744DA"/>
    <w:rsid w:val="003806E6"/>
    <w:rsid w:val="00383521"/>
    <w:rsid w:val="00384CB5"/>
    <w:rsid w:val="00390A6A"/>
    <w:rsid w:val="00392639"/>
    <w:rsid w:val="003A4DEF"/>
    <w:rsid w:val="003A6F40"/>
    <w:rsid w:val="003B0823"/>
    <w:rsid w:val="003D3480"/>
    <w:rsid w:val="003D4018"/>
    <w:rsid w:val="003D57C7"/>
    <w:rsid w:val="003D57EA"/>
    <w:rsid w:val="003D6D0E"/>
    <w:rsid w:val="003E2FB0"/>
    <w:rsid w:val="003E61D3"/>
    <w:rsid w:val="003F721B"/>
    <w:rsid w:val="0040333D"/>
    <w:rsid w:val="00403F89"/>
    <w:rsid w:val="00407D8B"/>
    <w:rsid w:val="00413523"/>
    <w:rsid w:val="0041737C"/>
    <w:rsid w:val="00417499"/>
    <w:rsid w:val="0042126E"/>
    <w:rsid w:val="00421AD9"/>
    <w:rsid w:val="00426D32"/>
    <w:rsid w:val="0042784F"/>
    <w:rsid w:val="0043211E"/>
    <w:rsid w:val="0046317A"/>
    <w:rsid w:val="00465033"/>
    <w:rsid w:val="004659F9"/>
    <w:rsid w:val="00466645"/>
    <w:rsid w:val="00467AFE"/>
    <w:rsid w:val="004836F1"/>
    <w:rsid w:val="00492D96"/>
    <w:rsid w:val="00494284"/>
    <w:rsid w:val="00497895"/>
    <w:rsid w:val="004A0561"/>
    <w:rsid w:val="004A25F8"/>
    <w:rsid w:val="004A6BE1"/>
    <w:rsid w:val="004A72B4"/>
    <w:rsid w:val="004B284B"/>
    <w:rsid w:val="004B2CE0"/>
    <w:rsid w:val="004B4C5B"/>
    <w:rsid w:val="004C0F87"/>
    <w:rsid w:val="004C2AE8"/>
    <w:rsid w:val="004C3665"/>
    <w:rsid w:val="004C75B6"/>
    <w:rsid w:val="004D2950"/>
    <w:rsid w:val="004E38D8"/>
    <w:rsid w:val="004E6110"/>
    <w:rsid w:val="004F4959"/>
    <w:rsid w:val="004F6277"/>
    <w:rsid w:val="005055F0"/>
    <w:rsid w:val="00512E58"/>
    <w:rsid w:val="005241BA"/>
    <w:rsid w:val="00525FB1"/>
    <w:rsid w:val="00533061"/>
    <w:rsid w:val="00533BE4"/>
    <w:rsid w:val="00536621"/>
    <w:rsid w:val="00537847"/>
    <w:rsid w:val="00543620"/>
    <w:rsid w:val="0054558D"/>
    <w:rsid w:val="00546D20"/>
    <w:rsid w:val="00551DF4"/>
    <w:rsid w:val="00554E70"/>
    <w:rsid w:val="005551AB"/>
    <w:rsid w:val="0055672F"/>
    <w:rsid w:val="00563885"/>
    <w:rsid w:val="0058663F"/>
    <w:rsid w:val="005943DD"/>
    <w:rsid w:val="005A01D9"/>
    <w:rsid w:val="005A4C9B"/>
    <w:rsid w:val="005B0AD9"/>
    <w:rsid w:val="005B1D2D"/>
    <w:rsid w:val="005B439C"/>
    <w:rsid w:val="005B5AAD"/>
    <w:rsid w:val="005B6CB2"/>
    <w:rsid w:val="005B7905"/>
    <w:rsid w:val="005C2938"/>
    <w:rsid w:val="005D1DA0"/>
    <w:rsid w:val="005E1394"/>
    <w:rsid w:val="005E3842"/>
    <w:rsid w:val="005F3BDB"/>
    <w:rsid w:val="00602431"/>
    <w:rsid w:val="00606AD8"/>
    <w:rsid w:val="006075F2"/>
    <w:rsid w:val="00610A96"/>
    <w:rsid w:val="00611034"/>
    <w:rsid w:val="006160BD"/>
    <w:rsid w:val="00620275"/>
    <w:rsid w:val="00622DAB"/>
    <w:rsid w:val="00625A6A"/>
    <w:rsid w:val="00626E4E"/>
    <w:rsid w:val="00635A41"/>
    <w:rsid w:val="0063653F"/>
    <w:rsid w:val="00641766"/>
    <w:rsid w:val="006454A7"/>
    <w:rsid w:val="0064601E"/>
    <w:rsid w:val="0066706B"/>
    <w:rsid w:val="006704D8"/>
    <w:rsid w:val="00676FD4"/>
    <w:rsid w:val="00685C96"/>
    <w:rsid w:val="00686F6F"/>
    <w:rsid w:val="00695F47"/>
    <w:rsid w:val="006A0329"/>
    <w:rsid w:val="006A4284"/>
    <w:rsid w:val="006B5733"/>
    <w:rsid w:val="006B71CF"/>
    <w:rsid w:val="006C3D82"/>
    <w:rsid w:val="006D198D"/>
    <w:rsid w:val="006E1C3E"/>
    <w:rsid w:val="006E4CE4"/>
    <w:rsid w:val="006F7DB3"/>
    <w:rsid w:val="00701DED"/>
    <w:rsid w:val="00704AE8"/>
    <w:rsid w:val="00714DD2"/>
    <w:rsid w:val="007169FA"/>
    <w:rsid w:val="0073082C"/>
    <w:rsid w:val="007433E8"/>
    <w:rsid w:val="00750631"/>
    <w:rsid w:val="007704D5"/>
    <w:rsid w:val="007A1669"/>
    <w:rsid w:val="007A5402"/>
    <w:rsid w:val="007B0279"/>
    <w:rsid w:val="007C1181"/>
    <w:rsid w:val="007C33F4"/>
    <w:rsid w:val="007C5A03"/>
    <w:rsid w:val="007D21E2"/>
    <w:rsid w:val="007D3F86"/>
    <w:rsid w:val="007D6528"/>
    <w:rsid w:val="007E0D90"/>
    <w:rsid w:val="00801F86"/>
    <w:rsid w:val="008271D4"/>
    <w:rsid w:val="00840F59"/>
    <w:rsid w:val="00842089"/>
    <w:rsid w:val="0085124C"/>
    <w:rsid w:val="00856B00"/>
    <w:rsid w:val="00863204"/>
    <w:rsid w:val="00867AFD"/>
    <w:rsid w:val="00871EF4"/>
    <w:rsid w:val="00884923"/>
    <w:rsid w:val="00885E5A"/>
    <w:rsid w:val="00892BDB"/>
    <w:rsid w:val="00897E5A"/>
    <w:rsid w:val="008A2187"/>
    <w:rsid w:val="008A40ED"/>
    <w:rsid w:val="008A4EC7"/>
    <w:rsid w:val="008B113C"/>
    <w:rsid w:val="008B6BF2"/>
    <w:rsid w:val="008E4AE3"/>
    <w:rsid w:val="008E5765"/>
    <w:rsid w:val="008F0834"/>
    <w:rsid w:val="008F73C1"/>
    <w:rsid w:val="008F7DFE"/>
    <w:rsid w:val="00900EE0"/>
    <w:rsid w:val="00904390"/>
    <w:rsid w:val="0091104B"/>
    <w:rsid w:val="00915F8F"/>
    <w:rsid w:val="00930E6E"/>
    <w:rsid w:val="00936629"/>
    <w:rsid w:val="009439C6"/>
    <w:rsid w:val="00950BCB"/>
    <w:rsid w:val="009534CE"/>
    <w:rsid w:val="0095616D"/>
    <w:rsid w:val="0095723E"/>
    <w:rsid w:val="00957D59"/>
    <w:rsid w:val="00965318"/>
    <w:rsid w:val="009654E6"/>
    <w:rsid w:val="00966A3C"/>
    <w:rsid w:val="00971961"/>
    <w:rsid w:val="00973D8F"/>
    <w:rsid w:val="00990D25"/>
    <w:rsid w:val="00994FE7"/>
    <w:rsid w:val="00996AC3"/>
    <w:rsid w:val="009974BE"/>
    <w:rsid w:val="009B69FD"/>
    <w:rsid w:val="009C1AE8"/>
    <w:rsid w:val="009C2C14"/>
    <w:rsid w:val="009C3679"/>
    <w:rsid w:val="009D0CB1"/>
    <w:rsid w:val="009D32C3"/>
    <w:rsid w:val="009D3CAC"/>
    <w:rsid w:val="009E4E83"/>
    <w:rsid w:val="009F1CA8"/>
    <w:rsid w:val="009F7B1F"/>
    <w:rsid w:val="00A0193F"/>
    <w:rsid w:val="00A0451B"/>
    <w:rsid w:val="00A07AE4"/>
    <w:rsid w:val="00A2183E"/>
    <w:rsid w:val="00A21875"/>
    <w:rsid w:val="00A22346"/>
    <w:rsid w:val="00A23EEC"/>
    <w:rsid w:val="00A2415F"/>
    <w:rsid w:val="00A44A65"/>
    <w:rsid w:val="00A564CB"/>
    <w:rsid w:val="00A56573"/>
    <w:rsid w:val="00A6191D"/>
    <w:rsid w:val="00A63BE6"/>
    <w:rsid w:val="00A661AC"/>
    <w:rsid w:val="00A72809"/>
    <w:rsid w:val="00A8404E"/>
    <w:rsid w:val="00AA4C59"/>
    <w:rsid w:val="00AA754F"/>
    <w:rsid w:val="00AB3194"/>
    <w:rsid w:val="00AC6820"/>
    <w:rsid w:val="00AC6BE4"/>
    <w:rsid w:val="00AE01EF"/>
    <w:rsid w:val="00AE0962"/>
    <w:rsid w:val="00AE2870"/>
    <w:rsid w:val="00AF67DA"/>
    <w:rsid w:val="00AF73DD"/>
    <w:rsid w:val="00B26F00"/>
    <w:rsid w:val="00B274B8"/>
    <w:rsid w:val="00B27FA1"/>
    <w:rsid w:val="00B35FD1"/>
    <w:rsid w:val="00B53DCC"/>
    <w:rsid w:val="00B6356E"/>
    <w:rsid w:val="00B66947"/>
    <w:rsid w:val="00B67361"/>
    <w:rsid w:val="00B7714D"/>
    <w:rsid w:val="00B82DDE"/>
    <w:rsid w:val="00B90044"/>
    <w:rsid w:val="00B92EBA"/>
    <w:rsid w:val="00B93E51"/>
    <w:rsid w:val="00BA25BE"/>
    <w:rsid w:val="00BA7E9F"/>
    <w:rsid w:val="00BC0ECC"/>
    <w:rsid w:val="00BC13CA"/>
    <w:rsid w:val="00BC5249"/>
    <w:rsid w:val="00BC7413"/>
    <w:rsid w:val="00BD020C"/>
    <w:rsid w:val="00BE58BB"/>
    <w:rsid w:val="00BF59BD"/>
    <w:rsid w:val="00C06858"/>
    <w:rsid w:val="00C13980"/>
    <w:rsid w:val="00C24903"/>
    <w:rsid w:val="00C27D95"/>
    <w:rsid w:val="00C607A3"/>
    <w:rsid w:val="00C6350F"/>
    <w:rsid w:val="00C65C91"/>
    <w:rsid w:val="00C801BE"/>
    <w:rsid w:val="00C814B8"/>
    <w:rsid w:val="00C847B5"/>
    <w:rsid w:val="00C868FE"/>
    <w:rsid w:val="00CA2F06"/>
    <w:rsid w:val="00CA327E"/>
    <w:rsid w:val="00CA3933"/>
    <w:rsid w:val="00CB6B21"/>
    <w:rsid w:val="00CC1D11"/>
    <w:rsid w:val="00CC25AC"/>
    <w:rsid w:val="00CD1C4A"/>
    <w:rsid w:val="00CD3FE7"/>
    <w:rsid w:val="00CD5245"/>
    <w:rsid w:val="00CE1D70"/>
    <w:rsid w:val="00CE25BC"/>
    <w:rsid w:val="00D02703"/>
    <w:rsid w:val="00D10C46"/>
    <w:rsid w:val="00D240C1"/>
    <w:rsid w:val="00D33529"/>
    <w:rsid w:val="00D33BB4"/>
    <w:rsid w:val="00D37BC7"/>
    <w:rsid w:val="00D46782"/>
    <w:rsid w:val="00D54BE5"/>
    <w:rsid w:val="00D55F2A"/>
    <w:rsid w:val="00D567EE"/>
    <w:rsid w:val="00D63872"/>
    <w:rsid w:val="00D65011"/>
    <w:rsid w:val="00D7319E"/>
    <w:rsid w:val="00D7472E"/>
    <w:rsid w:val="00D75C14"/>
    <w:rsid w:val="00D82DE8"/>
    <w:rsid w:val="00D92BD7"/>
    <w:rsid w:val="00D93C02"/>
    <w:rsid w:val="00D943AD"/>
    <w:rsid w:val="00D953EB"/>
    <w:rsid w:val="00DA15AE"/>
    <w:rsid w:val="00DA560C"/>
    <w:rsid w:val="00DB21B4"/>
    <w:rsid w:val="00DC2CC5"/>
    <w:rsid w:val="00DC36C7"/>
    <w:rsid w:val="00DE1A2C"/>
    <w:rsid w:val="00DE3128"/>
    <w:rsid w:val="00DE7DAE"/>
    <w:rsid w:val="00DF0978"/>
    <w:rsid w:val="00DF0E9E"/>
    <w:rsid w:val="00DF2677"/>
    <w:rsid w:val="00DF6A47"/>
    <w:rsid w:val="00DF6EC1"/>
    <w:rsid w:val="00E0608E"/>
    <w:rsid w:val="00E16838"/>
    <w:rsid w:val="00E243D0"/>
    <w:rsid w:val="00E2530F"/>
    <w:rsid w:val="00E279BA"/>
    <w:rsid w:val="00E30DB7"/>
    <w:rsid w:val="00E350E1"/>
    <w:rsid w:val="00E3564C"/>
    <w:rsid w:val="00E571B4"/>
    <w:rsid w:val="00E72C64"/>
    <w:rsid w:val="00E76A2D"/>
    <w:rsid w:val="00E816CC"/>
    <w:rsid w:val="00E91E8A"/>
    <w:rsid w:val="00EA3511"/>
    <w:rsid w:val="00EB078B"/>
    <w:rsid w:val="00EB26B5"/>
    <w:rsid w:val="00EB5F37"/>
    <w:rsid w:val="00ED600C"/>
    <w:rsid w:val="00EE32B3"/>
    <w:rsid w:val="00EF3852"/>
    <w:rsid w:val="00F02D3A"/>
    <w:rsid w:val="00F050A3"/>
    <w:rsid w:val="00F05B46"/>
    <w:rsid w:val="00F1390F"/>
    <w:rsid w:val="00F13E29"/>
    <w:rsid w:val="00F17F8B"/>
    <w:rsid w:val="00F21014"/>
    <w:rsid w:val="00F221FD"/>
    <w:rsid w:val="00F25C85"/>
    <w:rsid w:val="00F42BE9"/>
    <w:rsid w:val="00F534D1"/>
    <w:rsid w:val="00F54F55"/>
    <w:rsid w:val="00F570F1"/>
    <w:rsid w:val="00F6047F"/>
    <w:rsid w:val="00F64CE1"/>
    <w:rsid w:val="00F8430A"/>
    <w:rsid w:val="00F84B64"/>
    <w:rsid w:val="00FA5837"/>
    <w:rsid w:val="00FB4B5B"/>
    <w:rsid w:val="00FC0668"/>
    <w:rsid w:val="00FC06D9"/>
    <w:rsid w:val="00FC3D7B"/>
    <w:rsid w:val="00FD1EE9"/>
    <w:rsid w:val="00FD2308"/>
    <w:rsid w:val="00FE0BA3"/>
    <w:rsid w:val="00FE44FF"/>
    <w:rsid w:val="00FE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1BEB174"/>
  <w15:docId w15:val="{0979FC09-78FA-415C-8699-EE4F7E7AA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42BE9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qFormat/>
    <w:rsid w:val="00F25C85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aps/>
      <w:color w:val="00A0B8" w:themeColor="accent1"/>
      <w:sz w:val="30"/>
    </w:rPr>
  </w:style>
  <w:style w:type="paragraph" w:styleId="Heading2">
    <w:name w:val="heading 2"/>
    <w:basedOn w:val="Normal"/>
    <w:next w:val="Normal"/>
    <w:link w:val="Heading2Char"/>
    <w:unhideWhenUsed/>
    <w:qFormat/>
    <w:rsid w:val="00D567EE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D567E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D567E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Heading5">
    <w:name w:val="heading 5"/>
    <w:basedOn w:val="Normal"/>
    <w:next w:val="Normal"/>
    <w:link w:val="Heading5Char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Heading6">
    <w:name w:val="heading 6"/>
    <w:basedOn w:val="Normal"/>
    <w:next w:val="Normal"/>
    <w:link w:val="Heading6Char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99"/>
    <w:qFormat/>
    <w:pPr>
      <w:spacing w:before="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1"/>
    <w:rsid w:val="00F25C85"/>
    <w:rPr>
      <w:rFonts w:asciiTheme="majorHAnsi" w:eastAsiaTheme="majorEastAsia" w:hAnsiTheme="majorHAnsi" w:cstheme="majorBidi"/>
      <w:caps/>
      <w:color w:val="00A0B8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sid w:val="00D567EE"/>
    <w:rPr>
      <w:rFonts w:asciiTheme="majorHAnsi" w:eastAsiaTheme="majorEastAsia" w:hAnsiTheme="majorHAnsi" w:cstheme="majorBidi"/>
      <w:caps/>
      <w:color w:val="00A0B8" w:themeColor="accent1"/>
      <w:sz w:val="28"/>
    </w:rPr>
  </w:style>
  <w:style w:type="character" w:customStyle="1" w:styleId="Heading3Char">
    <w:name w:val="Heading 3 Char"/>
    <w:basedOn w:val="DefaultParagraphFont"/>
    <w:link w:val="Heading3"/>
    <w:uiPriority w:val="1"/>
    <w:rsid w:val="00D567EE"/>
    <w:rPr>
      <w:rFonts w:asciiTheme="majorHAnsi" w:eastAsiaTheme="majorEastAsia" w:hAnsiTheme="majorHAnsi" w:cstheme="majorBidi"/>
      <w:color w:val="00A0B8" w:themeColor="accent1"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D567EE"/>
    <w:rPr>
      <w:rFonts w:asciiTheme="majorHAnsi" w:eastAsiaTheme="majorEastAsia" w:hAnsiTheme="majorHAnsi" w:cstheme="majorBidi"/>
      <w:i/>
      <w:iCs/>
      <w:color w:val="00A0B8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ptio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</w:pPr>
  </w:style>
  <w:style w:type="paragraph" w:styleId="ListNumber">
    <w:name w:val="List Number"/>
    <w:basedOn w:val="Normal"/>
    <w:uiPriority w:val="1"/>
    <w:unhideWhenUsed/>
    <w:qFormat/>
    <w:pPr>
      <w:numPr>
        <w:numId w:val="2"/>
      </w:numPr>
      <w:contextualSpacing/>
    </w:pPr>
  </w:style>
  <w:style w:type="paragraph" w:styleId="Title">
    <w:name w:val="Title"/>
    <w:basedOn w:val="Normal"/>
    <w:next w:val="Normal"/>
    <w:link w:val="TitleChar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aps/>
      <w:sz w:val="26"/>
    </w:rPr>
  </w:style>
  <w:style w:type="character" w:styleId="Emphasis">
    <w:name w:val="Emphasis"/>
    <w:basedOn w:val="DefaultParagraphFont"/>
    <w:uiPriority w:val="20"/>
    <w:unhideWhenUsed/>
    <w:qFormat/>
    <w:rPr>
      <w:i w:val="0"/>
      <w:iCs w:val="0"/>
      <w:color w:val="007789" w:themeColor="accent1" w:themeShade="BF"/>
    </w:rPr>
  </w:style>
  <w:style w:type="paragraph" w:styleId="NoSpacing">
    <w:name w:val="No Spacing"/>
    <w:link w:val="NoSpacingCh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color w:val="auto"/>
    </w:rPr>
  </w:style>
  <w:style w:type="paragraph" w:styleId="Quote">
    <w:name w:val="Quote"/>
    <w:basedOn w:val="Normal"/>
    <w:next w:val="Normal"/>
    <w:link w:val="QuoteCh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QuoteChar">
    <w:name w:val="Quote Char"/>
    <w:basedOn w:val="DefaultParagraphFont"/>
    <w:link w:val="Quote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caps/>
      <w:sz w:val="16"/>
    </w:rPr>
  </w:style>
  <w:style w:type="paragraph" w:styleId="TOC3">
    <w:name w:val="toc 3"/>
    <w:basedOn w:val="Normal"/>
    <w:next w:val="Normal"/>
    <w:autoRedefine/>
    <w:uiPriority w:val="39"/>
    <w:unhideWhenUsed/>
    <w:qFormat/>
    <w:pPr>
      <w:spacing w:after="100"/>
      <w:ind w:left="400"/>
    </w:pPr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EB880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63885"/>
    <w:pPr>
      <w:tabs>
        <w:tab w:val="left" w:pos="660"/>
        <w:tab w:val="right" w:leader="dot" w:pos="8630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paragraph" w:styleId="Bibliography">
    <w:name w:val="Bibliography"/>
    <w:basedOn w:val="Normal"/>
    <w:next w:val="Normal"/>
    <w:uiPriority w:val="39"/>
    <w:unhideWhenUsed/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rmalIndent">
    <w:name w:val="Normal Indent"/>
    <w:basedOn w:val="Normal"/>
    <w:uiPriority w:val="99"/>
    <w:unhideWhenUsed/>
    <w:pPr>
      <w:ind w:left="72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3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554E70"/>
    <w:pPr>
      <w:ind w:left="720"/>
      <w:contextualSpacing/>
    </w:pPr>
  </w:style>
  <w:style w:type="paragraph" w:customStyle="1" w:styleId="Normal2">
    <w:name w:val="Normal 2"/>
    <w:basedOn w:val="Normal"/>
    <w:link w:val="Normal2Char"/>
    <w:rsid w:val="00D567EE"/>
    <w:rPr>
      <w:color w:val="auto"/>
    </w:rPr>
  </w:style>
  <w:style w:type="character" w:customStyle="1" w:styleId="Normal2Char">
    <w:name w:val="Normal 2 Char"/>
    <w:basedOn w:val="DefaultParagraphFont"/>
    <w:link w:val="Normal2"/>
    <w:rsid w:val="00D567EE"/>
    <w:rPr>
      <w:rFonts w:ascii="Times New Roman" w:hAnsi="Times New Roman"/>
      <w:color w:val="auto"/>
      <w:sz w:val="24"/>
    </w:rPr>
  </w:style>
  <w:style w:type="table" w:styleId="MediumShading2-Accent2">
    <w:name w:val="Medium Shading 2 Accent 2"/>
    <w:aliases w:val="POS_Table"/>
    <w:basedOn w:val="TableNormal"/>
    <w:uiPriority w:val="64"/>
    <w:rsid w:val="00CD1C4A"/>
    <w:pPr>
      <w:spacing w:before="0" w:after="0" w:line="240" w:lineRule="auto"/>
    </w:pPr>
    <w:rPr>
      <w:color w:val="FFFFFF" w:themeColor="background1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bottom"/>
    </w:tc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A157A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4">
    <w:name w:val="Light List Accent 4"/>
    <w:basedOn w:val="TableNormal"/>
    <w:uiPriority w:val="61"/>
    <w:rsid w:val="00CD1C4A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band1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</w:style>
  <w:style w:type="table" w:styleId="LightList-Accent1">
    <w:name w:val="Light List Accent 1"/>
    <w:basedOn w:val="TableNormal"/>
    <w:uiPriority w:val="61"/>
    <w:rsid w:val="007A1669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0B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band1Horz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</w:style>
  <w:style w:type="paragraph" w:styleId="BodyText">
    <w:name w:val="Body Text"/>
    <w:basedOn w:val="Normal"/>
    <w:link w:val="BodyTextChar"/>
    <w:uiPriority w:val="99"/>
    <w:semiHidden/>
    <w:rsid w:val="007A1669"/>
    <w:pPr>
      <w:keepLines/>
      <w:suppressAutoHyphens/>
      <w:spacing w:before="0" w:after="120" w:line="240" w:lineRule="auto"/>
    </w:pPr>
    <w:rPr>
      <w:rFonts w:ascii="Calibri" w:eastAsia="Times New Roman" w:hAnsi="Calibri" w:cs="Calibri"/>
      <w:color w:val="auto"/>
      <w:sz w:val="20"/>
      <w:lang w:eastAsia="ar-SA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7A1669"/>
    <w:rPr>
      <w:rFonts w:ascii="Calibri" w:eastAsia="Times New Roman" w:hAnsi="Calibri" w:cs="Calibri"/>
      <w:color w:val="auto"/>
      <w:lang w:eastAsia="ar-SA"/>
    </w:rPr>
  </w:style>
  <w:style w:type="table" w:customStyle="1" w:styleId="FinancialTable">
    <w:name w:val="Financial Table"/>
    <w:basedOn w:val="TableNormal"/>
    <w:uiPriority w:val="99"/>
    <w:rsid w:val="00676FD4"/>
    <w:pPr>
      <w:spacing w:before="40" w:after="0" w:line="240" w:lineRule="auto"/>
      <w:ind w:left="144" w:right="144"/>
      <w:jc w:val="right"/>
    </w:p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00A0B8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paragraph" w:styleId="TOC4">
    <w:name w:val="toc 4"/>
    <w:basedOn w:val="Normal"/>
    <w:next w:val="Normal"/>
    <w:autoRedefine/>
    <w:uiPriority w:val="39"/>
    <w:semiHidden/>
    <w:unhideWhenUsed/>
    <w:rsid w:val="005943DD"/>
    <w:pPr>
      <w:spacing w:after="100"/>
      <w:ind w:left="720"/>
    </w:pPr>
  </w:style>
  <w:style w:type="paragraph" w:styleId="TableofFigures">
    <w:name w:val="table of figures"/>
    <w:basedOn w:val="Normal"/>
    <w:next w:val="Normal"/>
    <w:uiPriority w:val="99"/>
    <w:unhideWhenUsed/>
    <w:rsid w:val="0073082C"/>
    <w:pPr>
      <w:spacing w:after="0"/>
    </w:pPr>
  </w:style>
  <w:style w:type="character" w:styleId="FollowedHyperlink">
    <w:name w:val="FollowedHyperlink"/>
    <w:basedOn w:val="DefaultParagraphFont"/>
    <w:uiPriority w:val="99"/>
    <w:semiHidden/>
    <w:unhideWhenUsed/>
    <w:rsid w:val="003D57EA"/>
    <w:rPr>
      <w:color w:val="5F7791" w:themeColor="followedHyperlink"/>
      <w:u w:val="single"/>
    </w:rPr>
  </w:style>
  <w:style w:type="paragraph" w:customStyle="1" w:styleId="tabletxt">
    <w:name w:val="tabletxt"/>
    <w:basedOn w:val="Normal"/>
    <w:rsid w:val="00062CDA"/>
    <w:pPr>
      <w:autoSpaceDE w:val="0"/>
      <w:autoSpaceDN w:val="0"/>
      <w:adjustRightInd w:val="0"/>
      <w:spacing w:before="20" w:after="20" w:line="240" w:lineRule="auto"/>
      <w:jc w:val="both"/>
    </w:pPr>
    <w:rPr>
      <w:rFonts w:eastAsia="Times New Roman" w:cs="Arial"/>
      <w:color w:val="auto"/>
      <w:sz w:val="20"/>
      <w:lang w:eastAsia="en-US"/>
    </w:rPr>
  </w:style>
  <w:style w:type="paragraph" w:customStyle="1" w:styleId="Tabletext">
    <w:name w:val="Tabletext"/>
    <w:basedOn w:val="Normal"/>
    <w:rsid w:val="00062CDA"/>
    <w:pPr>
      <w:keepLines/>
      <w:widowControl w:val="0"/>
      <w:spacing w:before="0" w:after="0" w:line="240" w:lineRule="atLeast"/>
    </w:pPr>
    <w:rPr>
      <w:rFonts w:ascii="Arial" w:eastAsia="Times New Roman" w:hAnsi="Arial" w:cs="Times New Roman"/>
      <w:color w:val="auto"/>
      <w:sz w:val="20"/>
      <w:lang w:eastAsia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67AFE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983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3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guy&#234;n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2016-11-16T00:00:00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A2E4E7-F428-410C-9577-E14748C19A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5DC23FF-79A1-4016-B072-4DEC4BDBFB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</Template>
  <TotalTime>990</TotalTime>
  <Pages>130</Pages>
  <Words>10465</Words>
  <Characters>59655</Characters>
  <Application>Microsoft Office Word</Application>
  <DocSecurity>0</DocSecurity>
  <Lines>497</Lines>
  <Paragraphs>139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Quality Human Resource MANAGEMENT</dc:subject>
  <dc:creator>BSS - Team</dc:creator>
  <cp:keywords>Capstone Project</cp:keywords>
  <dc:description/>
  <cp:lastModifiedBy>Hai Tran</cp:lastModifiedBy>
  <cp:revision>31</cp:revision>
  <dcterms:created xsi:type="dcterms:W3CDTF">2016-11-16T02:03:00Z</dcterms:created>
  <dcterms:modified xsi:type="dcterms:W3CDTF">2017-02-01T04:15:00Z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