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204D83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371102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8E5765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3711027" w:history="1">
            <w:r w:rsidR="008E5765" w:rsidRPr="00B704F7">
              <w:rPr>
                <w:rStyle w:val="Hyperlink"/>
                <w:rFonts w:cs="Times New Roman"/>
              </w:rPr>
              <w:t>Revision Table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_Toc473711027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1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204D83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28" w:history="1">
            <w:r w:rsidR="008E5765" w:rsidRPr="00B704F7">
              <w:rPr>
                <w:rStyle w:val="Hyperlink"/>
                <w:rFonts w:cs="Times New Roman"/>
              </w:rPr>
              <w:t>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INTRODUCTION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_Toc473711028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29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Purpose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_Toc473711029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0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Audience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3711031" w:history="1">
            <w:r w:rsidR="008E5765" w:rsidRPr="00B704F7">
              <w:rPr>
                <w:rStyle w:val="Hyperlink"/>
                <w:rFonts w:cs="Times New Roman"/>
              </w:rPr>
              <w:t>II.</w:t>
            </w:r>
            <w:r w:rsidR="008E5765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</w:rPr>
              <w:t>Use case Descriptions</w:t>
            </w:r>
            <w:r w:rsidR="008E5765">
              <w:rPr>
                <w:webHidden/>
              </w:rPr>
              <w:tab/>
            </w:r>
            <w:r w:rsidR="008E5765">
              <w:rPr>
                <w:webHidden/>
              </w:rPr>
              <w:fldChar w:fldCharType="begin"/>
            </w:r>
            <w:r w:rsidR="008E5765">
              <w:rPr>
                <w:webHidden/>
              </w:rPr>
              <w:instrText xml:space="preserve"> PAGEREF _Toc473711031 \h </w:instrText>
            </w:r>
            <w:r w:rsidR="008E5765">
              <w:rPr>
                <w:webHidden/>
              </w:rPr>
            </w:r>
            <w:r w:rsidR="008E5765">
              <w:rPr>
                <w:webHidden/>
              </w:rPr>
              <w:fldChar w:fldCharType="separate"/>
            </w:r>
            <w:r w:rsidR="008E5765">
              <w:rPr>
                <w:webHidden/>
              </w:rPr>
              <w:t>5</w:t>
            </w:r>
            <w:r w:rsidR="008E5765">
              <w:rPr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32" w:history="1">
            <w:r w:rsidR="008E5765" w:rsidRPr="00B704F7">
              <w:rPr>
                <w:rStyle w:val="Hyperlink"/>
                <w:rFonts w:cs="Times New Roman"/>
                <w:noProof/>
              </w:rPr>
              <w:t>1.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accounts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3" w:history="1">
            <w:r w:rsidR="008E5765" w:rsidRPr="00B704F7">
              <w:rPr>
                <w:rStyle w:val="Hyperlink"/>
                <w:rFonts w:cs="Times New Roman"/>
                <w:noProof/>
              </w:rPr>
              <w:t>1.1.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in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4" w:history="1">
            <w:r w:rsidR="008E5765" w:rsidRPr="00B704F7">
              <w:rPr>
                <w:rStyle w:val="Hyperlink"/>
                <w:rFonts w:cs="Times New Roman"/>
                <w:noProof/>
              </w:rPr>
              <w:t>1.2.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Log out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5" w:history="1">
            <w:r w:rsidR="008E5765" w:rsidRPr="00B704F7">
              <w:rPr>
                <w:rStyle w:val="Hyperlink"/>
                <w:rFonts w:cs="Times New Roman"/>
                <w:noProof/>
              </w:rPr>
              <w:t>1.3.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6" w:history="1">
            <w:r w:rsidR="008E5765" w:rsidRPr="00B704F7">
              <w:rPr>
                <w:rStyle w:val="Hyperlink"/>
                <w:rFonts w:cs="Times New Roman"/>
                <w:noProof/>
              </w:rPr>
              <w:t>1.4.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7" w:history="1">
            <w:r w:rsidR="008E5765" w:rsidRPr="00B704F7">
              <w:rPr>
                <w:rStyle w:val="Hyperlink"/>
                <w:rFonts w:cs="Times New Roman"/>
                <w:noProof/>
              </w:rPr>
              <w:t>1.5.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8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39" w:history="1">
            <w:r w:rsidR="008E5765" w:rsidRPr="00B704F7">
              <w:rPr>
                <w:rStyle w:val="Hyperlink"/>
                <w:rFonts w:cs="Times New Roman"/>
                <w:noProof/>
              </w:rPr>
              <w:t>1.6.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Forget password(cont.)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_Toc473711039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0" w:history="1">
            <w:r w:rsidR="008E5765" w:rsidRPr="00B704F7">
              <w:rPr>
                <w:rStyle w:val="Hyperlink"/>
                <w:rFonts w:cs="Times New Roman"/>
                <w:noProof/>
              </w:rPr>
              <w:t>1.7.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1" w:history="1">
            <w:r w:rsidR="008E5765" w:rsidRPr="00B704F7">
              <w:rPr>
                <w:rStyle w:val="Hyperlink"/>
                <w:rFonts w:cs="Times New Roman"/>
                <w:noProof/>
              </w:rPr>
              <w:t>1.8.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list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2" w:history="1">
            <w:r w:rsidR="008E5765" w:rsidRPr="00B704F7">
              <w:rPr>
                <w:rStyle w:val="Hyperlink"/>
                <w:rFonts w:cs="Times New Roman"/>
                <w:noProof/>
              </w:rPr>
              <w:t>1.9.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Authorize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3" w:history="1">
            <w:r w:rsidR="008E5765" w:rsidRPr="00B704F7">
              <w:rPr>
                <w:rStyle w:val="Hyperlink"/>
                <w:rFonts w:cs="Times New Roman"/>
                <w:noProof/>
              </w:rPr>
              <w:t>1.10.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4" w:history="1">
            <w:r w:rsidR="008E5765" w:rsidRPr="00B704F7">
              <w:rPr>
                <w:rStyle w:val="Hyperlink"/>
                <w:rFonts w:cs="Times New Roman"/>
                <w:noProof/>
              </w:rPr>
              <w:t>1.11.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 account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45" w:history="1">
            <w:r w:rsidR="008E5765" w:rsidRPr="00B704F7">
              <w:rPr>
                <w:rStyle w:val="Hyperlink"/>
                <w:rFonts w:cs="Times New Roman"/>
                <w:noProof/>
              </w:rPr>
              <w:t>2.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6" w:history="1">
            <w:r w:rsidR="008E5765" w:rsidRPr="00B704F7">
              <w:rPr>
                <w:rStyle w:val="Hyperlink"/>
                <w:rFonts w:cs="Times New Roman"/>
                <w:noProof/>
              </w:rPr>
              <w:t>2.1.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29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7" w:history="1">
            <w:r w:rsidR="008E5765" w:rsidRPr="00B704F7">
              <w:rPr>
                <w:rStyle w:val="Hyperlink"/>
                <w:rFonts w:cs="Times New Roman"/>
                <w:noProof/>
              </w:rPr>
              <w:t>2.2.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Post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8" w:history="1">
            <w:r w:rsidR="008E5765" w:rsidRPr="00B704F7">
              <w:rPr>
                <w:rStyle w:val="Hyperlink"/>
                <w:rFonts w:cs="Times New Roman"/>
                <w:noProof/>
              </w:rPr>
              <w:t>2.3.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49" w:history="1">
            <w:r w:rsidR="008E5765" w:rsidRPr="00B704F7">
              <w:rPr>
                <w:rStyle w:val="Hyperlink"/>
                <w:rFonts w:cs="Times New Roman"/>
                <w:noProof/>
              </w:rPr>
              <w:t>2.4.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_Toc473711049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0" w:history="1">
            <w:r w:rsidR="008E5765" w:rsidRPr="00B704F7">
              <w:rPr>
                <w:rStyle w:val="Hyperlink"/>
                <w:rFonts w:cs="Times New Roman"/>
                <w:noProof/>
              </w:rPr>
              <w:t>2.5.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draft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1" w:history="1">
            <w:r w:rsidR="008E5765" w:rsidRPr="00B704F7">
              <w:rPr>
                <w:rStyle w:val="Hyperlink"/>
                <w:rFonts w:cs="Times New Roman"/>
                <w:noProof/>
              </w:rPr>
              <w:t>2.6.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Transfer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39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2" w:history="1">
            <w:r w:rsidR="008E5765" w:rsidRPr="00B704F7">
              <w:rPr>
                <w:rStyle w:val="Hyperlink"/>
                <w:rFonts w:cs="Times New Roman"/>
                <w:noProof/>
              </w:rPr>
              <w:t>2.7.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3" w:history="1">
            <w:r w:rsidR="008E5765" w:rsidRPr="00B704F7">
              <w:rPr>
                <w:rStyle w:val="Hyperlink"/>
                <w:rFonts w:cs="Times New Roman"/>
                <w:noProof/>
              </w:rPr>
              <w:t>2.8.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Deactivate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4" w:history="1">
            <w:r w:rsidR="008E5765" w:rsidRPr="00B704F7">
              <w:rPr>
                <w:rStyle w:val="Hyperlink"/>
                <w:rFonts w:cs="Times New Roman"/>
                <w:noProof/>
              </w:rPr>
              <w:t>2.9.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5" w:history="1">
            <w:r w:rsidR="008E5765" w:rsidRPr="00B704F7">
              <w:rPr>
                <w:rStyle w:val="Hyperlink"/>
                <w:rFonts w:cs="Times New Roman"/>
                <w:noProof/>
              </w:rPr>
              <w:t>2.10.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Sort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6" w:history="1">
            <w:r w:rsidR="008E5765" w:rsidRPr="00B704F7">
              <w:rPr>
                <w:rStyle w:val="Hyperlink"/>
                <w:rFonts w:cs="Times New Roman"/>
                <w:noProof/>
              </w:rPr>
              <w:t>2.11.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Push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49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7" w:history="1">
            <w:r w:rsidR="008E5765" w:rsidRPr="00B704F7">
              <w:rPr>
                <w:rStyle w:val="Hyperlink"/>
                <w:rFonts w:cs="Times New Roman"/>
                <w:noProof/>
              </w:rPr>
              <w:t>2.12.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58" w:history="1">
            <w:r w:rsidR="008E5765" w:rsidRPr="00B704F7">
              <w:rPr>
                <w:rStyle w:val="Hyperlink"/>
                <w:rFonts w:cs="Times New Roman"/>
                <w:noProof/>
              </w:rPr>
              <w:t>2.13.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Share news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59" w:history="1">
            <w:r w:rsidR="008E5765" w:rsidRPr="00B704F7">
              <w:rPr>
                <w:rStyle w:val="Hyperlink"/>
                <w:rFonts w:cs="Times New Roman"/>
                <w:noProof/>
              </w:rPr>
              <w:t>III.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examination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_Toc473711059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0" w:history="1">
            <w:r w:rsidR="008E5765" w:rsidRPr="00B704F7">
              <w:rPr>
                <w:rStyle w:val="Hyperlink"/>
                <w:rFonts w:cs="Times New Roman"/>
                <w:noProof/>
              </w:rPr>
              <w:t>3.1.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individual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1" w:history="1">
            <w:r w:rsidR="008E5765" w:rsidRPr="00B704F7">
              <w:rPr>
                <w:rStyle w:val="Hyperlink"/>
                <w:rFonts w:cs="Times New Roman"/>
                <w:noProof/>
              </w:rPr>
              <w:t>3.2.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Register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2" w:history="1">
            <w:r w:rsidR="008E5765" w:rsidRPr="00B704F7">
              <w:rPr>
                <w:rStyle w:val="Hyperlink"/>
                <w:rFonts w:cs="Times New Roman"/>
                <w:noProof/>
              </w:rPr>
              <w:t>3.3.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59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3" w:history="1">
            <w:r w:rsidR="008E5765" w:rsidRPr="00B704F7">
              <w:rPr>
                <w:rStyle w:val="Hyperlink"/>
                <w:rFonts w:cs="Times New Roman"/>
                <w:noProof/>
              </w:rPr>
              <w:t>3.4.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4" w:history="1">
            <w:r w:rsidR="008E5765" w:rsidRPr="00B704F7">
              <w:rPr>
                <w:rStyle w:val="Hyperlink"/>
                <w:rFonts w:cs="Times New Roman"/>
                <w:noProof/>
              </w:rPr>
              <w:t>3.5.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Import point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5" w:history="1">
            <w:r w:rsidR="008E5765" w:rsidRPr="00B704F7">
              <w:rPr>
                <w:rStyle w:val="Hyperlink"/>
                <w:rFonts w:cs="Times New Roman"/>
                <w:noProof/>
              </w:rPr>
              <w:t>3.6.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Export profile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6" w:history="1">
            <w:r w:rsidR="008E5765" w:rsidRPr="00B704F7">
              <w:rPr>
                <w:rStyle w:val="Hyperlink"/>
                <w:rFonts w:cs="Times New Roman"/>
                <w:noProof/>
              </w:rPr>
              <w:t>3.7.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exam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67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IV.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8" w:history="1">
            <w:r w:rsidR="008E5765" w:rsidRPr="00B704F7">
              <w:rPr>
                <w:rStyle w:val="Hyperlink"/>
                <w:rFonts w:cs="Times New Roman"/>
                <w:noProof/>
              </w:rPr>
              <w:t>4.1.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categories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69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69" w:history="1">
            <w:r w:rsidR="008E5765" w:rsidRPr="00B704F7">
              <w:rPr>
                <w:rStyle w:val="Hyperlink"/>
                <w:rFonts w:cs="Times New Roman"/>
                <w:noProof/>
              </w:rPr>
              <w:t>4.2.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_Toc473711069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0" w:history="1">
            <w:r w:rsidR="008E5765" w:rsidRPr="00B704F7">
              <w:rPr>
                <w:rStyle w:val="Hyperlink"/>
                <w:rFonts w:cs="Times New Roman"/>
                <w:noProof/>
              </w:rPr>
              <w:t>4.3.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1" w:history="1">
            <w:r w:rsidR="008E5765" w:rsidRPr="00B704F7">
              <w:rPr>
                <w:rStyle w:val="Hyperlink"/>
                <w:rFonts w:cs="Times New Roman"/>
                <w:noProof/>
              </w:rPr>
              <w:t>4.4.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75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2" w:history="1">
            <w:r w:rsidR="008E5765" w:rsidRPr="00B704F7">
              <w:rPr>
                <w:rStyle w:val="Hyperlink"/>
                <w:rFonts w:cs="Times New Roman"/>
                <w:noProof/>
              </w:rPr>
              <w:t>4.5.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category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77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3" w:history="1">
            <w:r w:rsidR="008E5765" w:rsidRPr="00B704F7">
              <w:rPr>
                <w:rStyle w:val="Hyperlink"/>
                <w:rFonts w:eastAsia="Times New Roman" w:cs="Times New Roman"/>
                <w:noProof/>
              </w:rPr>
              <w:t>5.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4" w:history="1">
            <w:r w:rsidR="008E5765" w:rsidRPr="00B704F7">
              <w:rPr>
                <w:rStyle w:val="Hyperlink"/>
                <w:rFonts w:cs="Times New Roman"/>
                <w:noProof/>
              </w:rPr>
              <w:t>5.1. Change language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79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75" w:history="1">
            <w:r w:rsidR="008E5765" w:rsidRPr="00B704F7">
              <w:rPr>
                <w:rStyle w:val="Hyperlink"/>
                <w:rFonts w:cs="Times New Roman"/>
                <w:noProof/>
              </w:rPr>
              <w:t>6.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6" w:history="1">
            <w:r w:rsidR="008E5765" w:rsidRPr="00B704F7">
              <w:rPr>
                <w:rStyle w:val="Hyperlink"/>
                <w:rFonts w:cs="Times New Roman"/>
                <w:noProof/>
              </w:rPr>
              <w:t>6.1.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81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7" w:history="1">
            <w:r w:rsidR="008E5765" w:rsidRPr="00B704F7">
              <w:rPr>
                <w:rStyle w:val="Hyperlink"/>
                <w:rFonts w:cs="Times New Roman"/>
                <w:noProof/>
              </w:rPr>
              <w:t>6.2.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83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8" w:history="1">
            <w:r w:rsidR="008E5765" w:rsidRPr="00B704F7">
              <w:rPr>
                <w:rStyle w:val="Hyperlink"/>
                <w:rFonts w:cs="Times New Roman"/>
                <w:noProof/>
              </w:rPr>
              <w:t>6.3.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 hide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79" w:history="1">
            <w:r w:rsidR="008E5765" w:rsidRPr="00B704F7">
              <w:rPr>
                <w:rStyle w:val="Hyperlink"/>
                <w:rFonts w:cs="Times New Roman"/>
                <w:noProof/>
              </w:rPr>
              <w:t>6.4.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_Toc473711079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0" w:history="1">
            <w:r w:rsidR="008E5765" w:rsidRPr="00B704F7">
              <w:rPr>
                <w:rStyle w:val="Hyperlink"/>
                <w:rFonts w:cs="Times New Roman"/>
                <w:noProof/>
              </w:rPr>
              <w:t>6.5.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banner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88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1" w:history="1">
            <w:r w:rsidR="008E5765" w:rsidRPr="00B704F7">
              <w:rPr>
                <w:rStyle w:val="Hyperlink"/>
                <w:rFonts w:cs="Times New Roman"/>
                <w:noProof/>
              </w:rPr>
              <w:t>6.6.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images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2" w:history="1">
            <w:r w:rsidR="008E5765" w:rsidRPr="00B704F7">
              <w:rPr>
                <w:rStyle w:val="Hyperlink"/>
                <w:rFonts w:cs="Times New Roman"/>
                <w:noProof/>
              </w:rPr>
              <w:t>7.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3" w:history="1">
            <w:r w:rsidR="008E5765" w:rsidRPr="00B704F7">
              <w:rPr>
                <w:rStyle w:val="Hyperlink"/>
                <w:rFonts w:cs="Times New Roman"/>
                <w:noProof/>
              </w:rPr>
              <w:t>7.1.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Send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4" w:history="1">
            <w:r w:rsidR="008E5765" w:rsidRPr="00B704F7">
              <w:rPr>
                <w:rStyle w:val="Hyperlink"/>
                <w:rFonts w:cs="Times New Roman"/>
                <w:noProof/>
              </w:rPr>
              <w:t>7.2.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Answer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5" w:history="1">
            <w:r w:rsidR="008E5765" w:rsidRPr="00B704F7">
              <w:rPr>
                <w:rStyle w:val="Hyperlink"/>
                <w:rFonts w:cs="Times New Roman"/>
                <w:noProof/>
              </w:rPr>
              <w:t>7.3.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6" w:history="1">
            <w:r w:rsidR="008E5765" w:rsidRPr="00B704F7">
              <w:rPr>
                <w:rStyle w:val="Hyperlink"/>
                <w:rFonts w:cs="Times New Roman"/>
                <w:noProof/>
              </w:rPr>
              <w:t>7.4.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Approve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98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7" w:history="1">
            <w:r w:rsidR="008E5765" w:rsidRPr="00B704F7">
              <w:rPr>
                <w:rStyle w:val="Hyperlink"/>
                <w:rFonts w:cs="Times New Roman"/>
                <w:noProof/>
              </w:rPr>
              <w:t>7.5.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Search questions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88" w:history="1">
            <w:r w:rsidR="008E5765" w:rsidRPr="00B704F7">
              <w:rPr>
                <w:rStyle w:val="Hyperlink"/>
                <w:rFonts w:cs="Times New Roman"/>
                <w:noProof/>
              </w:rPr>
              <w:t>8.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89" w:history="1">
            <w:r w:rsidR="008E5765" w:rsidRPr="00B704F7">
              <w:rPr>
                <w:rStyle w:val="Hyperlink"/>
                <w:rFonts w:cs="Times New Roman"/>
                <w:noProof/>
              </w:rPr>
              <w:t>8.1.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Create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_Toc473711089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0" w:history="1">
            <w:r w:rsidR="008E5765" w:rsidRPr="00B704F7">
              <w:rPr>
                <w:rStyle w:val="Hyperlink"/>
                <w:rFonts w:cs="Times New Roman"/>
                <w:noProof/>
              </w:rPr>
              <w:t>8.2.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View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_Toc473711090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1" w:history="1">
            <w:r w:rsidR="008E5765" w:rsidRPr="00B704F7">
              <w:rPr>
                <w:rStyle w:val="Hyperlink"/>
                <w:rFonts w:cs="Times New Roman"/>
                <w:noProof/>
              </w:rPr>
              <w:t>8.3.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Show-hide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_Toc473711091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2" w:history="1">
            <w:r w:rsidR="008E5765" w:rsidRPr="00B704F7">
              <w:rPr>
                <w:rStyle w:val="Hyperlink"/>
                <w:rFonts w:cs="Times New Roman"/>
                <w:noProof/>
              </w:rPr>
              <w:t>8.4.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_Toc473711092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108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3" w:history="1">
            <w:r w:rsidR="008E5765" w:rsidRPr="00B704F7">
              <w:rPr>
                <w:rStyle w:val="Hyperlink"/>
                <w:rFonts w:cs="Times New Roman"/>
                <w:noProof/>
              </w:rPr>
              <w:t>8.5.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_Toc473711093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4" w:history="1">
            <w:r w:rsidR="008E5765" w:rsidRPr="00B704F7">
              <w:rPr>
                <w:rStyle w:val="Hyperlink"/>
                <w:rFonts w:cs="Times New Roman"/>
                <w:noProof/>
              </w:rPr>
              <w:t>8.6.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Arrange pop-ups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_Toc473711094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112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5" w:history="1">
            <w:r w:rsidR="008E5765" w:rsidRPr="00B704F7">
              <w:rPr>
                <w:rStyle w:val="Hyperlink"/>
                <w:rFonts w:cs="Times New Roman"/>
                <w:noProof/>
              </w:rPr>
              <w:t>9.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Manage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_Toc473711095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6" w:history="1">
            <w:r w:rsidR="008E5765" w:rsidRPr="00B704F7">
              <w:rPr>
                <w:rStyle w:val="Hyperlink"/>
                <w:rFonts w:cs="Times New Roman"/>
                <w:noProof/>
              </w:rPr>
              <w:t>9.1.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Add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_Toc473711096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114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7" w:history="1">
            <w:r w:rsidR="008E5765" w:rsidRPr="00B704F7">
              <w:rPr>
                <w:rStyle w:val="Hyperlink"/>
                <w:rFonts w:cs="Times New Roman"/>
                <w:noProof/>
              </w:rPr>
              <w:t>9.2.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Edit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_Toc473711097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116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3711098" w:history="1">
            <w:r w:rsidR="008E5765" w:rsidRPr="00B704F7">
              <w:rPr>
                <w:rStyle w:val="Hyperlink"/>
                <w:rFonts w:cs="Times New Roman"/>
                <w:noProof/>
              </w:rPr>
              <w:t>9.3.</w:t>
            </w:r>
            <w:r w:rsidR="008E5765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Delete homepage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_Toc473711098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118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8E5765" w:rsidRDefault="00204D8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3711099" w:history="1">
            <w:r w:rsidR="008E5765" w:rsidRPr="00B704F7">
              <w:rPr>
                <w:rStyle w:val="Hyperlink"/>
                <w:rFonts w:cs="Times New Roman"/>
                <w:noProof/>
              </w:rPr>
              <w:t>10.</w:t>
            </w:r>
            <w:r w:rsidR="008E5765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8E5765" w:rsidRPr="00B704F7">
              <w:rPr>
                <w:rStyle w:val="Hyperlink"/>
                <w:rFonts w:cs="Times New Roman"/>
                <w:noProof/>
              </w:rPr>
              <w:t>Use case Diagram</w:t>
            </w:r>
            <w:r w:rsidR="008E5765">
              <w:rPr>
                <w:noProof/>
                <w:webHidden/>
              </w:rPr>
              <w:tab/>
            </w:r>
            <w:r w:rsidR="008E5765">
              <w:rPr>
                <w:noProof/>
                <w:webHidden/>
              </w:rPr>
              <w:fldChar w:fldCharType="begin"/>
            </w:r>
            <w:r w:rsidR="008E5765">
              <w:rPr>
                <w:noProof/>
                <w:webHidden/>
              </w:rPr>
              <w:instrText xml:space="preserve"> PAGEREF _Toc473711099 \h </w:instrText>
            </w:r>
            <w:r w:rsidR="008E5765">
              <w:rPr>
                <w:noProof/>
                <w:webHidden/>
              </w:rPr>
            </w:r>
            <w:r w:rsidR="008E5765">
              <w:rPr>
                <w:noProof/>
                <w:webHidden/>
              </w:rPr>
              <w:fldChar w:fldCharType="separate"/>
            </w:r>
            <w:r w:rsidR="008E5765">
              <w:rPr>
                <w:noProof/>
                <w:webHidden/>
              </w:rPr>
              <w:t>120</w:t>
            </w:r>
            <w:r w:rsidR="008E5765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371102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371102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371103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371103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371103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371103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371103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371103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371103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37110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37110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371103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37110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204D83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A034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 xml:space="preserve">System 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  <w:r w:rsidR="00A0347D">
              <w:rPr>
                <w:rFonts w:cs="Times New Roman"/>
                <w:color w:val="auto"/>
                <w:sz w:val="28"/>
                <w:szCs w:val="28"/>
              </w:rPr>
              <w:t>, Content Admin</w:t>
            </w:r>
            <w:r w:rsidR="00A0347D" w:rsidRPr="00FE558D">
              <w:rPr>
                <w:rFonts w:cs="Times New Roman"/>
                <w:color w:val="auto"/>
                <w:sz w:val="28"/>
                <w:szCs w:val="28"/>
              </w:rPr>
              <w:t xml:space="preserve">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0E6FF7" w:rsidRPr="00FE558D" w:rsidRDefault="000E6FF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371104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371104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371104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Default="009D3B0A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login to system.</w:t>
            </w:r>
          </w:p>
          <w:p w:rsidR="009D3B0A" w:rsidRPr="00FE558D" w:rsidRDefault="009D3B0A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Account must have deactivate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F315A" w:rsidP="008B52EE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1.</w:t>
            </w:r>
            <w:r w:rsidR="00AE0962" w:rsidRPr="007F315A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8B52EE" w:rsidP="007F315A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8B52EE" w:rsidP="00236727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3.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8B52EE" w:rsidP="00236727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236727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8B52EE" w:rsidP="00236727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</w:t>
            </w:r>
            <w:r w:rsidR="00236727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8B52EE" w:rsidP="00236727">
            <w:p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236727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8B52EE" w:rsidP="00236727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236727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System Admin clicks “cancel” </w:t>
            </w:r>
            <w:r w:rsidR="008B52EE">
              <w:rPr>
                <w:rFonts w:cs="Times New Roman"/>
                <w:color w:val="FF0000"/>
                <w:sz w:val="28"/>
                <w:szCs w:val="28"/>
              </w:rPr>
              <w:t>in the notify GUI: (after step 4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AE0962" w:rsidRPr="008B52EE" w:rsidRDefault="00AE0962" w:rsidP="008B52EE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8B52EE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371104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 xml:space="preserve">System Admin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deactivate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account have </w:t>
            </w:r>
            <w:r w:rsidR="00A85DA7">
              <w:rPr>
                <w:rFonts w:cs="Times New Roman"/>
                <w:color w:val="auto"/>
                <w:sz w:val="28"/>
                <w:szCs w:val="28"/>
              </w:rPr>
              <w:t>activate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status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4B2B88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admin must log in to system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</w:t>
            </w:r>
            <w:r w:rsidR="003F384F">
              <w:rPr>
                <w:rFonts w:cs="Times New Roman"/>
                <w:color w:val="auto"/>
                <w:sz w:val="28"/>
                <w:szCs w:val="28"/>
              </w:rPr>
              <w:t>Dea</w:t>
            </w:r>
            <w:bookmarkStart w:id="32" w:name="_GoBack"/>
            <w:bookmarkEnd w:id="32"/>
            <w:r w:rsidRPr="00FE558D">
              <w:rPr>
                <w:rFonts w:cs="Times New Roman"/>
                <w:color w:val="auto"/>
                <w:sz w:val="28"/>
                <w:szCs w:val="28"/>
              </w:rPr>
              <w:t>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3" w:name="_Toc47371104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3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371104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37110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1E1E1E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1E1E1E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1E1E1E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1E1E1E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371104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7" w:name="_Toc47371104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8" w:name="_gjdgxs" w:colFirst="0" w:colLast="0"/>
            <w:bookmarkEnd w:id="38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371105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371105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371105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37110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37110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371105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371105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5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371105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371105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8" w:name="_Toc4737110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8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371106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371106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371106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371106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371106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371106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371106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5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6" w:name="_Toc47371106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6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371106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371106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371107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371107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7371107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2" w:name="_Toc47371107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2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3" w:name="_Toc47371107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4" w:name="_Toc47371107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4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371107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5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371107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6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7" w:name="_Toc47371107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8" w:name="_Toc47371107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371108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9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0" w:name="_Toc47371108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70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1" w:name="_Toc47371108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1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371108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2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3" w:name="_Toc47371108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371108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371108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371108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371108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371108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371109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371109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371109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371109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37110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371109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371109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371109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371109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371109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Pr="00FE558D">
        <w:rPr>
          <w:rFonts w:cs="Times New Roman"/>
          <w:sz w:val="28"/>
          <w:szCs w:val="28"/>
        </w:rPr>
        <w:t>: Change 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6BB6" w:rsidRDefault="009D6BB6">
      <w:pPr>
        <w:spacing w:before="0" w:after="0" w:line="240" w:lineRule="auto"/>
      </w:pPr>
      <w:r>
        <w:separator/>
      </w:r>
    </w:p>
  </w:endnote>
  <w:endnote w:type="continuationSeparator" w:id="0">
    <w:p w:rsidR="009D6BB6" w:rsidRDefault="009D6BB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04D83" w:rsidRDefault="00204D8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6F4A" w:rsidRPr="00E46F4A">
          <w:rPr>
            <w:b/>
            <w:bCs/>
            <w:noProof/>
          </w:rPr>
          <w:t>27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04D83" w:rsidRPr="00F25C85" w:rsidRDefault="00204D83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D83" w:rsidRDefault="00204D83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04D83" w:rsidRPr="00D567EE" w:rsidRDefault="00204D83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204D83" w:rsidRPr="00D567EE" w:rsidRDefault="00204D83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6BB6" w:rsidRDefault="009D6BB6">
      <w:pPr>
        <w:spacing w:before="0" w:after="0" w:line="240" w:lineRule="auto"/>
      </w:pPr>
      <w:r>
        <w:separator/>
      </w:r>
    </w:p>
  </w:footnote>
  <w:footnote w:type="continuationSeparator" w:id="0">
    <w:p w:rsidR="009D6BB6" w:rsidRDefault="009D6BB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D83" w:rsidRPr="00D567EE" w:rsidRDefault="00204D83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D83" w:rsidRDefault="00204D83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292929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F336245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0C043CD8"/>
    <w:lvl w:ilvl="0" w:tplc="800A7F3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0C80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0E6FF7"/>
    <w:rsid w:val="00102ED2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04D83"/>
    <w:rsid w:val="00214721"/>
    <w:rsid w:val="002163EE"/>
    <w:rsid w:val="0021649A"/>
    <w:rsid w:val="002167CE"/>
    <w:rsid w:val="00216CCD"/>
    <w:rsid w:val="00220DE5"/>
    <w:rsid w:val="002253D9"/>
    <w:rsid w:val="002318F2"/>
    <w:rsid w:val="00236727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3BC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384F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B88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7F315A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52EE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B0A"/>
    <w:rsid w:val="009D3CAC"/>
    <w:rsid w:val="009D6BB6"/>
    <w:rsid w:val="009E4E83"/>
    <w:rsid w:val="009F1CA8"/>
    <w:rsid w:val="009F7B1F"/>
    <w:rsid w:val="00A0193F"/>
    <w:rsid w:val="00A0347D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85DA7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4160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46F4A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C7E282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6C6C6C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1E1E1E" w:themeColor="text1"/>
    </w:rPr>
    <w:tblPr>
      <w:tblStyleRowBandSize w:val="1"/>
      <w:tblStyleColBandSize w:val="1"/>
      <w:tblBorders>
        <w:top w:val="single" w:sz="8" w:space="0" w:color="1E1E1E" w:themeColor="text1"/>
        <w:bottom w:val="single" w:sz="8" w:space="0" w:color="1E1E1E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1E1E1E" w:themeColor="text1"/>
        <w:spacing w:val="20"/>
      </w:rPr>
      <w:tblPr/>
      <w:tcPr>
        <w:tcBorders>
          <w:top w:val="single" w:sz="8" w:space="0" w:color="1E1E1E" w:themeColor="text1"/>
          <w:left w:val="nil"/>
          <w:bottom w:val="single" w:sz="8" w:space="0" w:color="1E1E1E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1E1E" w:themeColor="text1"/>
          <w:left w:val="nil"/>
          <w:bottom w:val="single" w:sz="8" w:space="0" w:color="1E1E1E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7C7C7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7C7C7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1E1E1E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1E1E1E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C71D9E-9731-4BBF-AF81-98A9F806A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1475</TotalTime>
  <Pages>1</Pages>
  <Words>10458</Words>
  <Characters>59617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41</cp:revision>
  <dcterms:created xsi:type="dcterms:W3CDTF">2016-11-16T02:03:00Z</dcterms:created>
  <dcterms:modified xsi:type="dcterms:W3CDTF">2017-02-12T11:15:00Z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